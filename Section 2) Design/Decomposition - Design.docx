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55FC" w:rsidRPr="009555FC" w:rsidRDefault="00194B9A">
      <w:pPr>
        <w:rPr>
          <w:rFonts w:ascii="Arial" w:hAnsi="Arial" w:cs="Arial"/>
          <w:b/>
          <w:sz w:val="24"/>
        </w:rPr>
      </w:pPr>
      <w:r>
        <w:rPr>
          <w:rFonts w:ascii="Arial" w:hAnsi="Arial" w:cs="Arial"/>
          <w:b/>
          <w:sz w:val="28"/>
        </w:rPr>
        <w:t>Tower Defence Game Design</w:t>
      </w:r>
      <w:r>
        <w:rPr>
          <w:rFonts w:ascii="Arial" w:hAnsi="Arial" w:cs="Arial"/>
          <w:b/>
          <w:sz w:val="28"/>
        </w:rPr>
        <w:br/>
      </w:r>
      <w:r>
        <w:rPr>
          <w:rFonts w:ascii="Arial" w:hAnsi="Arial" w:cs="Arial"/>
          <w:b/>
          <w:sz w:val="24"/>
        </w:rPr>
        <w:t>Ghusharib Chohan 605</w:t>
      </w:r>
    </w:p>
    <w:p w:rsidR="00194B9A" w:rsidRDefault="00194B9A">
      <w:pPr>
        <w:rPr>
          <w:rFonts w:ascii="Arial" w:hAnsi="Arial" w:cs="Arial"/>
          <w:b/>
          <w:i/>
          <w:sz w:val="24"/>
        </w:rPr>
      </w:pPr>
      <w:r>
        <w:rPr>
          <w:rFonts w:ascii="Arial" w:hAnsi="Arial" w:cs="Arial"/>
          <w:b/>
          <w:i/>
          <w:sz w:val="24"/>
        </w:rPr>
        <w:t>Decomposition of the problem:</w:t>
      </w:r>
    </w:p>
    <w:p w:rsidR="00194B9A" w:rsidRDefault="00194B9A" w:rsidP="00194B9A">
      <w:pPr>
        <w:jc w:val="both"/>
        <w:rPr>
          <w:rFonts w:ascii="Arial" w:hAnsi="Arial" w:cs="Arial"/>
          <w:sz w:val="24"/>
        </w:rPr>
      </w:pPr>
      <w:r>
        <w:rPr>
          <w:rFonts w:ascii="Arial" w:hAnsi="Arial" w:cs="Arial"/>
          <w:sz w:val="24"/>
        </w:rPr>
        <w:t>Making a game is a very complex procedure that requires pages and pages of code to be made effective. Fortunately, as games are very structured and linear, it is fairly easy to make as you can code parts of the game at the time in a modular approach.</w:t>
      </w:r>
      <w:r w:rsidR="00E30D4C">
        <w:rPr>
          <w:rFonts w:ascii="Arial" w:hAnsi="Arial" w:cs="Arial"/>
          <w:sz w:val="24"/>
        </w:rPr>
        <w:t xml:space="preserve"> The modules can be broken down as follows:</w:t>
      </w:r>
    </w:p>
    <w:p w:rsidR="00E30D4C" w:rsidRDefault="00E30D4C" w:rsidP="00194B9A">
      <w:pPr>
        <w:jc w:val="both"/>
        <w:rPr>
          <w:rFonts w:ascii="Arial" w:hAnsi="Arial" w:cs="Arial"/>
          <w:sz w:val="24"/>
        </w:rPr>
      </w:pPr>
      <w:r w:rsidRPr="00E30D4C">
        <w:rPr>
          <w:rFonts w:ascii="Arial" w:hAnsi="Arial" w:cs="Arial"/>
          <w:i/>
          <w:sz w:val="24"/>
        </w:rPr>
        <w:t>The game module</w:t>
      </w:r>
      <w:r>
        <w:rPr>
          <w:rFonts w:ascii="Arial" w:hAnsi="Arial" w:cs="Arial"/>
          <w:i/>
          <w:sz w:val="24"/>
        </w:rPr>
        <w:t xml:space="preserve"> – </w:t>
      </w:r>
      <w:r>
        <w:rPr>
          <w:rFonts w:ascii="Arial" w:hAnsi="Arial" w:cs="Arial"/>
          <w:sz w:val="24"/>
        </w:rPr>
        <w:t>This module is more of a main module where all the code is being run. As the game runs sequentially, I will require the different modules of code to run one after the other in a structured order. I will also be required to find out when the user wants to end the game and as such close the game in a safe manner upon request. All of this should be contained in one module.</w:t>
      </w:r>
    </w:p>
    <w:p w:rsidR="00E30D4C" w:rsidRDefault="00E30D4C" w:rsidP="00194B9A">
      <w:pPr>
        <w:jc w:val="both"/>
        <w:rPr>
          <w:rFonts w:ascii="Arial" w:hAnsi="Arial" w:cs="Arial"/>
          <w:sz w:val="24"/>
        </w:rPr>
      </w:pPr>
      <w:r>
        <w:rPr>
          <w:rFonts w:ascii="Arial" w:hAnsi="Arial" w:cs="Arial"/>
          <w:i/>
          <w:sz w:val="24"/>
        </w:rPr>
        <w:t xml:space="preserve">Simulation Module – </w:t>
      </w:r>
      <w:r>
        <w:rPr>
          <w:rFonts w:ascii="Arial" w:hAnsi="Arial" w:cs="Arial"/>
          <w:sz w:val="24"/>
        </w:rPr>
        <w:t>One of the modules needs to be dedicated to simulating the running of the animations of the game. This needs to be done in a simulation module as each animation needs to run one after the other. The module will need to get the correct object and change its photo to the next image at the correct time to produce an animation.</w:t>
      </w:r>
    </w:p>
    <w:p w:rsidR="00E30D4C" w:rsidRDefault="00E30D4C" w:rsidP="00194B9A">
      <w:pPr>
        <w:jc w:val="both"/>
        <w:rPr>
          <w:rFonts w:ascii="Arial" w:hAnsi="Arial" w:cs="Arial"/>
          <w:sz w:val="24"/>
        </w:rPr>
      </w:pPr>
      <w:r>
        <w:rPr>
          <w:rFonts w:ascii="Arial" w:hAnsi="Arial" w:cs="Arial"/>
          <w:i/>
          <w:sz w:val="24"/>
        </w:rPr>
        <w:t xml:space="preserve">Updating the objects – </w:t>
      </w:r>
      <w:r>
        <w:rPr>
          <w:rFonts w:ascii="Arial" w:hAnsi="Arial" w:cs="Arial"/>
          <w:sz w:val="24"/>
        </w:rPr>
        <w:t>Another Module is required to update the values of objects running in the game. For example, when an enemy is attacked, their health needs to go down and be registered as being hit. This will therefore be updated by the module so that the object’s health can be decreased accordingly for every enemy that is hit.</w:t>
      </w:r>
    </w:p>
    <w:p w:rsidR="00E30D4C" w:rsidRDefault="00E30D4C" w:rsidP="00194B9A">
      <w:pPr>
        <w:jc w:val="both"/>
        <w:rPr>
          <w:rFonts w:ascii="Arial" w:hAnsi="Arial" w:cs="Arial"/>
          <w:sz w:val="24"/>
        </w:rPr>
      </w:pPr>
      <w:r w:rsidRPr="00E30D4C">
        <w:rPr>
          <w:rFonts w:ascii="Arial" w:hAnsi="Arial" w:cs="Arial"/>
          <w:i/>
          <w:sz w:val="24"/>
        </w:rPr>
        <w:t xml:space="preserve">Updating the currency </w:t>
      </w:r>
      <w:r>
        <w:rPr>
          <w:rFonts w:ascii="Arial" w:hAnsi="Arial" w:cs="Arial"/>
          <w:i/>
          <w:sz w:val="24"/>
        </w:rPr>
        <w:t xml:space="preserve">– </w:t>
      </w:r>
      <w:r>
        <w:rPr>
          <w:rFonts w:ascii="Arial" w:hAnsi="Arial" w:cs="Arial"/>
          <w:sz w:val="24"/>
        </w:rPr>
        <w:t xml:space="preserve">When the user earns in game money, this needs to be registered and outputted as a display to the user so that they know how much money they have available to spend. Equally, the module of code should be able to decrease the amount of money available when it has been spent. Should they not have enough money for a </w:t>
      </w:r>
      <w:r w:rsidR="00F574AC">
        <w:rPr>
          <w:rFonts w:ascii="Arial" w:hAnsi="Arial" w:cs="Arial"/>
          <w:sz w:val="24"/>
        </w:rPr>
        <w:t xml:space="preserve">transaction, </w:t>
      </w:r>
      <w:r>
        <w:rPr>
          <w:rFonts w:ascii="Arial" w:hAnsi="Arial" w:cs="Arial"/>
          <w:sz w:val="24"/>
        </w:rPr>
        <w:t>an error message will need to be shown.</w:t>
      </w:r>
    </w:p>
    <w:p w:rsidR="005731E8" w:rsidRDefault="005731E8" w:rsidP="00194B9A">
      <w:pPr>
        <w:jc w:val="both"/>
        <w:rPr>
          <w:rFonts w:ascii="Arial" w:hAnsi="Arial" w:cs="Arial"/>
          <w:sz w:val="24"/>
        </w:rPr>
      </w:pPr>
      <w:r>
        <w:rPr>
          <w:rFonts w:ascii="Arial" w:hAnsi="Arial" w:cs="Arial"/>
          <w:i/>
          <w:sz w:val="24"/>
        </w:rPr>
        <w:t xml:space="preserve">Updating the score – </w:t>
      </w:r>
      <w:r>
        <w:rPr>
          <w:rFonts w:ascii="Arial" w:hAnsi="Arial" w:cs="Arial"/>
          <w:sz w:val="24"/>
        </w:rPr>
        <w:t>Every time an enemy is killed, a running total of the score will need to be updated dependent on the type of enemy killed. This will also then have to update the user interface to show the current score and make the user aware.</w:t>
      </w:r>
    </w:p>
    <w:p w:rsidR="005731E8" w:rsidRDefault="005731E8" w:rsidP="00194B9A">
      <w:pPr>
        <w:jc w:val="both"/>
        <w:rPr>
          <w:rFonts w:ascii="Arial" w:hAnsi="Arial" w:cs="Arial"/>
          <w:sz w:val="24"/>
        </w:rPr>
      </w:pPr>
      <w:r w:rsidRPr="005731E8">
        <w:rPr>
          <w:rFonts w:ascii="Arial" w:hAnsi="Arial" w:cs="Arial"/>
          <w:i/>
          <w:sz w:val="24"/>
        </w:rPr>
        <w:t>Save</w:t>
      </w:r>
      <w:r>
        <w:rPr>
          <w:rFonts w:ascii="Arial" w:hAnsi="Arial" w:cs="Arial"/>
          <w:i/>
          <w:sz w:val="24"/>
        </w:rPr>
        <w:t xml:space="preserve"> high score</w:t>
      </w:r>
      <w:r w:rsidRPr="005731E8">
        <w:rPr>
          <w:rFonts w:ascii="Arial" w:hAnsi="Arial" w:cs="Arial"/>
          <w:i/>
          <w:sz w:val="24"/>
        </w:rPr>
        <w:t xml:space="preserve"> module</w:t>
      </w:r>
      <w:r>
        <w:rPr>
          <w:rFonts w:ascii="Arial" w:hAnsi="Arial" w:cs="Arial"/>
          <w:i/>
          <w:sz w:val="24"/>
        </w:rPr>
        <w:t xml:space="preserve"> – </w:t>
      </w:r>
      <w:r>
        <w:rPr>
          <w:rFonts w:ascii="Arial" w:hAnsi="Arial" w:cs="Arial"/>
          <w:sz w:val="24"/>
        </w:rPr>
        <w:t>The game is endless until failure, so a save file is not necessary. However, it would be very useful to have a file with all the high scores contained in it for the user’s reference. This will be required to be updated, added to and outputted on the user screen upon request and therefore requires a module of its own.</w:t>
      </w:r>
    </w:p>
    <w:p w:rsidR="00896FF7" w:rsidRDefault="00896FF7" w:rsidP="00194B9A">
      <w:pPr>
        <w:jc w:val="both"/>
        <w:rPr>
          <w:rFonts w:ascii="Arial" w:hAnsi="Arial" w:cs="Arial"/>
          <w:sz w:val="24"/>
        </w:rPr>
      </w:pPr>
      <w:r>
        <w:rPr>
          <w:rFonts w:ascii="Arial" w:hAnsi="Arial" w:cs="Arial"/>
          <w:i/>
          <w:sz w:val="24"/>
        </w:rPr>
        <w:t xml:space="preserve">Menu module – </w:t>
      </w:r>
      <w:r>
        <w:rPr>
          <w:rFonts w:ascii="Arial" w:hAnsi="Arial" w:cs="Arial"/>
          <w:sz w:val="24"/>
        </w:rPr>
        <w:t>When the user clicks on various buttons on the menu, it should lead them to the correct part of the menu that they are looking for e.g. High scores, Info, Help etc. These will then need to be further developed into smaller sub modules so that they do the job they are supposed to do.</w:t>
      </w:r>
    </w:p>
    <w:p w:rsidR="00896FF7" w:rsidRDefault="00896FF7" w:rsidP="00194B9A">
      <w:pPr>
        <w:jc w:val="both"/>
        <w:rPr>
          <w:rFonts w:ascii="Arial" w:hAnsi="Arial" w:cs="Arial"/>
          <w:sz w:val="24"/>
        </w:rPr>
      </w:pPr>
      <w:r>
        <w:rPr>
          <w:rFonts w:ascii="Arial" w:hAnsi="Arial" w:cs="Arial"/>
          <w:i/>
          <w:sz w:val="24"/>
        </w:rPr>
        <w:lastRenderedPageBreak/>
        <w:t xml:space="preserve">General Update for the user interface – </w:t>
      </w:r>
      <w:r>
        <w:rPr>
          <w:rFonts w:ascii="Arial" w:hAnsi="Arial" w:cs="Arial"/>
          <w:sz w:val="24"/>
        </w:rPr>
        <w:t>A module of code is required to update the general details of the user interface. This includes highlighting the next wave of attackers and all the necessary details for the user.</w:t>
      </w:r>
    </w:p>
    <w:p w:rsidR="00896FF7" w:rsidRDefault="00896FF7" w:rsidP="00194B9A">
      <w:pPr>
        <w:jc w:val="both"/>
        <w:rPr>
          <w:rFonts w:ascii="Arial" w:hAnsi="Arial" w:cs="Arial"/>
          <w:sz w:val="24"/>
        </w:rPr>
      </w:pPr>
      <w:r>
        <w:rPr>
          <w:rFonts w:ascii="Arial" w:hAnsi="Arial" w:cs="Arial"/>
          <w:i/>
          <w:sz w:val="24"/>
        </w:rPr>
        <w:t xml:space="preserve">Speed module – </w:t>
      </w:r>
      <w:r>
        <w:rPr>
          <w:rFonts w:ascii="Arial" w:hAnsi="Arial" w:cs="Arial"/>
          <w:sz w:val="24"/>
        </w:rPr>
        <w:t>A module of code should be able to increase the simulation speed and so will be closely linked to the simulation module.</w:t>
      </w:r>
    </w:p>
    <w:p w:rsidR="00D55D4E" w:rsidRPr="00D55D4E" w:rsidRDefault="00D55D4E" w:rsidP="00194B9A">
      <w:pPr>
        <w:jc w:val="both"/>
        <w:rPr>
          <w:rFonts w:ascii="Arial" w:hAnsi="Arial" w:cs="Arial"/>
          <w:sz w:val="24"/>
        </w:rPr>
      </w:pPr>
      <w:r>
        <w:rPr>
          <w:rFonts w:ascii="Arial" w:hAnsi="Arial" w:cs="Arial"/>
          <w:i/>
          <w:sz w:val="24"/>
        </w:rPr>
        <w:t xml:space="preserve">Select and drag module – </w:t>
      </w:r>
      <w:r>
        <w:rPr>
          <w:rFonts w:ascii="Arial" w:hAnsi="Arial" w:cs="Arial"/>
          <w:sz w:val="24"/>
        </w:rPr>
        <w:t>The user needs to be able to select the weapon they wish to purchase and then drag it to the right position on the grid that they wish to place it. This requires a module of its own to update the object’s values.</w:t>
      </w:r>
    </w:p>
    <w:p w:rsidR="00D55D4E" w:rsidRDefault="00D55D4E" w:rsidP="00194B9A">
      <w:pPr>
        <w:jc w:val="both"/>
        <w:rPr>
          <w:rFonts w:ascii="Arial" w:hAnsi="Arial" w:cs="Arial"/>
          <w:sz w:val="24"/>
        </w:rPr>
      </w:pPr>
      <w:r>
        <w:rPr>
          <w:rFonts w:ascii="Arial" w:hAnsi="Arial" w:cs="Arial"/>
          <w:i/>
          <w:sz w:val="24"/>
        </w:rPr>
        <w:t xml:space="preserve">Add/Delete new object – </w:t>
      </w:r>
      <w:r>
        <w:rPr>
          <w:rFonts w:ascii="Arial" w:hAnsi="Arial" w:cs="Arial"/>
          <w:sz w:val="24"/>
        </w:rPr>
        <w:t>Every time a weapon is purchased, a new object will need to be created using the correct class which requires its own module. Equally, should the user sell their weapon, this module needs to remove the object.</w:t>
      </w:r>
    </w:p>
    <w:p w:rsidR="002B44D2" w:rsidRPr="00214676" w:rsidRDefault="00214676" w:rsidP="00194B9A">
      <w:pPr>
        <w:jc w:val="both"/>
        <w:rPr>
          <w:rFonts w:ascii="Arial" w:hAnsi="Arial" w:cs="Arial"/>
          <w:b/>
          <w:sz w:val="24"/>
        </w:rPr>
      </w:pPr>
      <w:r>
        <w:rPr>
          <w:rFonts w:ascii="Arial" w:hAnsi="Arial" w:cs="Arial"/>
          <w:b/>
          <w:sz w:val="24"/>
        </w:rPr>
        <w:t>Diagram to show the modules of code</w:t>
      </w:r>
    </w:p>
    <w:p w:rsidR="00BD5ACF" w:rsidRDefault="00BD5ACF" w:rsidP="00194B9A">
      <w:pPr>
        <w:jc w:val="both"/>
        <w:rPr>
          <w:rFonts w:ascii="Arial" w:hAnsi="Arial" w:cs="Arial"/>
          <w:sz w:val="24"/>
        </w:rPr>
      </w:pPr>
      <w:r>
        <w:rPr>
          <w:rFonts w:ascii="Arial" w:hAnsi="Arial" w:cs="Arial"/>
          <w:sz w:val="24"/>
        </w:rPr>
        <w:t xml:space="preserve">The relationships between these modules and what they will lead on to do are best shown in a diagram. This is the decomposition/stepwise refinement of the problem and how it will essentially follow through modules of code. By programming the most basic parts of the refined problems shown below, my programming task will be made </w:t>
      </w:r>
      <w:r w:rsidR="00631C5E">
        <w:rPr>
          <w:rFonts w:ascii="Arial" w:hAnsi="Arial" w:cs="Arial"/>
          <w:sz w:val="24"/>
        </w:rPr>
        <w:t xml:space="preserve">far, </w:t>
      </w:r>
      <w:r>
        <w:rPr>
          <w:rFonts w:ascii="Arial" w:hAnsi="Arial" w:cs="Arial"/>
          <w:sz w:val="24"/>
        </w:rPr>
        <w:t>far easier.</w:t>
      </w:r>
    </w:p>
    <w:p w:rsidR="007C55CC" w:rsidRDefault="007C55CC" w:rsidP="00194B9A">
      <w:pPr>
        <w:jc w:val="both"/>
        <w:rPr>
          <w:rFonts w:ascii="Arial" w:hAnsi="Arial" w:cs="Arial"/>
          <w:sz w:val="24"/>
        </w:rPr>
      </w:pPr>
      <w:r>
        <w:rPr>
          <w:rFonts w:ascii="Arial" w:hAnsi="Arial" w:cs="Arial"/>
          <w:noProof/>
          <w:sz w:val="24"/>
          <w:lang w:eastAsia="en-GB"/>
        </w:rPr>
        <w:drawing>
          <wp:anchor distT="0" distB="0" distL="114300" distR="114300" simplePos="0" relativeHeight="251656192" behindDoc="1" locked="0" layoutInCell="1" allowOverlap="1" wp14:anchorId="15EE0486" wp14:editId="67305807">
            <wp:simplePos x="0" y="0"/>
            <wp:positionH relativeFrom="column">
              <wp:posOffset>-19050</wp:posOffset>
            </wp:positionH>
            <wp:positionV relativeFrom="paragraph">
              <wp:posOffset>282575</wp:posOffset>
            </wp:positionV>
            <wp:extent cx="5731510" cy="3914140"/>
            <wp:effectExtent l="0" t="0" r="2540" b="0"/>
            <wp:wrapTight wrapText="bothSides">
              <wp:wrapPolygon edited="0">
                <wp:start x="0" y="0"/>
                <wp:lineTo x="0" y="21446"/>
                <wp:lineTo x="21538" y="2144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wise Refinemen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14:sizeRelH relativeFrom="page">
              <wp14:pctWidth>0</wp14:pctWidth>
            </wp14:sizeRelH>
            <wp14:sizeRelV relativeFrom="page">
              <wp14:pctHeight>0</wp14:pctHeight>
            </wp14:sizeRelV>
          </wp:anchor>
        </w:drawing>
      </w:r>
    </w:p>
    <w:p w:rsidR="002B44D2" w:rsidRDefault="002B44D2" w:rsidP="00194B9A">
      <w:pPr>
        <w:jc w:val="both"/>
        <w:rPr>
          <w:rFonts w:ascii="Arial" w:hAnsi="Arial" w:cs="Arial"/>
          <w:sz w:val="24"/>
        </w:rPr>
      </w:pPr>
    </w:p>
    <w:p w:rsidR="007C55CC" w:rsidRDefault="007C55CC" w:rsidP="00194B9A">
      <w:pPr>
        <w:jc w:val="both"/>
        <w:rPr>
          <w:rFonts w:ascii="Arial" w:hAnsi="Arial" w:cs="Arial"/>
          <w:b/>
          <w:sz w:val="24"/>
        </w:rPr>
      </w:pPr>
      <w:r>
        <w:rPr>
          <w:rFonts w:ascii="Arial" w:hAnsi="Arial" w:cs="Arial"/>
          <w:b/>
          <w:sz w:val="24"/>
        </w:rPr>
        <w:lastRenderedPageBreak/>
        <w:t>The process of how the game will run through the form of a flowchart:</w:t>
      </w:r>
    </w:p>
    <w:p w:rsidR="007C55CC" w:rsidRDefault="004B393D" w:rsidP="00194B9A">
      <w:pPr>
        <w:jc w:val="both"/>
        <w:rPr>
          <w:rFonts w:ascii="Arial" w:hAnsi="Arial" w:cs="Arial"/>
          <w:sz w:val="24"/>
        </w:rPr>
      </w:pPr>
      <w:r>
        <w:rPr>
          <w:rFonts w:ascii="Arial" w:hAnsi="Arial" w:cs="Arial"/>
          <w:noProof/>
          <w:sz w:val="24"/>
          <w:lang w:eastAsia="en-GB"/>
        </w:rPr>
        <w:drawing>
          <wp:anchor distT="0" distB="0" distL="114300" distR="114300" simplePos="0" relativeHeight="251657216" behindDoc="1" locked="0" layoutInCell="1" allowOverlap="1" wp14:anchorId="0EF692AD" wp14:editId="2465A348">
            <wp:simplePos x="0" y="0"/>
            <wp:positionH relativeFrom="column">
              <wp:posOffset>-85725</wp:posOffset>
            </wp:positionH>
            <wp:positionV relativeFrom="paragraph">
              <wp:posOffset>1301750</wp:posOffset>
            </wp:positionV>
            <wp:extent cx="5867400" cy="7256145"/>
            <wp:effectExtent l="0" t="0" r="0" b="1905"/>
            <wp:wrapTight wrapText="bothSides">
              <wp:wrapPolygon edited="0">
                <wp:start x="0" y="0"/>
                <wp:lineTo x="0" y="21549"/>
                <wp:lineTo x="21530" y="21549"/>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 for Tower Defence Game.jpg"/>
                    <pic:cNvPicPr/>
                  </pic:nvPicPr>
                  <pic:blipFill rotWithShape="1">
                    <a:blip r:embed="rId10">
                      <a:extLst>
                        <a:ext uri="{28A0092B-C50C-407E-A947-70E740481C1C}">
                          <a14:useLocalDpi xmlns:a14="http://schemas.microsoft.com/office/drawing/2010/main" val="0"/>
                        </a:ext>
                      </a:extLst>
                    </a:blip>
                    <a:srcRect l="22440" b="2534"/>
                    <a:stretch/>
                  </pic:blipFill>
                  <pic:spPr bwMode="auto">
                    <a:xfrm>
                      <a:off x="0" y="0"/>
                      <a:ext cx="5867400" cy="725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CC">
        <w:rPr>
          <w:rFonts w:ascii="Arial" w:hAnsi="Arial" w:cs="Arial"/>
          <w:sz w:val="24"/>
        </w:rPr>
        <w:t>To best way to understand the algorithms, classes and objects (as well as any other data structures) that I may need to implement, is to first understand how my game should flow and the steps my game will go through. This should help me formulate a plan of attack in terms of how the modules of code I came up with previously can be created. The flowchart follows a similar structure to the module relationship diagram shown on the previous page:</w:t>
      </w:r>
    </w:p>
    <w:p w:rsidR="007C55CC" w:rsidRDefault="00965005" w:rsidP="00194B9A">
      <w:pPr>
        <w:jc w:val="both"/>
        <w:rPr>
          <w:rFonts w:ascii="Arial" w:hAnsi="Arial" w:cs="Arial"/>
          <w:sz w:val="24"/>
        </w:rPr>
      </w:pPr>
      <w:r>
        <w:rPr>
          <w:rFonts w:ascii="Arial" w:hAnsi="Arial" w:cs="Arial"/>
          <w:sz w:val="24"/>
        </w:rPr>
        <w:lastRenderedPageBreak/>
        <w:t>This structure is a good structure for a game:</w:t>
      </w:r>
    </w:p>
    <w:p w:rsidR="00965005" w:rsidRDefault="00965005" w:rsidP="00194B9A">
      <w:pPr>
        <w:jc w:val="both"/>
        <w:rPr>
          <w:rFonts w:ascii="Arial" w:hAnsi="Arial" w:cs="Arial"/>
          <w:sz w:val="24"/>
        </w:rPr>
      </w:pPr>
      <w:r>
        <w:rPr>
          <w:rFonts w:ascii="Arial" w:hAnsi="Arial" w:cs="Arial"/>
          <w:sz w:val="24"/>
        </w:rPr>
        <w:t>When the user starts, they will need a Main Menu to be present so that they can navigate their way through the game and access other features if they need to (rather than diving straight into the game). This main menu needs to be kept simple so that users don’t look at it and get confused by it. Therefore, three options from the main menu should be fine.</w:t>
      </w:r>
    </w:p>
    <w:p w:rsidR="00965005" w:rsidRDefault="00965005" w:rsidP="00194B9A">
      <w:pPr>
        <w:jc w:val="both"/>
        <w:rPr>
          <w:rFonts w:ascii="Arial" w:hAnsi="Arial" w:cs="Arial"/>
          <w:sz w:val="24"/>
        </w:rPr>
      </w:pPr>
      <w:r>
        <w:rPr>
          <w:rFonts w:ascii="Arial" w:hAnsi="Arial" w:cs="Arial"/>
          <w:sz w:val="24"/>
        </w:rPr>
        <w:t>The High Scores and Help Screen options can be accessed f</w:t>
      </w:r>
      <w:r w:rsidR="00123D86">
        <w:rPr>
          <w:rFonts w:ascii="Arial" w:hAnsi="Arial" w:cs="Arial"/>
          <w:sz w:val="24"/>
        </w:rPr>
        <w:t>rom the main menu and are stand</w:t>
      </w:r>
      <w:r>
        <w:rPr>
          <w:rFonts w:ascii="Arial" w:hAnsi="Arial" w:cs="Arial"/>
          <w:sz w:val="24"/>
        </w:rPr>
        <w:t>alone processes (as in they do not lead on to another process). This enables the user to simply load the information they want and once they are done, they are able to return to the main menu as when they click on these options, they only expect to see the information they want and return to where they started. The third option is to start a new game which will put them into the game loop. This game loop is necessary to keep the game running in time and on track.</w:t>
      </w:r>
    </w:p>
    <w:p w:rsidR="00965005" w:rsidRDefault="00965005" w:rsidP="00194B9A">
      <w:pPr>
        <w:jc w:val="both"/>
        <w:rPr>
          <w:rFonts w:ascii="Arial" w:hAnsi="Arial" w:cs="Arial"/>
          <w:sz w:val="24"/>
        </w:rPr>
      </w:pPr>
      <w:r>
        <w:rPr>
          <w:rFonts w:ascii="Arial" w:hAnsi="Arial" w:cs="Arial"/>
          <w:sz w:val="24"/>
        </w:rPr>
        <w:t xml:space="preserve">The game loop has two potential loops. One is the help screen again. This is because the user may not have necessarily looked at the help screen when given the option to on the main menu and may still need help. To avoid them having to </w:t>
      </w:r>
      <w:r w:rsidR="00BF1FC0">
        <w:rPr>
          <w:rFonts w:ascii="Arial" w:hAnsi="Arial" w:cs="Arial"/>
          <w:sz w:val="24"/>
        </w:rPr>
        <w:t>unnecessarily</w:t>
      </w:r>
      <w:r>
        <w:rPr>
          <w:rFonts w:ascii="Arial" w:hAnsi="Arial" w:cs="Arial"/>
          <w:sz w:val="24"/>
        </w:rPr>
        <w:t xml:space="preserve"> end the game and return to the main menu just for help, a help screen in the game loop will help them get help even during gameplay. </w:t>
      </w:r>
      <w:r w:rsidR="00BF1FC0">
        <w:rPr>
          <w:rFonts w:ascii="Arial" w:hAnsi="Arial" w:cs="Arial"/>
          <w:sz w:val="24"/>
        </w:rPr>
        <w:t>The second potential loop is when they add a new weapon. This is because the entire point of the game is to place weapons to help your defence. This loop will add the new object in the position that the user drags the object to and will then update (deduct) money from their funds. It is important to deduct money to ensure that the user is not able to spend more money than they actually have.</w:t>
      </w:r>
    </w:p>
    <w:p w:rsidR="00BF1FC0" w:rsidRDefault="00BF1FC0" w:rsidP="00194B9A">
      <w:pPr>
        <w:jc w:val="both"/>
        <w:rPr>
          <w:rFonts w:ascii="Arial" w:hAnsi="Arial" w:cs="Arial"/>
          <w:sz w:val="24"/>
        </w:rPr>
      </w:pPr>
      <w:r>
        <w:rPr>
          <w:rFonts w:ascii="Arial" w:hAnsi="Arial" w:cs="Arial"/>
          <w:sz w:val="24"/>
        </w:rPr>
        <w:t>Once the “play” button has been pressed, the Game Loop is broken out of, and then enemies have to be added. This is to ensure that the simulation can run and that there is something attacking the user (otherwise the game is pointless). The game will then enter the second loop – the simulation loop. Once again, this has two potential loops. One loop comes from if they decide to use a power</w:t>
      </w:r>
      <w:r w:rsidR="00FE1811">
        <w:rPr>
          <w:rFonts w:ascii="Arial" w:hAnsi="Arial" w:cs="Arial"/>
          <w:sz w:val="24"/>
        </w:rPr>
        <w:t xml:space="preserve"> </w:t>
      </w:r>
      <w:r>
        <w:rPr>
          <w:rFonts w:ascii="Arial" w:hAnsi="Arial" w:cs="Arial"/>
          <w:sz w:val="24"/>
        </w:rPr>
        <w:t>up. If this happens, a logical decision will need to be made. If a power</w:t>
      </w:r>
      <w:r w:rsidR="00FE1811">
        <w:rPr>
          <w:rFonts w:ascii="Arial" w:hAnsi="Arial" w:cs="Arial"/>
          <w:sz w:val="24"/>
        </w:rPr>
        <w:t xml:space="preserve"> </w:t>
      </w:r>
      <w:r>
        <w:rPr>
          <w:rFonts w:ascii="Arial" w:hAnsi="Arial" w:cs="Arial"/>
          <w:sz w:val="24"/>
        </w:rPr>
        <w:t>up has not yet been used, they will be allowed to buy one and so money will be deducted and the power</w:t>
      </w:r>
      <w:r w:rsidR="00FE1811">
        <w:rPr>
          <w:rFonts w:ascii="Arial" w:hAnsi="Arial" w:cs="Arial"/>
          <w:sz w:val="24"/>
        </w:rPr>
        <w:t xml:space="preserve"> </w:t>
      </w:r>
      <w:r>
        <w:rPr>
          <w:rFonts w:ascii="Arial" w:hAnsi="Arial" w:cs="Arial"/>
          <w:sz w:val="24"/>
        </w:rPr>
        <w:t>up object will be added. However, if they have used a power</w:t>
      </w:r>
      <w:r w:rsidR="00FE1811">
        <w:rPr>
          <w:rFonts w:ascii="Arial" w:hAnsi="Arial" w:cs="Arial"/>
          <w:sz w:val="24"/>
        </w:rPr>
        <w:t xml:space="preserve"> </w:t>
      </w:r>
      <w:r>
        <w:rPr>
          <w:rFonts w:ascii="Arial" w:hAnsi="Arial" w:cs="Arial"/>
          <w:sz w:val="24"/>
        </w:rPr>
        <w:t>up already, they will be given an error message in words to that effect. This will then loop back into the simulation loop.</w:t>
      </w:r>
    </w:p>
    <w:p w:rsidR="00BF1FC0" w:rsidRDefault="00BF1FC0" w:rsidP="00194B9A">
      <w:pPr>
        <w:jc w:val="both"/>
        <w:rPr>
          <w:rFonts w:ascii="Arial" w:hAnsi="Arial" w:cs="Arial"/>
          <w:sz w:val="24"/>
        </w:rPr>
      </w:pPr>
      <w:r>
        <w:rPr>
          <w:rFonts w:ascii="Arial" w:hAnsi="Arial" w:cs="Arial"/>
          <w:sz w:val="24"/>
        </w:rPr>
        <w:t xml:space="preserve">In all other events, all the objects on the map will need to move certain places, the weapons will attack the enemies if they are in a certain range and as such the enemy health (or the tower health) will decrease as a result. This will all be handled by the Update Object/Enemies module and is an important feature otherwise the game will not function properly. This will then need to be followed by an update in the score and money as for all damage to the enemy, the user will gain some score and </w:t>
      </w:r>
      <w:r>
        <w:rPr>
          <w:rFonts w:ascii="Arial" w:hAnsi="Arial" w:cs="Arial"/>
          <w:sz w:val="24"/>
        </w:rPr>
        <w:lastRenderedPageBreak/>
        <w:t>earn money from it. From these updates, a logical decision then needs to be made again.</w:t>
      </w:r>
    </w:p>
    <w:p w:rsidR="007F4632" w:rsidRDefault="00BF1FC0" w:rsidP="00194B9A">
      <w:pPr>
        <w:jc w:val="both"/>
        <w:rPr>
          <w:rFonts w:ascii="Arial" w:hAnsi="Arial" w:cs="Arial"/>
          <w:sz w:val="24"/>
        </w:rPr>
      </w:pPr>
      <w:r>
        <w:rPr>
          <w:rFonts w:ascii="Arial" w:hAnsi="Arial" w:cs="Arial"/>
          <w:sz w:val="24"/>
        </w:rPr>
        <w:t>If the health of the tower is 0, then the user has lost the game</w:t>
      </w:r>
      <w:r w:rsidR="007F4632">
        <w:rPr>
          <w:rFonts w:ascii="Arial" w:hAnsi="Arial" w:cs="Arial"/>
          <w:sz w:val="24"/>
        </w:rPr>
        <w:t>. Therefore, if they made a new high</w:t>
      </w:r>
      <w:r w:rsidR="00FE1811">
        <w:rPr>
          <w:rFonts w:ascii="Arial" w:hAnsi="Arial" w:cs="Arial"/>
          <w:sz w:val="24"/>
        </w:rPr>
        <w:t xml:space="preserve"> </w:t>
      </w:r>
      <w:r w:rsidR="007F4632">
        <w:rPr>
          <w:rFonts w:ascii="Arial" w:hAnsi="Arial" w:cs="Arial"/>
          <w:sz w:val="24"/>
        </w:rPr>
        <w:t>score, the high</w:t>
      </w:r>
      <w:r w:rsidR="00FE1811">
        <w:rPr>
          <w:rFonts w:ascii="Arial" w:hAnsi="Arial" w:cs="Arial"/>
          <w:sz w:val="24"/>
        </w:rPr>
        <w:t xml:space="preserve"> </w:t>
      </w:r>
      <w:r w:rsidR="007F4632">
        <w:rPr>
          <w:rFonts w:ascii="Arial" w:hAnsi="Arial" w:cs="Arial"/>
          <w:sz w:val="24"/>
        </w:rPr>
        <w:t>scores will need to be updated and in all cases, the score they achieved will need to be output on the screen. The user should then be taken back to the main menu to decide what they want to do from there.</w:t>
      </w:r>
    </w:p>
    <w:p w:rsidR="00BF1FC0" w:rsidRDefault="007F4632" w:rsidP="00194B9A">
      <w:pPr>
        <w:jc w:val="both"/>
        <w:rPr>
          <w:rFonts w:ascii="Arial" w:hAnsi="Arial" w:cs="Arial"/>
          <w:sz w:val="24"/>
        </w:rPr>
      </w:pPr>
      <w:r>
        <w:rPr>
          <w:rFonts w:ascii="Arial" w:hAnsi="Arial" w:cs="Arial"/>
          <w:sz w:val="24"/>
        </w:rPr>
        <w:t>However, if the health of the tower is not 0, then the user has not yet lost. Therefore, another logical decision needs to be made in terms of whether or not all the enemies have died. If they haven’t, the simulation loop will just loop again, but if they have, then the user has passed this mission. The game needs to then therefore go back to the game loop to allow the user to add more weapons using the money they earned and hence improve their defence (and so making it a strategy game). Without these checks, the game may never end.</w:t>
      </w:r>
      <w:r w:rsidR="00BF1FC0">
        <w:rPr>
          <w:rFonts w:ascii="Arial" w:hAnsi="Arial" w:cs="Arial"/>
          <w:sz w:val="24"/>
        </w:rPr>
        <w:t xml:space="preserve"> </w:t>
      </w:r>
    </w:p>
    <w:p w:rsidR="00455FBB" w:rsidRDefault="00455FBB" w:rsidP="00194B9A">
      <w:pPr>
        <w:jc w:val="both"/>
        <w:rPr>
          <w:rFonts w:ascii="Arial" w:hAnsi="Arial" w:cs="Arial"/>
          <w:sz w:val="24"/>
        </w:rPr>
      </w:pPr>
      <w:r>
        <w:rPr>
          <w:rFonts w:ascii="Arial" w:hAnsi="Arial" w:cs="Arial"/>
          <w:sz w:val="24"/>
        </w:rPr>
        <w:t>From the main menu, there is always an option available to end the game so that the user can quit and do something other than play the game.</w:t>
      </w:r>
    </w:p>
    <w:p w:rsidR="00574ACC" w:rsidRDefault="00574ACC">
      <w:pPr>
        <w:rPr>
          <w:rFonts w:ascii="Arial" w:hAnsi="Arial" w:cs="Arial"/>
          <w:sz w:val="24"/>
        </w:rPr>
      </w:pPr>
      <w:r>
        <w:rPr>
          <w:rFonts w:ascii="Arial" w:hAnsi="Arial" w:cs="Arial"/>
          <w:sz w:val="24"/>
        </w:rPr>
        <w:br w:type="page"/>
      </w:r>
    </w:p>
    <w:p w:rsidR="00655685" w:rsidRDefault="0044729E" w:rsidP="00194B9A">
      <w:pPr>
        <w:jc w:val="both"/>
        <w:rPr>
          <w:rFonts w:ascii="Arial" w:hAnsi="Arial" w:cs="Arial"/>
          <w:b/>
          <w:sz w:val="24"/>
        </w:rPr>
      </w:pPr>
      <w:r>
        <w:rPr>
          <w:rFonts w:ascii="Arial" w:hAnsi="Arial" w:cs="Arial"/>
          <w:b/>
          <w:sz w:val="24"/>
        </w:rPr>
        <w:lastRenderedPageBreak/>
        <w:t>Pseudocode:</w:t>
      </w:r>
    </w:p>
    <w:p w:rsidR="001066C7" w:rsidRDefault="001066C7" w:rsidP="00194B9A">
      <w:pPr>
        <w:jc w:val="both"/>
        <w:rPr>
          <w:rFonts w:ascii="Arial" w:hAnsi="Arial" w:cs="Arial"/>
          <w:sz w:val="24"/>
        </w:rPr>
      </w:pPr>
      <w:r w:rsidRPr="00D96E40">
        <w:rPr>
          <w:rFonts w:ascii="Arial" w:hAnsi="Arial" w:cs="Arial"/>
          <w:b/>
          <w:sz w:val="24"/>
        </w:rPr>
        <w:t>Enemy type algorithm</w:t>
      </w:r>
      <w:r w:rsidR="00655685">
        <w:rPr>
          <w:rFonts w:ascii="Arial" w:hAnsi="Arial" w:cs="Arial"/>
          <w:noProof/>
          <w:sz w:val="24"/>
          <w:lang w:eastAsia="en-GB"/>
        </w:rPr>
        <w:drawing>
          <wp:anchor distT="0" distB="0" distL="114300" distR="114300" simplePos="0" relativeHeight="251658752" behindDoc="1" locked="0" layoutInCell="1" allowOverlap="1">
            <wp:simplePos x="0" y="0"/>
            <wp:positionH relativeFrom="column">
              <wp:posOffset>0</wp:posOffset>
            </wp:positionH>
            <wp:positionV relativeFrom="paragraph">
              <wp:posOffset>1047750</wp:posOffset>
            </wp:positionV>
            <wp:extent cx="5123815" cy="7086600"/>
            <wp:effectExtent l="0" t="0" r="635" b="0"/>
            <wp:wrapTight wrapText="bothSides">
              <wp:wrapPolygon edited="0">
                <wp:start x="0" y="0"/>
                <wp:lineTo x="0" y="21542"/>
                <wp:lineTo x="21522" y="21542"/>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_20180114.jpg"/>
                    <pic:cNvPicPr/>
                  </pic:nvPicPr>
                  <pic:blipFill rotWithShape="1">
                    <a:blip r:embed="rId11" cstate="print">
                      <a:extLst>
                        <a:ext uri="{28A0092B-C50C-407E-A947-70E740481C1C}">
                          <a14:useLocalDpi xmlns:a14="http://schemas.microsoft.com/office/drawing/2010/main" val="0"/>
                        </a:ext>
                      </a:extLst>
                    </a:blip>
                    <a:srcRect r="3113" b="2618"/>
                    <a:stretch/>
                  </pic:blipFill>
                  <pic:spPr bwMode="auto">
                    <a:xfrm>
                      <a:off x="0" y="0"/>
                      <a:ext cx="5123815" cy="708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E40">
        <w:rPr>
          <w:rFonts w:ascii="Arial" w:hAnsi="Arial" w:cs="Arial"/>
          <w:b/>
          <w:sz w:val="24"/>
        </w:rPr>
        <w:t xml:space="preserve"> - </w:t>
      </w:r>
      <w:r w:rsidR="00F02E10">
        <w:rPr>
          <w:rFonts w:ascii="Arial" w:hAnsi="Arial" w:cs="Arial"/>
          <w:sz w:val="24"/>
        </w:rPr>
        <w:t>One of the new additions I am making to my tower defence game is that every time someone plays the game, a random game is created. This is done by creating a random enemy line</w:t>
      </w:r>
      <w:r w:rsidR="003D233A">
        <w:rPr>
          <w:rFonts w:ascii="Arial" w:hAnsi="Arial" w:cs="Arial"/>
          <w:sz w:val="24"/>
        </w:rPr>
        <w:t xml:space="preserve"> </w:t>
      </w:r>
      <w:r w:rsidR="00F02E10">
        <w:rPr>
          <w:rFonts w:ascii="Arial" w:hAnsi="Arial" w:cs="Arial"/>
          <w:sz w:val="24"/>
        </w:rPr>
        <w:t xml:space="preserve">up every time the game is played, and so some pseudocode needed to be made before </w:t>
      </w:r>
      <w:r w:rsidR="003D233A">
        <w:rPr>
          <w:rFonts w:ascii="Arial" w:hAnsi="Arial" w:cs="Arial"/>
          <w:sz w:val="24"/>
        </w:rPr>
        <w:t>I could implement it (and hence it is part of the design stage)</w:t>
      </w:r>
    </w:p>
    <w:p w:rsidR="00655685" w:rsidRDefault="00655685">
      <w:pPr>
        <w:rPr>
          <w:rFonts w:ascii="Arial" w:hAnsi="Arial" w:cs="Arial"/>
          <w:sz w:val="24"/>
        </w:rPr>
      </w:pPr>
      <w:r>
        <w:rPr>
          <w:rFonts w:ascii="Arial" w:hAnsi="Arial" w:cs="Arial"/>
          <w:sz w:val="24"/>
        </w:rPr>
        <w:br w:type="page"/>
      </w:r>
    </w:p>
    <w:p w:rsidR="00655685" w:rsidRDefault="00655685" w:rsidP="00655685">
      <w:pPr>
        <w:rPr>
          <w:rFonts w:ascii="Arial" w:hAnsi="Arial" w:cs="Arial"/>
          <w:b/>
          <w:sz w:val="24"/>
        </w:rPr>
      </w:pPr>
      <w:r>
        <w:rPr>
          <w:rFonts w:ascii="Arial" w:hAnsi="Arial" w:cs="Arial"/>
          <w:b/>
          <w:sz w:val="24"/>
        </w:rPr>
        <w:lastRenderedPageBreak/>
        <w:t>Enemy Type Algorithm – Dry Run</w:t>
      </w:r>
    </w:p>
    <w:p w:rsidR="00655685" w:rsidRPr="00CC449C" w:rsidRDefault="00655685" w:rsidP="00655685">
      <w:pPr>
        <w:rPr>
          <w:rFonts w:ascii="Arial" w:hAnsi="Arial" w:cs="Arial"/>
          <w:sz w:val="24"/>
        </w:rPr>
      </w:pPr>
      <w:r>
        <w:rPr>
          <w:rFonts w:ascii="Arial" w:hAnsi="Arial" w:cs="Arial"/>
          <w:sz w:val="24"/>
        </w:rPr>
        <w:t>Start with score - 250</w:t>
      </w:r>
    </w:p>
    <w:tbl>
      <w:tblPr>
        <w:tblStyle w:val="TableGrid"/>
        <w:tblW w:w="0" w:type="auto"/>
        <w:tblLook w:val="04A0" w:firstRow="1" w:lastRow="0" w:firstColumn="1" w:lastColumn="0" w:noHBand="0" w:noVBand="1"/>
      </w:tblPr>
      <w:tblGrid>
        <w:gridCol w:w="1973"/>
        <w:gridCol w:w="1837"/>
        <w:gridCol w:w="1510"/>
        <w:gridCol w:w="2000"/>
        <w:gridCol w:w="1922"/>
      </w:tblGrid>
      <w:tr w:rsidR="00655685" w:rsidTr="00C96C8D">
        <w:tc>
          <w:tcPr>
            <w:tcW w:w="1973" w:type="dxa"/>
          </w:tcPr>
          <w:p w:rsidR="00655685" w:rsidRPr="00CC449C" w:rsidRDefault="00655685" w:rsidP="00C96C8D">
            <w:pPr>
              <w:jc w:val="center"/>
              <w:rPr>
                <w:rFonts w:ascii="Arial" w:hAnsi="Arial" w:cs="Arial"/>
                <w:b/>
                <w:sz w:val="24"/>
              </w:rPr>
            </w:pPr>
            <w:r>
              <w:rPr>
                <w:rFonts w:ascii="Arial" w:hAnsi="Arial" w:cs="Arial"/>
                <w:b/>
                <w:sz w:val="24"/>
              </w:rPr>
              <w:t>Line Number</w:t>
            </w:r>
          </w:p>
        </w:tc>
        <w:tc>
          <w:tcPr>
            <w:tcW w:w="1837" w:type="dxa"/>
          </w:tcPr>
          <w:p w:rsidR="00655685" w:rsidRPr="00CC449C" w:rsidRDefault="00655685" w:rsidP="00C96C8D">
            <w:pPr>
              <w:jc w:val="center"/>
              <w:rPr>
                <w:rFonts w:ascii="Arial" w:hAnsi="Arial" w:cs="Arial"/>
                <w:b/>
                <w:sz w:val="24"/>
              </w:rPr>
            </w:pPr>
            <w:r>
              <w:rPr>
                <w:rFonts w:ascii="Arial" w:hAnsi="Arial" w:cs="Arial"/>
                <w:b/>
                <w:sz w:val="24"/>
              </w:rPr>
              <w:t>Score</w:t>
            </w:r>
          </w:p>
        </w:tc>
        <w:tc>
          <w:tcPr>
            <w:tcW w:w="1510" w:type="dxa"/>
          </w:tcPr>
          <w:p w:rsidR="00655685" w:rsidRDefault="00655685" w:rsidP="00C96C8D">
            <w:pPr>
              <w:jc w:val="center"/>
              <w:rPr>
                <w:rFonts w:ascii="Arial" w:hAnsi="Arial" w:cs="Arial"/>
                <w:b/>
                <w:sz w:val="24"/>
              </w:rPr>
            </w:pPr>
            <w:r>
              <w:rPr>
                <w:rFonts w:ascii="Arial" w:hAnsi="Arial" w:cs="Arial"/>
                <w:b/>
                <w:sz w:val="24"/>
              </w:rPr>
              <w:t>n</w:t>
            </w:r>
          </w:p>
        </w:tc>
        <w:tc>
          <w:tcPr>
            <w:tcW w:w="2000" w:type="dxa"/>
          </w:tcPr>
          <w:p w:rsidR="00655685" w:rsidRPr="00CC449C" w:rsidRDefault="00655685" w:rsidP="00C96C8D">
            <w:pPr>
              <w:jc w:val="center"/>
              <w:rPr>
                <w:rFonts w:ascii="Arial" w:hAnsi="Arial" w:cs="Arial"/>
                <w:b/>
                <w:sz w:val="24"/>
              </w:rPr>
            </w:pPr>
            <w:r>
              <w:rPr>
                <w:rFonts w:ascii="Arial" w:hAnsi="Arial" w:cs="Arial"/>
                <w:b/>
                <w:sz w:val="24"/>
              </w:rPr>
              <w:t>addEnemy()</w:t>
            </w:r>
          </w:p>
        </w:tc>
        <w:tc>
          <w:tcPr>
            <w:tcW w:w="1922" w:type="dxa"/>
          </w:tcPr>
          <w:p w:rsidR="00655685" w:rsidRDefault="00655685" w:rsidP="00C96C8D">
            <w:pPr>
              <w:jc w:val="center"/>
              <w:rPr>
                <w:rFonts w:ascii="Arial" w:hAnsi="Arial" w:cs="Arial"/>
                <w:b/>
                <w:sz w:val="24"/>
              </w:rPr>
            </w:pPr>
            <w:r>
              <w:rPr>
                <w:rFonts w:ascii="Arial" w:hAnsi="Arial" w:cs="Arial"/>
                <w:b/>
                <w:sz w:val="24"/>
              </w:rPr>
              <w:t>Score &gt; 0</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4</w:t>
            </w:r>
          </w:p>
        </w:tc>
        <w:tc>
          <w:tcPr>
            <w:tcW w:w="1837" w:type="dxa"/>
          </w:tcPr>
          <w:p w:rsidR="00655685" w:rsidRDefault="00655685" w:rsidP="00C96C8D">
            <w:pPr>
              <w:jc w:val="center"/>
              <w:rPr>
                <w:rFonts w:ascii="Arial" w:hAnsi="Arial" w:cs="Arial"/>
                <w:sz w:val="24"/>
              </w:rPr>
            </w:pPr>
            <w:r>
              <w:rPr>
                <w:rFonts w:ascii="Arial" w:hAnsi="Arial" w:cs="Arial"/>
                <w:sz w:val="24"/>
              </w:rPr>
              <w:t>250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3</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3</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26</w:t>
            </w:r>
          </w:p>
        </w:tc>
        <w:tc>
          <w:tcPr>
            <w:tcW w:w="1837" w:type="dxa"/>
          </w:tcPr>
          <w:p w:rsidR="00655685" w:rsidRDefault="00655685" w:rsidP="00C96C8D">
            <w:pPr>
              <w:jc w:val="center"/>
              <w:rPr>
                <w:rFonts w:ascii="Arial" w:hAnsi="Arial" w:cs="Arial"/>
                <w:sz w:val="24"/>
              </w:rPr>
            </w:pPr>
            <w:r>
              <w:rPr>
                <w:rFonts w:ascii="Arial" w:hAnsi="Arial" w:cs="Arial"/>
                <w:sz w:val="24"/>
              </w:rPr>
              <w:t>150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9</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1</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10</w:t>
            </w:r>
          </w:p>
        </w:tc>
        <w:tc>
          <w:tcPr>
            <w:tcW w:w="1837" w:type="dxa"/>
          </w:tcPr>
          <w:p w:rsidR="00655685" w:rsidRDefault="00655685" w:rsidP="00C96C8D">
            <w:pPr>
              <w:jc w:val="center"/>
              <w:rPr>
                <w:rFonts w:ascii="Arial" w:hAnsi="Arial" w:cs="Arial"/>
                <w:sz w:val="24"/>
              </w:rPr>
            </w:pPr>
            <w:r>
              <w:rPr>
                <w:rFonts w:ascii="Arial" w:hAnsi="Arial" w:cs="Arial"/>
                <w:sz w:val="24"/>
              </w:rPr>
              <w:t>140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2</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17</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2</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18</w:t>
            </w:r>
          </w:p>
        </w:tc>
        <w:tc>
          <w:tcPr>
            <w:tcW w:w="1837" w:type="dxa"/>
          </w:tcPr>
          <w:p w:rsidR="00655685" w:rsidRDefault="00655685" w:rsidP="00C96C8D">
            <w:pPr>
              <w:jc w:val="center"/>
              <w:rPr>
                <w:rFonts w:ascii="Arial" w:hAnsi="Arial" w:cs="Arial"/>
                <w:sz w:val="24"/>
              </w:rPr>
            </w:pPr>
            <w:r>
              <w:rPr>
                <w:rFonts w:ascii="Arial" w:hAnsi="Arial" w:cs="Arial"/>
                <w:sz w:val="24"/>
              </w:rPr>
              <w:t>90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9</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1</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10</w:t>
            </w:r>
          </w:p>
        </w:tc>
        <w:tc>
          <w:tcPr>
            <w:tcW w:w="1837" w:type="dxa"/>
          </w:tcPr>
          <w:p w:rsidR="00655685" w:rsidRDefault="00655685" w:rsidP="00C96C8D">
            <w:pPr>
              <w:jc w:val="center"/>
              <w:rPr>
                <w:rFonts w:ascii="Arial" w:hAnsi="Arial" w:cs="Arial"/>
                <w:sz w:val="24"/>
              </w:rPr>
            </w:pPr>
            <w:r>
              <w:rPr>
                <w:rFonts w:ascii="Arial" w:hAnsi="Arial" w:cs="Arial"/>
                <w:sz w:val="24"/>
              </w:rPr>
              <w:t>80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3</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28</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2</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17</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2</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18</w:t>
            </w:r>
          </w:p>
        </w:tc>
        <w:tc>
          <w:tcPr>
            <w:tcW w:w="1837" w:type="dxa"/>
          </w:tcPr>
          <w:p w:rsidR="00655685" w:rsidRDefault="00655685" w:rsidP="00C96C8D">
            <w:pPr>
              <w:jc w:val="center"/>
              <w:rPr>
                <w:rFonts w:ascii="Arial" w:hAnsi="Arial" w:cs="Arial"/>
                <w:sz w:val="24"/>
              </w:rPr>
            </w:pPr>
            <w:r>
              <w:rPr>
                <w:rFonts w:ascii="Arial" w:hAnsi="Arial" w:cs="Arial"/>
                <w:sz w:val="24"/>
              </w:rPr>
              <w:t>30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2</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17</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9</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1</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10</w:t>
            </w:r>
          </w:p>
        </w:tc>
        <w:tc>
          <w:tcPr>
            <w:tcW w:w="1837" w:type="dxa"/>
          </w:tcPr>
          <w:p w:rsidR="00655685" w:rsidRDefault="00655685" w:rsidP="00C96C8D">
            <w:pPr>
              <w:jc w:val="center"/>
              <w:rPr>
                <w:rFonts w:ascii="Arial" w:hAnsi="Arial" w:cs="Arial"/>
                <w:sz w:val="24"/>
              </w:rPr>
            </w:pPr>
            <w:r>
              <w:rPr>
                <w:rFonts w:ascii="Arial" w:hAnsi="Arial" w:cs="Arial"/>
                <w:sz w:val="24"/>
              </w:rPr>
              <w:t>20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9</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1</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10</w:t>
            </w:r>
          </w:p>
        </w:tc>
        <w:tc>
          <w:tcPr>
            <w:tcW w:w="1837" w:type="dxa"/>
          </w:tcPr>
          <w:p w:rsidR="00655685" w:rsidRDefault="00655685" w:rsidP="00C96C8D">
            <w:pPr>
              <w:jc w:val="center"/>
              <w:rPr>
                <w:rFonts w:ascii="Arial" w:hAnsi="Arial" w:cs="Arial"/>
                <w:sz w:val="24"/>
              </w:rPr>
            </w:pPr>
            <w:r>
              <w:rPr>
                <w:rFonts w:ascii="Arial" w:hAnsi="Arial" w:cs="Arial"/>
                <w:sz w:val="24"/>
              </w:rPr>
              <w:t>10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9</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1</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10</w:t>
            </w:r>
          </w:p>
        </w:tc>
        <w:tc>
          <w:tcPr>
            <w:tcW w:w="1837" w:type="dxa"/>
          </w:tcPr>
          <w:p w:rsidR="00655685" w:rsidRDefault="00655685" w:rsidP="00C96C8D">
            <w:pPr>
              <w:jc w:val="center"/>
              <w:rPr>
                <w:rFonts w:ascii="Arial" w:hAnsi="Arial" w:cs="Arial"/>
                <w:sz w:val="24"/>
              </w:rPr>
            </w:pPr>
            <w:r>
              <w:rPr>
                <w:rFonts w:ascii="Arial" w:hAnsi="Arial" w:cs="Arial"/>
                <w:sz w:val="24"/>
              </w:rPr>
              <w:t>0</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FALSE</w:t>
            </w: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t>End of code. It added an Enemy 3, 1, 2, 1, 2, 1, 1 and 1.</w:t>
      </w:r>
    </w:p>
    <w:p w:rsidR="00655685" w:rsidRDefault="00655685" w:rsidP="00655685">
      <w:pPr>
        <w:rPr>
          <w:rFonts w:ascii="Arial" w:hAnsi="Arial" w:cs="Arial"/>
          <w:sz w:val="24"/>
        </w:rPr>
      </w:pPr>
      <w:r>
        <w:rPr>
          <w:rFonts w:ascii="Arial" w:hAnsi="Arial" w:cs="Arial"/>
          <w:sz w:val="24"/>
        </w:rPr>
        <w:br w:type="page"/>
      </w:r>
      <w:r>
        <w:rPr>
          <w:rFonts w:ascii="Arial" w:hAnsi="Arial" w:cs="Arial"/>
          <w:sz w:val="24"/>
        </w:rPr>
        <w:lastRenderedPageBreak/>
        <w:t>Start with score – 3</w:t>
      </w:r>
    </w:p>
    <w:tbl>
      <w:tblPr>
        <w:tblStyle w:val="TableGrid"/>
        <w:tblW w:w="0" w:type="auto"/>
        <w:tblLook w:val="04A0" w:firstRow="1" w:lastRow="0" w:firstColumn="1" w:lastColumn="0" w:noHBand="0" w:noVBand="1"/>
      </w:tblPr>
      <w:tblGrid>
        <w:gridCol w:w="1973"/>
        <w:gridCol w:w="1837"/>
        <w:gridCol w:w="1510"/>
        <w:gridCol w:w="2000"/>
        <w:gridCol w:w="1922"/>
      </w:tblGrid>
      <w:tr w:rsidR="00655685" w:rsidTr="00C96C8D">
        <w:tc>
          <w:tcPr>
            <w:tcW w:w="1973" w:type="dxa"/>
          </w:tcPr>
          <w:p w:rsidR="00655685" w:rsidRPr="00CC449C" w:rsidRDefault="00655685" w:rsidP="00C96C8D">
            <w:pPr>
              <w:jc w:val="center"/>
              <w:rPr>
                <w:rFonts w:ascii="Arial" w:hAnsi="Arial" w:cs="Arial"/>
                <w:b/>
                <w:sz w:val="24"/>
              </w:rPr>
            </w:pPr>
            <w:r>
              <w:rPr>
                <w:rFonts w:ascii="Arial" w:hAnsi="Arial" w:cs="Arial"/>
                <w:b/>
                <w:sz w:val="24"/>
              </w:rPr>
              <w:t>Line Number</w:t>
            </w:r>
          </w:p>
        </w:tc>
        <w:tc>
          <w:tcPr>
            <w:tcW w:w="1837" w:type="dxa"/>
          </w:tcPr>
          <w:p w:rsidR="00655685" w:rsidRPr="00CC449C" w:rsidRDefault="00655685" w:rsidP="00C96C8D">
            <w:pPr>
              <w:jc w:val="center"/>
              <w:rPr>
                <w:rFonts w:ascii="Arial" w:hAnsi="Arial" w:cs="Arial"/>
                <w:b/>
                <w:sz w:val="24"/>
              </w:rPr>
            </w:pPr>
            <w:r>
              <w:rPr>
                <w:rFonts w:ascii="Arial" w:hAnsi="Arial" w:cs="Arial"/>
                <w:b/>
                <w:sz w:val="24"/>
              </w:rPr>
              <w:t>Score</w:t>
            </w:r>
          </w:p>
        </w:tc>
        <w:tc>
          <w:tcPr>
            <w:tcW w:w="1510" w:type="dxa"/>
          </w:tcPr>
          <w:p w:rsidR="00655685" w:rsidRDefault="00655685" w:rsidP="00C96C8D">
            <w:pPr>
              <w:jc w:val="center"/>
              <w:rPr>
                <w:rFonts w:ascii="Arial" w:hAnsi="Arial" w:cs="Arial"/>
                <w:b/>
                <w:sz w:val="24"/>
              </w:rPr>
            </w:pPr>
            <w:r>
              <w:rPr>
                <w:rFonts w:ascii="Arial" w:hAnsi="Arial" w:cs="Arial"/>
                <w:b/>
                <w:sz w:val="24"/>
              </w:rPr>
              <w:t>n</w:t>
            </w:r>
          </w:p>
        </w:tc>
        <w:tc>
          <w:tcPr>
            <w:tcW w:w="2000" w:type="dxa"/>
          </w:tcPr>
          <w:p w:rsidR="00655685" w:rsidRPr="00CC449C" w:rsidRDefault="00655685" w:rsidP="00C96C8D">
            <w:pPr>
              <w:jc w:val="center"/>
              <w:rPr>
                <w:rFonts w:ascii="Arial" w:hAnsi="Arial" w:cs="Arial"/>
                <w:b/>
                <w:sz w:val="24"/>
              </w:rPr>
            </w:pPr>
            <w:r>
              <w:rPr>
                <w:rFonts w:ascii="Arial" w:hAnsi="Arial" w:cs="Arial"/>
                <w:b/>
                <w:sz w:val="24"/>
              </w:rPr>
              <w:t>addEnemy()</w:t>
            </w:r>
          </w:p>
        </w:tc>
        <w:tc>
          <w:tcPr>
            <w:tcW w:w="1922" w:type="dxa"/>
          </w:tcPr>
          <w:p w:rsidR="00655685" w:rsidRDefault="00655685" w:rsidP="00C96C8D">
            <w:pPr>
              <w:jc w:val="center"/>
              <w:rPr>
                <w:rFonts w:ascii="Arial" w:hAnsi="Arial" w:cs="Arial"/>
                <w:b/>
                <w:sz w:val="24"/>
              </w:rPr>
            </w:pPr>
            <w:r>
              <w:rPr>
                <w:rFonts w:ascii="Arial" w:hAnsi="Arial" w:cs="Arial"/>
                <w:b/>
                <w:sz w:val="24"/>
              </w:rPr>
              <w:t>Score &gt; 0</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5</w:t>
            </w:r>
          </w:p>
        </w:tc>
        <w:tc>
          <w:tcPr>
            <w:tcW w:w="1837" w:type="dxa"/>
          </w:tcPr>
          <w:p w:rsidR="00655685" w:rsidRDefault="00655685" w:rsidP="00C96C8D">
            <w:pPr>
              <w:jc w:val="center"/>
              <w:rPr>
                <w:rFonts w:ascii="Arial" w:hAnsi="Arial" w:cs="Arial"/>
                <w:sz w:val="24"/>
              </w:rPr>
            </w:pPr>
            <w:r>
              <w:rPr>
                <w:rFonts w:ascii="Arial" w:hAnsi="Arial" w:cs="Arial"/>
                <w:sz w:val="24"/>
              </w:rPr>
              <w:t>3</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3</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5</w:t>
            </w:r>
          </w:p>
        </w:tc>
        <w:tc>
          <w:tcPr>
            <w:tcW w:w="1837" w:type="dxa"/>
          </w:tcPr>
          <w:p w:rsidR="00655685" w:rsidRDefault="00655685" w:rsidP="00C96C8D">
            <w:pPr>
              <w:jc w:val="center"/>
              <w:rPr>
                <w:rFonts w:ascii="Arial" w:hAnsi="Arial" w:cs="Arial"/>
                <w:sz w:val="24"/>
              </w:rPr>
            </w:pPr>
            <w:r>
              <w:rPr>
                <w:rFonts w:ascii="Arial" w:hAnsi="Arial" w:cs="Arial"/>
                <w:sz w:val="24"/>
              </w:rPr>
              <w:t>3</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2</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5</w:t>
            </w:r>
          </w:p>
        </w:tc>
        <w:tc>
          <w:tcPr>
            <w:tcW w:w="1837" w:type="dxa"/>
          </w:tcPr>
          <w:p w:rsidR="00655685" w:rsidRDefault="00655685" w:rsidP="00C96C8D">
            <w:pPr>
              <w:jc w:val="center"/>
              <w:rPr>
                <w:rFonts w:ascii="Arial" w:hAnsi="Arial" w:cs="Arial"/>
                <w:sz w:val="24"/>
              </w:rPr>
            </w:pPr>
            <w:r>
              <w:rPr>
                <w:rFonts w:ascii="Arial" w:hAnsi="Arial" w:cs="Arial"/>
                <w:sz w:val="24"/>
              </w:rPr>
              <w:t>3</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3</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5</w:t>
            </w:r>
          </w:p>
        </w:tc>
        <w:tc>
          <w:tcPr>
            <w:tcW w:w="1837" w:type="dxa"/>
          </w:tcPr>
          <w:p w:rsidR="00655685" w:rsidRDefault="00655685" w:rsidP="00C96C8D">
            <w:pPr>
              <w:jc w:val="center"/>
              <w:rPr>
                <w:rFonts w:ascii="Arial" w:hAnsi="Arial" w:cs="Arial"/>
                <w:sz w:val="24"/>
              </w:rPr>
            </w:pPr>
            <w:r>
              <w:rPr>
                <w:rFonts w:ascii="Arial" w:hAnsi="Arial" w:cs="Arial"/>
                <w:sz w:val="24"/>
              </w:rPr>
              <w:t>3</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5</w:t>
            </w:r>
          </w:p>
        </w:tc>
        <w:tc>
          <w:tcPr>
            <w:tcW w:w="1837" w:type="dxa"/>
          </w:tcPr>
          <w:p w:rsidR="00655685" w:rsidRDefault="00655685" w:rsidP="00C96C8D">
            <w:pPr>
              <w:jc w:val="center"/>
              <w:rPr>
                <w:rFonts w:ascii="Arial" w:hAnsi="Arial" w:cs="Arial"/>
                <w:sz w:val="24"/>
              </w:rPr>
            </w:pPr>
            <w:r>
              <w:rPr>
                <w:rFonts w:ascii="Arial" w:hAnsi="Arial" w:cs="Arial"/>
                <w:sz w:val="24"/>
              </w:rPr>
              <w:t>3</w:t>
            </w: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6</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r>
              <w:rPr>
                <w:rFonts w:ascii="Arial" w:hAnsi="Arial" w:cs="Arial"/>
                <w:sz w:val="24"/>
              </w:rPr>
              <w:t>1</w:t>
            </w: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25</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r>
              <w:rPr>
                <w:rFonts w:ascii="Arial" w:hAnsi="Arial" w:cs="Arial"/>
                <w:sz w:val="24"/>
              </w:rPr>
              <w:t>Cannot Add</w:t>
            </w:r>
          </w:p>
        </w:tc>
        <w:tc>
          <w:tcPr>
            <w:tcW w:w="1922" w:type="dxa"/>
          </w:tcPr>
          <w:p w:rsidR="00655685" w:rsidRDefault="00655685" w:rsidP="00C96C8D">
            <w:pPr>
              <w:jc w:val="center"/>
              <w:rPr>
                <w:rFonts w:ascii="Arial" w:hAnsi="Arial" w:cs="Arial"/>
                <w:sz w:val="24"/>
              </w:rPr>
            </w:pPr>
          </w:p>
        </w:tc>
      </w:tr>
      <w:tr w:rsidR="00655685" w:rsidTr="00C96C8D">
        <w:tc>
          <w:tcPr>
            <w:tcW w:w="1973" w:type="dxa"/>
          </w:tcPr>
          <w:p w:rsidR="00655685" w:rsidRDefault="00655685" w:rsidP="00C96C8D">
            <w:pPr>
              <w:jc w:val="center"/>
              <w:rPr>
                <w:rFonts w:ascii="Arial" w:hAnsi="Arial" w:cs="Arial"/>
                <w:sz w:val="24"/>
              </w:rPr>
            </w:pPr>
            <w:r>
              <w:rPr>
                <w:rFonts w:ascii="Arial" w:hAnsi="Arial" w:cs="Arial"/>
                <w:sz w:val="24"/>
              </w:rPr>
              <w:t>31</w:t>
            </w:r>
          </w:p>
        </w:tc>
        <w:tc>
          <w:tcPr>
            <w:tcW w:w="1837" w:type="dxa"/>
          </w:tcPr>
          <w:p w:rsidR="00655685" w:rsidRDefault="00655685" w:rsidP="00C96C8D">
            <w:pPr>
              <w:jc w:val="center"/>
              <w:rPr>
                <w:rFonts w:ascii="Arial" w:hAnsi="Arial" w:cs="Arial"/>
                <w:sz w:val="24"/>
              </w:rPr>
            </w:pPr>
          </w:p>
        </w:tc>
        <w:tc>
          <w:tcPr>
            <w:tcW w:w="1510" w:type="dxa"/>
          </w:tcPr>
          <w:p w:rsidR="00655685" w:rsidRDefault="00655685" w:rsidP="00C96C8D">
            <w:pPr>
              <w:jc w:val="center"/>
              <w:rPr>
                <w:rFonts w:ascii="Arial" w:hAnsi="Arial" w:cs="Arial"/>
                <w:sz w:val="24"/>
              </w:rPr>
            </w:pPr>
          </w:p>
        </w:tc>
        <w:tc>
          <w:tcPr>
            <w:tcW w:w="2000" w:type="dxa"/>
          </w:tcPr>
          <w:p w:rsidR="00655685" w:rsidRDefault="00655685" w:rsidP="00C96C8D">
            <w:pPr>
              <w:jc w:val="center"/>
              <w:rPr>
                <w:rFonts w:ascii="Arial" w:hAnsi="Arial" w:cs="Arial"/>
                <w:sz w:val="24"/>
              </w:rPr>
            </w:pPr>
          </w:p>
        </w:tc>
        <w:tc>
          <w:tcPr>
            <w:tcW w:w="1922" w:type="dxa"/>
          </w:tcPr>
          <w:p w:rsidR="00655685" w:rsidRDefault="00655685" w:rsidP="00C96C8D">
            <w:pPr>
              <w:jc w:val="center"/>
              <w:rPr>
                <w:rFonts w:ascii="Arial" w:hAnsi="Arial" w:cs="Arial"/>
                <w:sz w:val="24"/>
              </w:rPr>
            </w:pPr>
            <w:r>
              <w:rPr>
                <w:rFonts w:ascii="Arial" w:hAnsi="Arial" w:cs="Arial"/>
                <w:sz w:val="24"/>
              </w:rPr>
              <w:t>TRUE</w:t>
            </w:r>
          </w:p>
        </w:tc>
      </w:tr>
    </w:tbl>
    <w:p w:rsidR="00655685" w:rsidRDefault="00655685" w:rsidP="00655685">
      <w:pPr>
        <w:rPr>
          <w:rFonts w:ascii="Arial" w:hAnsi="Arial" w:cs="Arial"/>
          <w:sz w:val="24"/>
        </w:rPr>
      </w:pPr>
    </w:p>
    <w:p w:rsidR="00655685" w:rsidRPr="00CC449C" w:rsidRDefault="00655685" w:rsidP="00655685">
      <w:pPr>
        <w:rPr>
          <w:rFonts w:ascii="Arial" w:hAnsi="Arial" w:cs="Arial"/>
          <w:sz w:val="24"/>
        </w:rPr>
      </w:pPr>
      <w:r>
        <w:rPr>
          <w:rFonts w:ascii="Arial" w:hAnsi="Arial" w:cs="Arial"/>
          <w:sz w:val="24"/>
        </w:rPr>
        <w:t xml:space="preserve">This case would cause an infinite loop. However, this should be fine as the game only deals with scores in multiples of 10 and so is an impossible scenario to occur unless the user uses a cheat engine in an attempt to cheat and edit their score. </w:t>
      </w:r>
    </w:p>
    <w:p w:rsidR="00655685" w:rsidRDefault="00655685">
      <w:pPr>
        <w:rPr>
          <w:rFonts w:ascii="Arial" w:hAnsi="Arial" w:cs="Arial"/>
          <w:sz w:val="24"/>
        </w:rPr>
      </w:pPr>
      <w:r>
        <w:rPr>
          <w:rFonts w:ascii="Arial" w:hAnsi="Arial" w:cs="Arial"/>
          <w:sz w:val="24"/>
        </w:rPr>
        <w:br w:type="page"/>
      </w:r>
    </w:p>
    <w:p w:rsidR="00AA2E1A" w:rsidRDefault="00655685" w:rsidP="00194B9A">
      <w:pPr>
        <w:jc w:val="both"/>
        <w:rPr>
          <w:rFonts w:ascii="Arial" w:hAnsi="Arial" w:cs="Arial"/>
          <w:sz w:val="24"/>
        </w:rPr>
      </w:pPr>
      <w:r w:rsidRPr="00D96E40">
        <w:rPr>
          <w:rFonts w:ascii="Arial" w:hAnsi="Arial" w:cs="Arial"/>
          <w:b/>
          <w:noProof/>
          <w:sz w:val="24"/>
          <w:lang w:eastAsia="en-GB"/>
        </w:rPr>
        <w:lastRenderedPageBreak/>
        <w:drawing>
          <wp:anchor distT="0" distB="0" distL="114300" distR="114300" simplePos="0" relativeHeight="251662848" behindDoc="1" locked="0" layoutInCell="1" allowOverlap="1">
            <wp:simplePos x="0" y="0"/>
            <wp:positionH relativeFrom="column">
              <wp:posOffset>0</wp:posOffset>
            </wp:positionH>
            <wp:positionV relativeFrom="paragraph">
              <wp:posOffset>1047750</wp:posOffset>
            </wp:positionV>
            <wp:extent cx="5731510" cy="2933700"/>
            <wp:effectExtent l="0" t="0" r="2540" b="0"/>
            <wp:wrapTight wrapText="bothSides">
              <wp:wrapPolygon edited="0">
                <wp:start x="0" y="0"/>
                <wp:lineTo x="0" y="21460"/>
                <wp:lineTo x="21538" y="21460"/>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apon Lock.jpg"/>
                    <pic:cNvPicPr/>
                  </pic:nvPicPr>
                  <pic:blipFill rotWithShape="1">
                    <a:blip r:embed="rId12" cstate="print">
                      <a:extLst>
                        <a:ext uri="{28A0092B-C50C-407E-A947-70E740481C1C}">
                          <a14:useLocalDpi xmlns:a14="http://schemas.microsoft.com/office/drawing/2010/main" val="0"/>
                        </a:ext>
                      </a:extLst>
                    </a:blip>
                    <a:srcRect b="6280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6C7" w:rsidRPr="00D96E40">
        <w:rPr>
          <w:rFonts w:ascii="Arial" w:hAnsi="Arial" w:cs="Arial"/>
          <w:b/>
          <w:sz w:val="24"/>
        </w:rPr>
        <w:t>Weapon Lock Algorithm</w:t>
      </w:r>
      <w:r w:rsidR="003D233A">
        <w:rPr>
          <w:rFonts w:ascii="Arial" w:hAnsi="Arial" w:cs="Arial"/>
          <w:sz w:val="24"/>
        </w:rPr>
        <w:t xml:space="preserve"> – When a weapon fires, it keeps firing on a certain enemy until it ends up outside of its range. This means that there needs to be a function to lock on to a certain enemy until they either die or leave the weapon’s radius. Therefore, I created some pseudocode to find the enemy that needs to be locked onto.</w:t>
      </w:r>
    </w:p>
    <w:p w:rsidR="00655685" w:rsidRDefault="00655685" w:rsidP="00194B9A">
      <w:pPr>
        <w:jc w:val="both"/>
        <w:rPr>
          <w:rFonts w:ascii="Arial" w:hAnsi="Arial" w:cs="Arial"/>
          <w:sz w:val="24"/>
        </w:rPr>
      </w:pPr>
      <w:r>
        <w:rPr>
          <w:rFonts w:ascii="Arial" w:hAnsi="Arial" w:cs="Arial"/>
          <w:noProof/>
          <w:sz w:val="24"/>
          <w:lang w:eastAsia="en-GB"/>
        </w:rPr>
        <w:drawing>
          <wp:anchor distT="0" distB="0" distL="114300" distR="114300" simplePos="0" relativeHeight="251665920" behindDoc="1" locked="0" layoutInCell="1" allowOverlap="1" wp14:anchorId="08D04E14" wp14:editId="3A500BE4">
            <wp:simplePos x="0" y="0"/>
            <wp:positionH relativeFrom="column">
              <wp:posOffset>-9525</wp:posOffset>
            </wp:positionH>
            <wp:positionV relativeFrom="paragraph">
              <wp:posOffset>1101725</wp:posOffset>
            </wp:positionV>
            <wp:extent cx="5731510" cy="3095625"/>
            <wp:effectExtent l="0" t="0" r="2540" b="9525"/>
            <wp:wrapTight wrapText="bothSides">
              <wp:wrapPolygon edited="0">
                <wp:start x="0" y="0"/>
                <wp:lineTo x="0" y="21534"/>
                <wp:lineTo x="21538" y="21534"/>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apon Lock.jpg"/>
                    <pic:cNvPicPr/>
                  </pic:nvPicPr>
                  <pic:blipFill rotWithShape="1">
                    <a:blip r:embed="rId12" cstate="print">
                      <a:extLst>
                        <a:ext uri="{28A0092B-C50C-407E-A947-70E740481C1C}">
                          <a14:useLocalDpi xmlns:a14="http://schemas.microsoft.com/office/drawing/2010/main" val="0"/>
                        </a:ext>
                      </a:extLst>
                    </a:blip>
                    <a:srcRect t="45168" b="15581"/>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This also led to the production of an algorithm to check if a weapon is in range which would be fed into by the weapon lock algorithm. This would use Pythagoras to compare the distance of the enemy from the weapon with the radius of the weapon, and if it was within range, it would only then tell the weapon lock algorithm to lock onto the weapon.</w:t>
      </w:r>
    </w:p>
    <w:p w:rsidR="00655685" w:rsidRDefault="00655685">
      <w:pPr>
        <w:rPr>
          <w:rFonts w:ascii="Arial" w:hAnsi="Arial" w:cs="Arial"/>
          <w:sz w:val="24"/>
        </w:rPr>
      </w:pPr>
      <w:r>
        <w:rPr>
          <w:rFonts w:ascii="Arial" w:hAnsi="Arial" w:cs="Arial"/>
          <w:sz w:val="24"/>
        </w:rPr>
        <w:br w:type="page"/>
      </w:r>
    </w:p>
    <w:p w:rsidR="00655685" w:rsidRDefault="00655685" w:rsidP="00655685">
      <w:pPr>
        <w:rPr>
          <w:rFonts w:ascii="Arial" w:hAnsi="Arial" w:cs="Arial"/>
          <w:b/>
          <w:sz w:val="24"/>
        </w:rPr>
      </w:pPr>
      <w:r>
        <w:rPr>
          <w:rFonts w:ascii="Arial" w:hAnsi="Arial" w:cs="Arial"/>
          <w:b/>
          <w:sz w:val="24"/>
        </w:rPr>
        <w:lastRenderedPageBreak/>
        <w:t>Weapon Lock Algorithm – Dry Run</w:t>
      </w:r>
    </w:p>
    <w:p w:rsidR="00655685" w:rsidRDefault="00655685" w:rsidP="00655685">
      <w:pPr>
        <w:rPr>
          <w:rFonts w:ascii="Arial" w:hAnsi="Arial" w:cs="Arial"/>
          <w:b/>
          <w:sz w:val="24"/>
        </w:rPr>
      </w:pPr>
      <w:r>
        <w:rPr>
          <w:rFonts w:ascii="Arial" w:hAnsi="Arial" w:cs="Arial"/>
          <w:b/>
          <w:sz w:val="24"/>
        </w:rPr>
        <w:t>Case:</w:t>
      </w:r>
    </w:p>
    <w:tbl>
      <w:tblPr>
        <w:tblStyle w:val="TableGrid"/>
        <w:tblW w:w="0" w:type="auto"/>
        <w:tblLook w:val="04A0" w:firstRow="1" w:lastRow="0" w:firstColumn="1" w:lastColumn="0" w:noHBand="0" w:noVBand="1"/>
      </w:tblPr>
      <w:tblGrid>
        <w:gridCol w:w="3080"/>
        <w:gridCol w:w="3081"/>
        <w:gridCol w:w="3081"/>
      </w:tblGrid>
      <w:tr w:rsidR="00655685" w:rsidTr="00C96C8D">
        <w:tc>
          <w:tcPr>
            <w:tcW w:w="3080" w:type="dxa"/>
          </w:tcPr>
          <w:p w:rsidR="00655685" w:rsidRPr="002F7854" w:rsidRDefault="00655685" w:rsidP="00C96C8D">
            <w:pPr>
              <w:jc w:val="center"/>
              <w:rPr>
                <w:rFonts w:ascii="Arial" w:hAnsi="Arial" w:cs="Arial"/>
                <w:b/>
                <w:sz w:val="24"/>
              </w:rPr>
            </w:pPr>
            <w:r>
              <w:rPr>
                <w:rFonts w:ascii="Arial" w:hAnsi="Arial" w:cs="Arial"/>
                <w:b/>
                <w:sz w:val="24"/>
              </w:rPr>
              <w:t>Enemy Number</w:t>
            </w:r>
          </w:p>
        </w:tc>
        <w:tc>
          <w:tcPr>
            <w:tcW w:w="3081" w:type="dxa"/>
          </w:tcPr>
          <w:p w:rsidR="00655685" w:rsidRPr="002F7854" w:rsidRDefault="00655685" w:rsidP="00C96C8D">
            <w:pPr>
              <w:jc w:val="center"/>
              <w:rPr>
                <w:rFonts w:ascii="Arial" w:hAnsi="Arial" w:cs="Arial"/>
                <w:b/>
                <w:sz w:val="24"/>
              </w:rPr>
            </w:pPr>
            <w:r>
              <w:rPr>
                <w:rFonts w:ascii="Arial" w:hAnsi="Arial" w:cs="Arial"/>
                <w:b/>
                <w:sz w:val="24"/>
              </w:rPr>
              <w:t>x</w:t>
            </w:r>
          </w:p>
        </w:tc>
        <w:tc>
          <w:tcPr>
            <w:tcW w:w="3081" w:type="dxa"/>
          </w:tcPr>
          <w:p w:rsidR="00655685" w:rsidRPr="002F7854" w:rsidRDefault="00655685" w:rsidP="00C96C8D">
            <w:pPr>
              <w:jc w:val="center"/>
              <w:rPr>
                <w:rFonts w:ascii="Arial" w:hAnsi="Arial" w:cs="Arial"/>
                <w:b/>
                <w:sz w:val="24"/>
              </w:rPr>
            </w:pPr>
            <w:r>
              <w:rPr>
                <w:rFonts w:ascii="Arial" w:hAnsi="Arial" w:cs="Arial"/>
                <w:b/>
                <w:sz w:val="24"/>
              </w:rPr>
              <w:t>y</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0</w:t>
            </w:r>
          </w:p>
        </w:tc>
        <w:tc>
          <w:tcPr>
            <w:tcW w:w="3081" w:type="dxa"/>
          </w:tcPr>
          <w:p w:rsidR="00655685" w:rsidRDefault="00655685" w:rsidP="00C96C8D">
            <w:pPr>
              <w:jc w:val="center"/>
              <w:rPr>
                <w:rFonts w:ascii="Arial" w:hAnsi="Arial" w:cs="Arial"/>
                <w:sz w:val="24"/>
              </w:rPr>
            </w:pPr>
            <w:r>
              <w:rPr>
                <w:rFonts w:ascii="Arial" w:hAnsi="Arial" w:cs="Arial"/>
                <w:sz w:val="24"/>
              </w:rPr>
              <w:t>140</w:t>
            </w:r>
          </w:p>
        </w:tc>
        <w:tc>
          <w:tcPr>
            <w:tcW w:w="3081" w:type="dxa"/>
          </w:tcPr>
          <w:p w:rsidR="00655685" w:rsidRDefault="00655685" w:rsidP="00C96C8D">
            <w:pPr>
              <w:jc w:val="center"/>
              <w:rPr>
                <w:rFonts w:ascii="Arial" w:hAnsi="Arial" w:cs="Arial"/>
                <w:sz w:val="24"/>
              </w:rPr>
            </w:pPr>
            <w:r>
              <w:rPr>
                <w:rFonts w:ascii="Arial" w:hAnsi="Arial" w:cs="Arial"/>
                <w:sz w:val="24"/>
              </w:rPr>
              <w:t>600</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1</w:t>
            </w:r>
          </w:p>
        </w:tc>
        <w:tc>
          <w:tcPr>
            <w:tcW w:w="3081" w:type="dxa"/>
          </w:tcPr>
          <w:p w:rsidR="00655685" w:rsidRDefault="00655685" w:rsidP="00C96C8D">
            <w:pPr>
              <w:jc w:val="center"/>
              <w:rPr>
                <w:rFonts w:ascii="Arial" w:hAnsi="Arial" w:cs="Arial"/>
                <w:sz w:val="24"/>
              </w:rPr>
            </w:pPr>
            <w:r>
              <w:rPr>
                <w:rFonts w:ascii="Arial" w:hAnsi="Arial" w:cs="Arial"/>
                <w:sz w:val="24"/>
              </w:rPr>
              <w:t>60</w:t>
            </w:r>
          </w:p>
        </w:tc>
        <w:tc>
          <w:tcPr>
            <w:tcW w:w="3081" w:type="dxa"/>
          </w:tcPr>
          <w:p w:rsidR="00655685" w:rsidRDefault="00655685" w:rsidP="00C96C8D">
            <w:pPr>
              <w:jc w:val="center"/>
              <w:rPr>
                <w:rFonts w:ascii="Arial" w:hAnsi="Arial" w:cs="Arial"/>
                <w:sz w:val="24"/>
              </w:rPr>
            </w:pPr>
            <w:r>
              <w:rPr>
                <w:rFonts w:ascii="Arial" w:hAnsi="Arial" w:cs="Arial"/>
                <w:sz w:val="24"/>
              </w:rPr>
              <w:t>200</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2</w:t>
            </w:r>
          </w:p>
        </w:tc>
        <w:tc>
          <w:tcPr>
            <w:tcW w:w="3081" w:type="dxa"/>
          </w:tcPr>
          <w:p w:rsidR="00655685" w:rsidRDefault="00655685" w:rsidP="00C96C8D">
            <w:pPr>
              <w:jc w:val="center"/>
              <w:rPr>
                <w:rFonts w:ascii="Arial" w:hAnsi="Arial" w:cs="Arial"/>
                <w:sz w:val="24"/>
              </w:rPr>
            </w:pPr>
            <w:r>
              <w:rPr>
                <w:rFonts w:ascii="Arial" w:hAnsi="Arial" w:cs="Arial"/>
                <w:sz w:val="24"/>
              </w:rPr>
              <w:t>30</w:t>
            </w:r>
          </w:p>
        </w:tc>
        <w:tc>
          <w:tcPr>
            <w:tcW w:w="3081" w:type="dxa"/>
          </w:tcPr>
          <w:p w:rsidR="00655685" w:rsidRDefault="00655685" w:rsidP="00C96C8D">
            <w:pPr>
              <w:jc w:val="center"/>
              <w:rPr>
                <w:rFonts w:ascii="Arial" w:hAnsi="Arial" w:cs="Arial"/>
                <w:sz w:val="24"/>
              </w:rPr>
            </w:pPr>
            <w:r>
              <w:rPr>
                <w:rFonts w:ascii="Arial" w:hAnsi="Arial" w:cs="Arial"/>
                <w:sz w:val="24"/>
              </w:rPr>
              <w:t>40</w:t>
            </w: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t>Weapon 1 Position – (40, 60)</w:t>
      </w:r>
    </w:p>
    <w:p w:rsidR="00655685" w:rsidRDefault="00655685" w:rsidP="00655685">
      <w:pPr>
        <w:rPr>
          <w:rFonts w:ascii="Arial" w:hAnsi="Arial" w:cs="Arial"/>
          <w:sz w:val="24"/>
        </w:rPr>
      </w:pPr>
      <w:r>
        <w:rPr>
          <w:rFonts w:ascii="Arial" w:hAnsi="Arial" w:cs="Arial"/>
          <w:sz w:val="24"/>
        </w:rPr>
        <w:t>Weapon 2 Position – (80, 60)</w:t>
      </w:r>
    </w:p>
    <w:p w:rsidR="00655685" w:rsidRDefault="00655685" w:rsidP="00655685">
      <w:pPr>
        <w:rPr>
          <w:rFonts w:ascii="Arial" w:hAnsi="Arial" w:cs="Arial"/>
          <w:sz w:val="24"/>
        </w:rPr>
      </w:pPr>
      <w:r>
        <w:rPr>
          <w:rFonts w:ascii="Arial" w:hAnsi="Arial" w:cs="Arial"/>
          <w:sz w:val="24"/>
        </w:rPr>
        <w:t>Radius of 100 each</w:t>
      </w:r>
    </w:p>
    <w:p w:rsidR="00655685" w:rsidRPr="002F7854" w:rsidRDefault="00655685" w:rsidP="00655685">
      <w:pPr>
        <w:rPr>
          <w:rFonts w:ascii="Arial" w:hAnsi="Arial" w:cs="Arial"/>
          <w:sz w:val="24"/>
        </w:rPr>
      </w:pPr>
    </w:p>
    <w:tbl>
      <w:tblPr>
        <w:tblStyle w:val="TableGrid"/>
        <w:tblW w:w="0" w:type="auto"/>
        <w:tblLook w:val="04A0" w:firstRow="1" w:lastRow="0" w:firstColumn="1" w:lastColumn="0" w:noHBand="0" w:noVBand="1"/>
      </w:tblPr>
      <w:tblGrid>
        <w:gridCol w:w="754"/>
        <w:gridCol w:w="472"/>
        <w:gridCol w:w="1748"/>
        <w:gridCol w:w="2035"/>
        <w:gridCol w:w="3243"/>
        <w:gridCol w:w="990"/>
      </w:tblGrid>
      <w:tr w:rsidR="00655685" w:rsidTr="00C96C8D">
        <w:tc>
          <w:tcPr>
            <w:tcW w:w="766" w:type="dxa"/>
          </w:tcPr>
          <w:p w:rsidR="00655685" w:rsidRDefault="00655685" w:rsidP="00C96C8D">
            <w:pPr>
              <w:jc w:val="center"/>
              <w:rPr>
                <w:rFonts w:ascii="Arial" w:hAnsi="Arial" w:cs="Arial"/>
                <w:b/>
                <w:sz w:val="24"/>
              </w:rPr>
            </w:pPr>
            <w:r>
              <w:rPr>
                <w:rFonts w:ascii="Arial" w:hAnsi="Arial" w:cs="Arial"/>
                <w:b/>
                <w:sz w:val="24"/>
              </w:rPr>
              <w:t>Line No.</w:t>
            </w:r>
          </w:p>
        </w:tc>
        <w:tc>
          <w:tcPr>
            <w:tcW w:w="506" w:type="dxa"/>
          </w:tcPr>
          <w:p w:rsidR="00655685" w:rsidRPr="002F7854" w:rsidRDefault="00655685" w:rsidP="00C96C8D">
            <w:pPr>
              <w:jc w:val="center"/>
              <w:rPr>
                <w:rFonts w:ascii="Arial" w:hAnsi="Arial" w:cs="Arial"/>
                <w:b/>
                <w:sz w:val="24"/>
              </w:rPr>
            </w:pPr>
            <w:r>
              <w:rPr>
                <w:rFonts w:ascii="Arial" w:hAnsi="Arial" w:cs="Arial"/>
                <w:b/>
                <w:sz w:val="24"/>
              </w:rPr>
              <w:t>i</w:t>
            </w:r>
          </w:p>
        </w:tc>
        <w:tc>
          <w:tcPr>
            <w:tcW w:w="1758" w:type="dxa"/>
          </w:tcPr>
          <w:p w:rsidR="00655685" w:rsidRPr="002F7854" w:rsidRDefault="00655685" w:rsidP="00C96C8D">
            <w:pPr>
              <w:jc w:val="center"/>
              <w:rPr>
                <w:rFonts w:ascii="Arial" w:hAnsi="Arial" w:cs="Arial"/>
                <w:b/>
                <w:sz w:val="24"/>
              </w:rPr>
            </w:pPr>
            <w:r>
              <w:rPr>
                <w:rFonts w:ascii="Arial" w:hAnsi="Arial" w:cs="Arial"/>
                <w:b/>
                <w:sz w:val="24"/>
              </w:rPr>
              <w:t>totalEnemies</w:t>
            </w:r>
          </w:p>
        </w:tc>
        <w:tc>
          <w:tcPr>
            <w:tcW w:w="2040" w:type="dxa"/>
          </w:tcPr>
          <w:p w:rsidR="00655685" w:rsidRPr="002F7854" w:rsidRDefault="00655685" w:rsidP="00C96C8D">
            <w:pPr>
              <w:jc w:val="center"/>
              <w:rPr>
                <w:rFonts w:ascii="Arial" w:hAnsi="Arial" w:cs="Arial"/>
                <w:b/>
                <w:sz w:val="24"/>
              </w:rPr>
            </w:pPr>
            <w:r>
              <w:rPr>
                <w:rFonts w:ascii="Arial" w:hAnsi="Arial" w:cs="Arial"/>
                <w:b/>
                <w:sz w:val="24"/>
              </w:rPr>
              <w:t>weaponNumber</w:t>
            </w:r>
          </w:p>
        </w:tc>
        <w:tc>
          <w:tcPr>
            <w:tcW w:w="3243" w:type="dxa"/>
          </w:tcPr>
          <w:p w:rsidR="00655685" w:rsidRPr="002F7854" w:rsidRDefault="00655685" w:rsidP="00C96C8D">
            <w:pPr>
              <w:jc w:val="center"/>
              <w:rPr>
                <w:rFonts w:ascii="Arial" w:hAnsi="Arial" w:cs="Arial"/>
                <w:b/>
                <w:sz w:val="24"/>
              </w:rPr>
            </w:pPr>
            <w:r>
              <w:rPr>
                <w:rFonts w:ascii="Arial" w:hAnsi="Arial" w:cs="Arial"/>
                <w:b/>
                <w:sz w:val="24"/>
              </w:rPr>
              <w:t>Weapons[weaponNumber] .radius &gt; Enemies[i].position?</w:t>
            </w:r>
          </w:p>
        </w:tc>
        <w:tc>
          <w:tcPr>
            <w:tcW w:w="929" w:type="dxa"/>
          </w:tcPr>
          <w:p w:rsidR="00655685" w:rsidRDefault="00655685" w:rsidP="00C96C8D">
            <w:pPr>
              <w:jc w:val="center"/>
              <w:rPr>
                <w:rFonts w:ascii="Arial" w:hAnsi="Arial" w:cs="Arial"/>
                <w:b/>
                <w:sz w:val="24"/>
              </w:rPr>
            </w:pPr>
            <w:r>
              <w:rPr>
                <w:rFonts w:ascii="Arial" w:hAnsi="Arial" w:cs="Arial"/>
                <w:b/>
                <w:sz w:val="24"/>
              </w:rPr>
              <w:t>Return</w:t>
            </w: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3</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r>
              <w:rPr>
                <w:rFonts w:ascii="Arial" w:hAnsi="Arial" w:cs="Arial"/>
                <w:sz w:val="24"/>
              </w:rPr>
              <w:t>3</w:t>
            </w:r>
          </w:p>
        </w:tc>
        <w:tc>
          <w:tcPr>
            <w:tcW w:w="2040" w:type="dxa"/>
          </w:tcPr>
          <w:p w:rsidR="00655685" w:rsidRDefault="00655685" w:rsidP="00C96C8D">
            <w:pPr>
              <w:jc w:val="center"/>
              <w:rPr>
                <w:rFonts w:ascii="Arial" w:hAnsi="Arial" w:cs="Arial"/>
                <w:sz w:val="24"/>
              </w:rPr>
            </w:pPr>
            <w:r>
              <w:rPr>
                <w:rFonts w:ascii="Arial" w:hAnsi="Arial" w:cs="Arial"/>
                <w:sz w:val="24"/>
              </w:rPr>
              <w:t>1</w:t>
            </w: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0</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1</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2</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TRUE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8</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r>
              <w:rPr>
                <w:rFonts w:ascii="Arial" w:hAnsi="Arial" w:cs="Arial"/>
                <w:sz w:val="24"/>
              </w:rPr>
              <w:t>2</w:t>
            </w:r>
          </w:p>
        </w:tc>
      </w:tr>
    </w:tbl>
    <w:p w:rsidR="00655685" w:rsidRDefault="00655685" w:rsidP="00655685">
      <w:pPr>
        <w:rPr>
          <w:rFonts w:ascii="Arial" w:hAnsi="Arial" w:cs="Arial"/>
          <w:sz w:val="24"/>
        </w:rPr>
      </w:pPr>
    </w:p>
    <w:tbl>
      <w:tblPr>
        <w:tblStyle w:val="TableGrid"/>
        <w:tblW w:w="0" w:type="auto"/>
        <w:tblLook w:val="04A0" w:firstRow="1" w:lastRow="0" w:firstColumn="1" w:lastColumn="0" w:noHBand="0" w:noVBand="1"/>
      </w:tblPr>
      <w:tblGrid>
        <w:gridCol w:w="754"/>
        <w:gridCol w:w="472"/>
        <w:gridCol w:w="1748"/>
        <w:gridCol w:w="2035"/>
        <w:gridCol w:w="3243"/>
        <w:gridCol w:w="990"/>
      </w:tblGrid>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3</w:t>
            </w:r>
          </w:p>
        </w:tc>
        <w:tc>
          <w:tcPr>
            <w:tcW w:w="472" w:type="dxa"/>
          </w:tcPr>
          <w:p w:rsidR="00655685" w:rsidRDefault="00655685" w:rsidP="00C96C8D">
            <w:pPr>
              <w:jc w:val="center"/>
              <w:rPr>
                <w:rFonts w:ascii="Arial" w:hAnsi="Arial" w:cs="Arial"/>
                <w:sz w:val="24"/>
              </w:rPr>
            </w:pPr>
          </w:p>
        </w:tc>
        <w:tc>
          <w:tcPr>
            <w:tcW w:w="1748" w:type="dxa"/>
          </w:tcPr>
          <w:p w:rsidR="00655685" w:rsidRDefault="00655685" w:rsidP="00C96C8D">
            <w:pPr>
              <w:jc w:val="center"/>
              <w:rPr>
                <w:rFonts w:ascii="Arial" w:hAnsi="Arial" w:cs="Arial"/>
                <w:sz w:val="24"/>
              </w:rPr>
            </w:pPr>
            <w:r>
              <w:rPr>
                <w:rFonts w:ascii="Arial" w:hAnsi="Arial" w:cs="Arial"/>
                <w:sz w:val="24"/>
              </w:rPr>
              <w:t>3</w:t>
            </w:r>
          </w:p>
        </w:tc>
        <w:tc>
          <w:tcPr>
            <w:tcW w:w="2035" w:type="dxa"/>
          </w:tcPr>
          <w:p w:rsidR="00655685" w:rsidRDefault="00655685" w:rsidP="00C96C8D">
            <w:pPr>
              <w:jc w:val="center"/>
              <w:rPr>
                <w:rFonts w:ascii="Arial" w:hAnsi="Arial" w:cs="Arial"/>
                <w:sz w:val="24"/>
              </w:rPr>
            </w:pPr>
            <w:r>
              <w:rPr>
                <w:rFonts w:ascii="Arial" w:hAnsi="Arial" w:cs="Arial"/>
                <w:sz w:val="24"/>
              </w:rPr>
              <w:t>2</w:t>
            </w:r>
          </w:p>
        </w:tc>
        <w:tc>
          <w:tcPr>
            <w:tcW w:w="3243" w:type="dxa"/>
          </w:tcPr>
          <w:p w:rsidR="00655685" w:rsidRDefault="00655685" w:rsidP="00C96C8D">
            <w:pPr>
              <w:jc w:val="center"/>
              <w:rPr>
                <w:rFonts w:ascii="Arial" w:hAnsi="Arial" w:cs="Arial"/>
                <w:sz w:val="24"/>
              </w:rPr>
            </w:pP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4</w:t>
            </w:r>
          </w:p>
        </w:tc>
        <w:tc>
          <w:tcPr>
            <w:tcW w:w="472" w:type="dxa"/>
          </w:tcPr>
          <w:p w:rsidR="00655685" w:rsidRDefault="00655685" w:rsidP="00C96C8D">
            <w:pPr>
              <w:jc w:val="center"/>
              <w:rPr>
                <w:rFonts w:ascii="Arial" w:hAnsi="Arial" w:cs="Arial"/>
                <w:sz w:val="24"/>
              </w:rPr>
            </w:pPr>
            <w:r>
              <w:rPr>
                <w:rFonts w:ascii="Arial" w:hAnsi="Arial" w:cs="Arial"/>
                <w:sz w:val="24"/>
              </w:rPr>
              <w:t>0</w:t>
            </w: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6</w:t>
            </w:r>
          </w:p>
        </w:tc>
        <w:tc>
          <w:tcPr>
            <w:tcW w:w="472" w:type="dxa"/>
          </w:tcPr>
          <w:p w:rsidR="00655685" w:rsidRDefault="00655685" w:rsidP="00C96C8D">
            <w:pPr>
              <w:jc w:val="center"/>
              <w:rPr>
                <w:rFonts w:ascii="Arial" w:hAnsi="Arial" w:cs="Arial"/>
                <w:sz w:val="24"/>
              </w:rPr>
            </w:pP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4</w:t>
            </w:r>
          </w:p>
        </w:tc>
        <w:tc>
          <w:tcPr>
            <w:tcW w:w="472" w:type="dxa"/>
          </w:tcPr>
          <w:p w:rsidR="00655685" w:rsidRDefault="00655685" w:rsidP="00C96C8D">
            <w:pPr>
              <w:jc w:val="center"/>
              <w:rPr>
                <w:rFonts w:ascii="Arial" w:hAnsi="Arial" w:cs="Arial"/>
                <w:sz w:val="24"/>
              </w:rPr>
            </w:pPr>
            <w:r>
              <w:rPr>
                <w:rFonts w:ascii="Arial" w:hAnsi="Arial" w:cs="Arial"/>
                <w:sz w:val="24"/>
              </w:rPr>
              <w:t>1</w:t>
            </w: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6</w:t>
            </w:r>
          </w:p>
        </w:tc>
        <w:tc>
          <w:tcPr>
            <w:tcW w:w="472" w:type="dxa"/>
          </w:tcPr>
          <w:p w:rsidR="00655685" w:rsidRDefault="00655685" w:rsidP="00C96C8D">
            <w:pPr>
              <w:jc w:val="center"/>
              <w:rPr>
                <w:rFonts w:ascii="Arial" w:hAnsi="Arial" w:cs="Arial"/>
                <w:sz w:val="24"/>
              </w:rPr>
            </w:pP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4</w:t>
            </w:r>
          </w:p>
        </w:tc>
        <w:tc>
          <w:tcPr>
            <w:tcW w:w="472" w:type="dxa"/>
          </w:tcPr>
          <w:p w:rsidR="00655685" w:rsidRDefault="00655685" w:rsidP="00C96C8D">
            <w:pPr>
              <w:jc w:val="center"/>
              <w:rPr>
                <w:rFonts w:ascii="Arial" w:hAnsi="Arial" w:cs="Arial"/>
                <w:sz w:val="24"/>
              </w:rPr>
            </w:pPr>
            <w:r>
              <w:rPr>
                <w:rFonts w:ascii="Arial" w:hAnsi="Arial" w:cs="Arial"/>
                <w:sz w:val="24"/>
              </w:rPr>
              <w:t>2</w:t>
            </w: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6</w:t>
            </w:r>
          </w:p>
        </w:tc>
        <w:tc>
          <w:tcPr>
            <w:tcW w:w="472" w:type="dxa"/>
          </w:tcPr>
          <w:p w:rsidR="00655685" w:rsidRDefault="00655685" w:rsidP="00C96C8D">
            <w:pPr>
              <w:jc w:val="center"/>
              <w:rPr>
                <w:rFonts w:ascii="Arial" w:hAnsi="Arial" w:cs="Arial"/>
                <w:sz w:val="24"/>
              </w:rPr>
            </w:pP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TRUE</w:t>
            </w:r>
          </w:p>
        </w:tc>
        <w:tc>
          <w:tcPr>
            <w:tcW w:w="990" w:type="dxa"/>
          </w:tcPr>
          <w:p w:rsidR="00655685" w:rsidRDefault="00655685" w:rsidP="00C96C8D">
            <w:pPr>
              <w:jc w:val="center"/>
              <w:rPr>
                <w:rFonts w:ascii="Arial" w:hAnsi="Arial" w:cs="Arial"/>
                <w:sz w:val="24"/>
              </w:rPr>
            </w:pPr>
          </w:p>
        </w:tc>
      </w:tr>
      <w:tr w:rsidR="00655685" w:rsidTr="00C96C8D">
        <w:tc>
          <w:tcPr>
            <w:tcW w:w="754" w:type="dxa"/>
          </w:tcPr>
          <w:p w:rsidR="00655685" w:rsidRDefault="00655685" w:rsidP="00C96C8D">
            <w:pPr>
              <w:jc w:val="center"/>
              <w:rPr>
                <w:rFonts w:ascii="Arial" w:hAnsi="Arial" w:cs="Arial"/>
                <w:sz w:val="24"/>
              </w:rPr>
            </w:pPr>
            <w:r>
              <w:rPr>
                <w:rFonts w:ascii="Arial" w:hAnsi="Arial" w:cs="Arial"/>
                <w:sz w:val="24"/>
              </w:rPr>
              <w:t>8</w:t>
            </w:r>
          </w:p>
        </w:tc>
        <w:tc>
          <w:tcPr>
            <w:tcW w:w="472" w:type="dxa"/>
          </w:tcPr>
          <w:p w:rsidR="00655685" w:rsidRDefault="00655685" w:rsidP="00C96C8D">
            <w:pPr>
              <w:jc w:val="center"/>
              <w:rPr>
                <w:rFonts w:ascii="Arial" w:hAnsi="Arial" w:cs="Arial"/>
                <w:sz w:val="24"/>
              </w:rPr>
            </w:pPr>
          </w:p>
        </w:tc>
        <w:tc>
          <w:tcPr>
            <w:tcW w:w="1748" w:type="dxa"/>
          </w:tcPr>
          <w:p w:rsidR="00655685" w:rsidRDefault="00655685" w:rsidP="00C96C8D">
            <w:pPr>
              <w:jc w:val="center"/>
              <w:rPr>
                <w:rFonts w:ascii="Arial" w:hAnsi="Arial" w:cs="Arial"/>
                <w:sz w:val="24"/>
              </w:rPr>
            </w:pPr>
          </w:p>
        </w:tc>
        <w:tc>
          <w:tcPr>
            <w:tcW w:w="2035"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90" w:type="dxa"/>
          </w:tcPr>
          <w:p w:rsidR="00655685" w:rsidRDefault="00655685" w:rsidP="00C96C8D">
            <w:pPr>
              <w:jc w:val="center"/>
              <w:rPr>
                <w:rFonts w:ascii="Arial" w:hAnsi="Arial" w:cs="Arial"/>
                <w:sz w:val="24"/>
              </w:rPr>
            </w:pPr>
            <w:r>
              <w:rPr>
                <w:rFonts w:ascii="Arial" w:hAnsi="Arial" w:cs="Arial"/>
                <w:sz w:val="24"/>
              </w:rPr>
              <w:t>2</w:t>
            </w: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br w:type="page"/>
      </w:r>
    </w:p>
    <w:p w:rsidR="00655685" w:rsidRDefault="00655685" w:rsidP="00655685">
      <w:pPr>
        <w:rPr>
          <w:rFonts w:ascii="Arial" w:hAnsi="Arial" w:cs="Arial"/>
          <w:sz w:val="24"/>
        </w:rPr>
      </w:pPr>
      <w:r>
        <w:rPr>
          <w:rFonts w:ascii="Arial" w:hAnsi="Arial" w:cs="Arial"/>
          <w:sz w:val="24"/>
        </w:rPr>
        <w:lastRenderedPageBreak/>
        <w:t>isInRange() fed into by LockOnEnemy() algorithm</w:t>
      </w:r>
    </w:p>
    <w:tbl>
      <w:tblPr>
        <w:tblStyle w:val="TableGrid"/>
        <w:tblW w:w="0" w:type="auto"/>
        <w:tblLook w:val="04A0" w:firstRow="1" w:lastRow="0" w:firstColumn="1" w:lastColumn="0" w:noHBand="0" w:noVBand="1"/>
      </w:tblPr>
      <w:tblGrid>
        <w:gridCol w:w="1547"/>
        <w:gridCol w:w="1490"/>
        <w:gridCol w:w="1490"/>
        <w:gridCol w:w="1585"/>
        <w:gridCol w:w="1712"/>
        <w:gridCol w:w="1418"/>
      </w:tblGrid>
      <w:tr w:rsidR="00655685" w:rsidTr="00C96C8D">
        <w:tc>
          <w:tcPr>
            <w:tcW w:w="1547" w:type="dxa"/>
          </w:tcPr>
          <w:p w:rsidR="00655685" w:rsidRPr="002F7854" w:rsidRDefault="00655685" w:rsidP="00C96C8D">
            <w:pPr>
              <w:jc w:val="center"/>
              <w:rPr>
                <w:rFonts w:ascii="Arial" w:hAnsi="Arial" w:cs="Arial"/>
                <w:b/>
                <w:sz w:val="24"/>
              </w:rPr>
            </w:pPr>
            <w:r>
              <w:rPr>
                <w:rFonts w:ascii="Arial" w:hAnsi="Arial" w:cs="Arial"/>
                <w:b/>
                <w:sz w:val="24"/>
              </w:rPr>
              <w:t>Line</w:t>
            </w:r>
          </w:p>
        </w:tc>
        <w:tc>
          <w:tcPr>
            <w:tcW w:w="1490" w:type="dxa"/>
          </w:tcPr>
          <w:p w:rsidR="00655685" w:rsidRPr="002F7854" w:rsidRDefault="00655685" w:rsidP="00C96C8D">
            <w:pPr>
              <w:jc w:val="center"/>
              <w:rPr>
                <w:rFonts w:ascii="Arial" w:hAnsi="Arial" w:cs="Arial"/>
                <w:b/>
                <w:sz w:val="24"/>
              </w:rPr>
            </w:pPr>
            <w:r>
              <w:rPr>
                <w:rFonts w:ascii="Arial" w:hAnsi="Arial" w:cs="Arial"/>
                <w:b/>
                <w:sz w:val="24"/>
              </w:rPr>
              <w:t>dx</w:t>
            </w:r>
          </w:p>
        </w:tc>
        <w:tc>
          <w:tcPr>
            <w:tcW w:w="1490" w:type="dxa"/>
          </w:tcPr>
          <w:p w:rsidR="00655685" w:rsidRPr="002F7854" w:rsidRDefault="00655685" w:rsidP="00C96C8D">
            <w:pPr>
              <w:jc w:val="center"/>
              <w:rPr>
                <w:rFonts w:ascii="Arial" w:hAnsi="Arial" w:cs="Arial"/>
                <w:b/>
                <w:sz w:val="24"/>
              </w:rPr>
            </w:pPr>
            <w:r>
              <w:rPr>
                <w:rFonts w:ascii="Arial" w:hAnsi="Arial" w:cs="Arial"/>
                <w:b/>
                <w:sz w:val="24"/>
              </w:rPr>
              <w:t>dy</w:t>
            </w:r>
          </w:p>
        </w:tc>
        <w:tc>
          <w:tcPr>
            <w:tcW w:w="1585" w:type="dxa"/>
          </w:tcPr>
          <w:p w:rsidR="00655685" w:rsidRPr="002F7854" w:rsidRDefault="00655685" w:rsidP="00C96C8D">
            <w:pPr>
              <w:jc w:val="center"/>
              <w:rPr>
                <w:rFonts w:ascii="Arial" w:hAnsi="Arial" w:cs="Arial"/>
                <w:b/>
                <w:sz w:val="24"/>
              </w:rPr>
            </w:pPr>
            <w:r>
              <w:rPr>
                <w:rFonts w:ascii="Arial" w:hAnsi="Arial" w:cs="Arial"/>
                <w:b/>
                <w:sz w:val="24"/>
              </w:rPr>
              <w:t>(dx^2 + dy^2)</w:t>
            </w:r>
          </w:p>
        </w:tc>
        <w:tc>
          <w:tcPr>
            <w:tcW w:w="1712" w:type="dxa"/>
          </w:tcPr>
          <w:p w:rsidR="00655685" w:rsidRPr="002F7854" w:rsidRDefault="00655685" w:rsidP="00C96C8D">
            <w:pPr>
              <w:jc w:val="center"/>
              <w:rPr>
                <w:rFonts w:ascii="Arial" w:hAnsi="Arial" w:cs="Arial"/>
                <w:b/>
                <w:sz w:val="24"/>
              </w:rPr>
            </w:pPr>
            <w:r>
              <w:rPr>
                <w:rFonts w:ascii="Arial" w:hAnsi="Arial" w:cs="Arial"/>
                <w:b/>
                <w:sz w:val="24"/>
              </w:rPr>
              <w:t>Sqrt(dx^2 –dy^2)</w:t>
            </w:r>
          </w:p>
        </w:tc>
        <w:tc>
          <w:tcPr>
            <w:tcW w:w="1418" w:type="dxa"/>
          </w:tcPr>
          <w:p w:rsidR="00655685" w:rsidRDefault="00655685" w:rsidP="00C96C8D">
            <w:pPr>
              <w:jc w:val="center"/>
              <w:rPr>
                <w:rFonts w:ascii="Arial" w:hAnsi="Arial" w:cs="Arial"/>
                <w:b/>
                <w:sz w:val="24"/>
              </w:rPr>
            </w:pPr>
            <w:r>
              <w:rPr>
                <w:rFonts w:ascii="Arial" w:hAnsi="Arial" w:cs="Arial"/>
                <w:b/>
                <w:sz w:val="24"/>
              </w:rPr>
              <w:t>Return</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100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540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301600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549</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20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140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19600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140</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-10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20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500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22</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12</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60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540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295200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543</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-20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140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20000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141</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50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20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2900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53</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12</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TRUE</w:t>
            </w: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t>This works as expected. The two weapons both choose to lock onto Enemy Number 3 and no other enemy as this is the only enemy within their range.</w:t>
      </w:r>
      <w:r>
        <w:rPr>
          <w:rFonts w:ascii="Arial" w:hAnsi="Arial" w:cs="Arial"/>
          <w:sz w:val="24"/>
        </w:rPr>
        <w:br w:type="page"/>
      </w:r>
    </w:p>
    <w:p w:rsidR="00655685" w:rsidRDefault="00655685" w:rsidP="00655685">
      <w:pPr>
        <w:rPr>
          <w:rFonts w:ascii="Arial" w:hAnsi="Arial" w:cs="Arial"/>
          <w:b/>
          <w:sz w:val="24"/>
        </w:rPr>
      </w:pPr>
      <w:r>
        <w:rPr>
          <w:rFonts w:ascii="Arial" w:hAnsi="Arial" w:cs="Arial"/>
          <w:b/>
          <w:sz w:val="24"/>
        </w:rPr>
        <w:lastRenderedPageBreak/>
        <w:t>Case:</w:t>
      </w:r>
    </w:p>
    <w:tbl>
      <w:tblPr>
        <w:tblStyle w:val="TableGrid"/>
        <w:tblW w:w="0" w:type="auto"/>
        <w:tblLook w:val="04A0" w:firstRow="1" w:lastRow="0" w:firstColumn="1" w:lastColumn="0" w:noHBand="0" w:noVBand="1"/>
      </w:tblPr>
      <w:tblGrid>
        <w:gridCol w:w="3080"/>
        <w:gridCol w:w="3081"/>
        <w:gridCol w:w="3081"/>
      </w:tblGrid>
      <w:tr w:rsidR="00655685" w:rsidTr="00C96C8D">
        <w:tc>
          <w:tcPr>
            <w:tcW w:w="3080" w:type="dxa"/>
          </w:tcPr>
          <w:p w:rsidR="00655685" w:rsidRPr="002F7854" w:rsidRDefault="00655685" w:rsidP="00C96C8D">
            <w:pPr>
              <w:jc w:val="center"/>
              <w:rPr>
                <w:rFonts w:ascii="Arial" w:hAnsi="Arial" w:cs="Arial"/>
                <w:b/>
                <w:sz w:val="24"/>
              </w:rPr>
            </w:pPr>
            <w:r>
              <w:rPr>
                <w:rFonts w:ascii="Arial" w:hAnsi="Arial" w:cs="Arial"/>
                <w:b/>
                <w:sz w:val="24"/>
              </w:rPr>
              <w:t>Enemy Number</w:t>
            </w:r>
          </w:p>
        </w:tc>
        <w:tc>
          <w:tcPr>
            <w:tcW w:w="3081" w:type="dxa"/>
          </w:tcPr>
          <w:p w:rsidR="00655685" w:rsidRPr="002F7854" w:rsidRDefault="00655685" w:rsidP="00C96C8D">
            <w:pPr>
              <w:jc w:val="center"/>
              <w:rPr>
                <w:rFonts w:ascii="Arial" w:hAnsi="Arial" w:cs="Arial"/>
                <w:b/>
                <w:sz w:val="24"/>
              </w:rPr>
            </w:pPr>
            <w:r>
              <w:rPr>
                <w:rFonts w:ascii="Arial" w:hAnsi="Arial" w:cs="Arial"/>
                <w:b/>
                <w:sz w:val="24"/>
              </w:rPr>
              <w:t>x</w:t>
            </w:r>
          </w:p>
        </w:tc>
        <w:tc>
          <w:tcPr>
            <w:tcW w:w="3081" w:type="dxa"/>
          </w:tcPr>
          <w:p w:rsidR="00655685" w:rsidRPr="002F7854" w:rsidRDefault="00655685" w:rsidP="00C96C8D">
            <w:pPr>
              <w:jc w:val="center"/>
              <w:rPr>
                <w:rFonts w:ascii="Arial" w:hAnsi="Arial" w:cs="Arial"/>
                <w:b/>
                <w:sz w:val="24"/>
              </w:rPr>
            </w:pPr>
            <w:r>
              <w:rPr>
                <w:rFonts w:ascii="Arial" w:hAnsi="Arial" w:cs="Arial"/>
                <w:b/>
                <w:sz w:val="24"/>
              </w:rPr>
              <w:t>y</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0</w:t>
            </w:r>
          </w:p>
        </w:tc>
        <w:tc>
          <w:tcPr>
            <w:tcW w:w="3081" w:type="dxa"/>
          </w:tcPr>
          <w:p w:rsidR="00655685" w:rsidRDefault="00655685" w:rsidP="00C96C8D">
            <w:pPr>
              <w:jc w:val="center"/>
              <w:rPr>
                <w:rFonts w:ascii="Arial" w:hAnsi="Arial" w:cs="Arial"/>
                <w:sz w:val="24"/>
              </w:rPr>
            </w:pPr>
            <w:r>
              <w:rPr>
                <w:rFonts w:ascii="Arial" w:hAnsi="Arial" w:cs="Arial"/>
                <w:sz w:val="24"/>
              </w:rPr>
              <w:t>60</w:t>
            </w:r>
          </w:p>
        </w:tc>
        <w:tc>
          <w:tcPr>
            <w:tcW w:w="3081" w:type="dxa"/>
          </w:tcPr>
          <w:p w:rsidR="00655685" w:rsidRDefault="00655685" w:rsidP="00C96C8D">
            <w:pPr>
              <w:jc w:val="center"/>
              <w:rPr>
                <w:rFonts w:ascii="Arial" w:hAnsi="Arial" w:cs="Arial"/>
                <w:sz w:val="24"/>
              </w:rPr>
            </w:pPr>
            <w:r>
              <w:rPr>
                <w:rFonts w:ascii="Arial" w:hAnsi="Arial" w:cs="Arial"/>
                <w:sz w:val="24"/>
              </w:rPr>
              <w:t>20</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1</w:t>
            </w:r>
          </w:p>
        </w:tc>
        <w:tc>
          <w:tcPr>
            <w:tcW w:w="3081" w:type="dxa"/>
          </w:tcPr>
          <w:p w:rsidR="00655685" w:rsidRDefault="00655685" w:rsidP="00C96C8D">
            <w:pPr>
              <w:jc w:val="center"/>
              <w:rPr>
                <w:rFonts w:ascii="Arial" w:hAnsi="Arial" w:cs="Arial"/>
                <w:sz w:val="24"/>
              </w:rPr>
            </w:pPr>
            <w:r>
              <w:rPr>
                <w:rFonts w:ascii="Arial" w:hAnsi="Arial" w:cs="Arial"/>
                <w:sz w:val="24"/>
              </w:rPr>
              <w:t>500</w:t>
            </w:r>
          </w:p>
        </w:tc>
        <w:tc>
          <w:tcPr>
            <w:tcW w:w="3081" w:type="dxa"/>
          </w:tcPr>
          <w:p w:rsidR="00655685" w:rsidRDefault="00655685" w:rsidP="00C96C8D">
            <w:pPr>
              <w:jc w:val="center"/>
              <w:rPr>
                <w:rFonts w:ascii="Arial" w:hAnsi="Arial" w:cs="Arial"/>
                <w:sz w:val="24"/>
              </w:rPr>
            </w:pPr>
            <w:r>
              <w:rPr>
                <w:rFonts w:ascii="Arial" w:hAnsi="Arial" w:cs="Arial"/>
                <w:sz w:val="24"/>
              </w:rPr>
              <w:t>200</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2</w:t>
            </w:r>
          </w:p>
        </w:tc>
        <w:tc>
          <w:tcPr>
            <w:tcW w:w="3081" w:type="dxa"/>
          </w:tcPr>
          <w:p w:rsidR="00655685" w:rsidRDefault="00655685" w:rsidP="00C96C8D">
            <w:pPr>
              <w:jc w:val="center"/>
              <w:rPr>
                <w:rFonts w:ascii="Arial" w:hAnsi="Arial" w:cs="Arial"/>
                <w:sz w:val="24"/>
              </w:rPr>
            </w:pPr>
            <w:r>
              <w:rPr>
                <w:rFonts w:ascii="Arial" w:hAnsi="Arial" w:cs="Arial"/>
                <w:sz w:val="24"/>
              </w:rPr>
              <w:t>45</w:t>
            </w:r>
          </w:p>
        </w:tc>
        <w:tc>
          <w:tcPr>
            <w:tcW w:w="3081" w:type="dxa"/>
          </w:tcPr>
          <w:p w:rsidR="00655685" w:rsidRDefault="00655685" w:rsidP="00C96C8D">
            <w:pPr>
              <w:jc w:val="center"/>
              <w:rPr>
                <w:rFonts w:ascii="Arial" w:hAnsi="Arial" w:cs="Arial"/>
                <w:sz w:val="24"/>
              </w:rPr>
            </w:pPr>
            <w:r>
              <w:rPr>
                <w:rFonts w:ascii="Arial" w:hAnsi="Arial" w:cs="Arial"/>
                <w:sz w:val="24"/>
              </w:rPr>
              <w:t>20</w:t>
            </w:r>
          </w:p>
        </w:tc>
      </w:tr>
      <w:tr w:rsidR="00655685" w:rsidTr="00C96C8D">
        <w:tc>
          <w:tcPr>
            <w:tcW w:w="3080" w:type="dxa"/>
          </w:tcPr>
          <w:p w:rsidR="00655685" w:rsidRDefault="00655685" w:rsidP="00C96C8D">
            <w:pPr>
              <w:jc w:val="center"/>
              <w:rPr>
                <w:rFonts w:ascii="Arial" w:hAnsi="Arial" w:cs="Arial"/>
                <w:sz w:val="24"/>
              </w:rPr>
            </w:pPr>
            <w:r>
              <w:rPr>
                <w:rFonts w:ascii="Arial" w:hAnsi="Arial" w:cs="Arial"/>
                <w:sz w:val="24"/>
              </w:rPr>
              <w:t>3</w:t>
            </w:r>
          </w:p>
        </w:tc>
        <w:tc>
          <w:tcPr>
            <w:tcW w:w="3081" w:type="dxa"/>
          </w:tcPr>
          <w:p w:rsidR="00655685" w:rsidRDefault="00655685" w:rsidP="00C96C8D">
            <w:pPr>
              <w:jc w:val="center"/>
              <w:rPr>
                <w:rFonts w:ascii="Arial" w:hAnsi="Arial" w:cs="Arial"/>
                <w:sz w:val="24"/>
              </w:rPr>
            </w:pPr>
            <w:r>
              <w:rPr>
                <w:rFonts w:ascii="Arial" w:hAnsi="Arial" w:cs="Arial"/>
                <w:sz w:val="24"/>
              </w:rPr>
              <w:t>250</w:t>
            </w:r>
          </w:p>
        </w:tc>
        <w:tc>
          <w:tcPr>
            <w:tcW w:w="3081" w:type="dxa"/>
          </w:tcPr>
          <w:p w:rsidR="00655685" w:rsidRDefault="00655685" w:rsidP="00C96C8D">
            <w:pPr>
              <w:jc w:val="center"/>
              <w:rPr>
                <w:rFonts w:ascii="Arial" w:hAnsi="Arial" w:cs="Arial"/>
                <w:sz w:val="24"/>
              </w:rPr>
            </w:pPr>
            <w:r>
              <w:rPr>
                <w:rFonts w:ascii="Arial" w:hAnsi="Arial" w:cs="Arial"/>
                <w:sz w:val="24"/>
              </w:rPr>
              <w:t>20</w:t>
            </w: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t>Weapon Position – (40, 20)</w:t>
      </w:r>
    </w:p>
    <w:p w:rsidR="00655685" w:rsidRPr="002F7854" w:rsidRDefault="00655685" w:rsidP="00655685">
      <w:pPr>
        <w:rPr>
          <w:rFonts w:ascii="Arial" w:hAnsi="Arial" w:cs="Arial"/>
          <w:sz w:val="24"/>
        </w:rPr>
      </w:pPr>
    </w:p>
    <w:tbl>
      <w:tblPr>
        <w:tblStyle w:val="TableGrid"/>
        <w:tblW w:w="0" w:type="auto"/>
        <w:tblLook w:val="04A0" w:firstRow="1" w:lastRow="0" w:firstColumn="1" w:lastColumn="0" w:noHBand="0" w:noVBand="1"/>
      </w:tblPr>
      <w:tblGrid>
        <w:gridCol w:w="754"/>
        <w:gridCol w:w="472"/>
        <w:gridCol w:w="1748"/>
        <w:gridCol w:w="2035"/>
        <w:gridCol w:w="3243"/>
        <w:gridCol w:w="990"/>
      </w:tblGrid>
      <w:tr w:rsidR="00655685" w:rsidTr="00C96C8D">
        <w:tc>
          <w:tcPr>
            <w:tcW w:w="766" w:type="dxa"/>
          </w:tcPr>
          <w:p w:rsidR="00655685" w:rsidRDefault="00655685" w:rsidP="00C96C8D">
            <w:pPr>
              <w:jc w:val="center"/>
              <w:rPr>
                <w:rFonts w:ascii="Arial" w:hAnsi="Arial" w:cs="Arial"/>
                <w:b/>
                <w:sz w:val="24"/>
              </w:rPr>
            </w:pPr>
            <w:r>
              <w:rPr>
                <w:rFonts w:ascii="Arial" w:hAnsi="Arial" w:cs="Arial"/>
                <w:b/>
                <w:sz w:val="24"/>
              </w:rPr>
              <w:t>Line No.</w:t>
            </w:r>
          </w:p>
        </w:tc>
        <w:tc>
          <w:tcPr>
            <w:tcW w:w="506" w:type="dxa"/>
          </w:tcPr>
          <w:p w:rsidR="00655685" w:rsidRPr="002F7854" w:rsidRDefault="00655685" w:rsidP="00C96C8D">
            <w:pPr>
              <w:jc w:val="center"/>
              <w:rPr>
                <w:rFonts w:ascii="Arial" w:hAnsi="Arial" w:cs="Arial"/>
                <w:b/>
                <w:sz w:val="24"/>
              </w:rPr>
            </w:pPr>
            <w:r>
              <w:rPr>
                <w:rFonts w:ascii="Arial" w:hAnsi="Arial" w:cs="Arial"/>
                <w:b/>
                <w:sz w:val="24"/>
              </w:rPr>
              <w:t>i</w:t>
            </w:r>
          </w:p>
        </w:tc>
        <w:tc>
          <w:tcPr>
            <w:tcW w:w="1758" w:type="dxa"/>
          </w:tcPr>
          <w:p w:rsidR="00655685" w:rsidRPr="002F7854" w:rsidRDefault="00655685" w:rsidP="00C96C8D">
            <w:pPr>
              <w:jc w:val="center"/>
              <w:rPr>
                <w:rFonts w:ascii="Arial" w:hAnsi="Arial" w:cs="Arial"/>
                <w:b/>
                <w:sz w:val="24"/>
              </w:rPr>
            </w:pPr>
            <w:r>
              <w:rPr>
                <w:rFonts w:ascii="Arial" w:hAnsi="Arial" w:cs="Arial"/>
                <w:b/>
                <w:sz w:val="24"/>
              </w:rPr>
              <w:t>totalEnemies</w:t>
            </w:r>
          </w:p>
        </w:tc>
        <w:tc>
          <w:tcPr>
            <w:tcW w:w="2040" w:type="dxa"/>
          </w:tcPr>
          <w:p w:rsidR="00655685" w:rsidRPr="002F7854" w:rsidRDefault="00655685" w:rsidP="00C96C8D">
            <w:pPr>
              <w:jc w:val="center"/>
              <w:rPr>
                <w:rFonts w:ascii="Arial" w:hAnsi="Arial" w:cs="Arial"/>
                <w:b/>
                <w:sz w:val="24"/>
              </w:rPr>
            </w:pPr>
            <w:r>
              <w:rPr>
                <w:rFonts w:ascii="Arial" w:hAnsi="Arial" w:cs="Arial"/>
                <w:b/>
                <w:sz w:val="24"/>
              </w:rPr>
              <w:t>weaponNumber</w:t>
            </w:r>
          </w:p>
        </w:tc>
        <w:tc>
          <w:tcPr>
            <w:tcW w:w="3243" w:type="dxa"/>
          </w:tcPr>
          <w:p w:rsidR="00655685" w:rsidRPr="002F7854" w:rsidRDefault="00655685" w:rsidP="00C96C8D">
            <w:pPr>
              <w:jc w:val="center"/>
              <w:rPr>
                <w:rFonts w:ascii="Arial" w:hAnsi="Arial" w:cs="Arial"/>
                <w:b/>
                <w:sz w:val="24"/>
              </w:rPr>
            </w:pPr>
            <w:r>
              <w:rPr>
                <w:rFonts w:ascii="Arial" w:hAnsi="Arial" w:cs="Arial"/>
                <w:b/>
                <w:sz w:val="24"/>
              </w:rPr>
              <w:t>Weapons[weaponNumber] .radius &gt; Enemies[i].position?</w:t>
            </w:r>
          </w:p>
        </w:tc>
        <w:tc>
          <w:tcPr>
            <w:tcW w:w="929" w:type="dxa"/>
          </w:tcPr>
          <w:p w:rsidR="00655685" w:rsidRDefault="00655685" w:rsidP="00C96C8D">
            <w:pPr>
              <w:jc w:val="center"/>
              <w:rPr>
                <w:rFonts w:ascii="Arial" w:hAnsi="Arial" w:cs="Arial"/>
                <w:b/>
                <w:sz w:val="24"/>
              </w:rPr>
            </w:pPr>
            <w:r>
              <w:rPr>
                <w:rFonts w:ascii="Arial" w:hAnsi="Arial" w:cs="Arial"/>
                <w:b/>
                <w:sz w:val="24"/>
              </w:rPr>
              <w:t>Return</w:t>
            </w: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3</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r>
              <w:rPr>
                <w:rFonts w:ascii="Arial" w:hAnsi="Arial" w:cs="Arial"/>
                <w:sz w:val="24"/>
              </w:rPr>
              <w:t>4</w:t>
            </w:r>
          </w:p>
        </w:tc>
        <w:tc>
          <w:tcPr>
            <w:tcW w:w="2040" w:type="dxa"/>
          </w:tcPr>
          <w:p w:rsidR="00655685" w:rsidRDefault="00655685" w:rsidP="00C96C8D">
            <w:pPr>
              <w:jc w:val="center"/>
              <w:rPr>
                <w:rFonts w:ascii="Arial" w:hAnsi="Arial" w:cs="Arial"/>
                <w:sz w:val="24"/>
              </w:rPr>
            </w:pPr>
            <w:r>
              <w:rPr>
                <w:rFonts w:ascii="Arial" w:hAnsi="Arial" w:cs="Arial"/>
                <w:sz w:val="24"/>
              </w:rPr>
              <w:t>1</w:t>
            </w: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0</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TRUE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8</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r>
              <w:rPr>
                <w:rFonts w:ascii="Arial" w:hAnsi="Arial" w:cs="Arial"/>
                <w:sz w:val="24"/>
              </w:rPr>
              <w:t>0</w:t>
            </w: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1</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2</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TRUE</w:t>
            </w: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8</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r>
              <w:rPr>
                <w:rFonts w:ascii="Arial" w:hAnsi="Arial" w:cs="Arial"/>
                <w:sz w:val="24"/>
              </w:rPr>
              <w:t>5</w:t>
            </w: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4</w:t>
            </w:r>
          </w:p>
        </w:tc>
        <w:tc>
          <w:tcPr>
            <w:tcW w:w="506" w:type="dxa"/>
          </w:tcPr>
          <w:p w:rsidR="00655685" w:rsidRDefault="00655685" w:rsidP="00C96C8D">
            <w:pPr>
              <w:jc w:val="center"/>
              <w:rPr>
                <w:rFonts w:ascii="Arial" w:hAnsi="Arial" w:cs="Arial"/>
                <w:sz w:val="24"/>
              </w:rPr>
            </w:pPr>
            <w:r>
              <w:rPr>
                <w:rFonts w:ascii="Arial" w:hAnsi="Arial" w:cs="Arial"/>
                <w:sz w:val="24"/>
              </w:rPr>
              <w:t>3</w:t>
            </w: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p>
        </w:tc>
        <w:tc>
          <w:tcPr>
            <w:tcW w:w="929" w:type="dxa"/>
          </w:tcPr>
          <w:p w:rsidR="00655685" w:rsidRDefault="00655685" w:rsidP="00C96C8D">
            <w:pPr>
              <w:jc w:val="center"/>
              <w:rPr>
                <w:rFonts w:ascii="Arial" w:hAnsi="Arial" w:cs="Arial"/>
                <w:sz w:val="24"/>
              </w:rPr>
            </w:pPr>
          </w:p>
        </w:tc>
      </w:tr>
      <w:tr w:rsidR="00655685" w:rsidTr="00C96C8D">
        <w:tc>
          <w:tcPr>
            <w:tcW w:w="766" w:type="dxa"/>
          </w:tcPr>
          <w:p w:rsidR="00655685" w:rsidRDefault="00655685" w:rsidP="00C96C8D">
            <w:pPr>
              <w:jc w:val="center"/>
              <w:rPr>
                <w:rFonts w:ascii="Arial" w:hAnsi="Arial" w:cs="Arial"/>
                <w:sz w:val="24"/>
              </w:rPr>
            </w:pPr>
            <w:r>
              <w:rPr>
                <w:rFonts w:ascii="Arial" w:hAnsi="Arial" w:cs="Arial"/>
                <w:sz w:val="24"/>
              </w:rPr>
              <w:t>6</w:t>
            </w:r>
          </w:p>
        </w:tc>
        <w:tc>
          <w:tcPr>
            <w:tcW w:w="506" w:type="dxa"/>
          </w:tcPr>
          <w:p w:rsidR="00655685" w:rsidRDefault="00655685" w:rsidP="00C96C8D">
            <w:pPr>
              <w:jc w:val="center"/>
              <w:rPr>
                <w:rFonts w:ascii="Arial" w:hAnsi="Arial" w:cs="Arial"/>
                <w:sz w:val="24"/>
              </w:rPr>
            </w:pPr>
          </w:p>
        </w:tc>
        <w:tc>
          <w:tcPr>
            <w:tcW w:w="1758" w:type="dxa"/>
          </w:tcPr>
          <w:p w:rsidR="00655685" w:rsidRDefault="00655685" w:rsidP="00C96C8D">
            <w:pPr>
              <w:jc w:val="center"/>
              <w:rPr>
                <w:rFonts w:ascii="Arial" w:hAnsi="Arial" w:cs="Arial"/>
                <w:sz w:val="24"/>
              </w:rPr>
            </w:pPr>
          </w:p>
        </w:tc>
        <w:tc>
          <w:tcPr>
            <w:tcW w:w="2040" w:type="dxa"/>
          </w:tcPr>
          <w:p w:rsidR="00655685" w:rsidRDefault="00655685" w:rsidP="00C96C8D">
            <w:pPr>
              <w:jc w:val="center"/>
              <w:rPr>
                <w:rFonts w:ascii="Arial" w:hAnsi="Arial" w:cs="Arial"/>
                <w:sz w:val="24"/>
              </w:rPr>
            </w:pPr>
          </w:p>
        </w:tc>
        <w:tc>
          <w:tcPr>
            <w:tcW w:w="3243" w:type="dxa"/>
          </w:tcPr>
          <w:p w:rsidR="00655685" w:rsidRDefault="00655685" w:rsidP="00C96C8D">
            <w:pPr>
              <w:jc w:val="center"/>
              <w:rPr>
                <w:rFonts w:ascii="Arial" w:hAnsi="Arial" w:cs="Arial"/>
                <w:sz w:val="24"/>
              </w:rPr>
            </w:pPr>
            <w:r>
              <w:rPr>
                <w:rFonts w:ascii="Arial" w:hAnsi="Arial" w:cs="Arial"/>
                <w:sz w:val="24"/>
              </w:rPr>
              <w:t>FALSE</w:t>
            </w:r>
          </w:p>
        </w:tc>
        <w:tc>
          <w:tcPr>
            <w:tcW w:w="929" w:type="dxa"/>
          </w:tcPr>
          <w:p w:rsidR="00655685" w:rsidRDefault="00655685" w:rsidP="00C96C8D">
            <w:pPr>
              <w:jc w:val="center"/>
              <w:rPr>
                <w:rFonts w:ascii="Arial" w:hAnsi="Arial" w:cs="Arial"/>
                <w:sz w:val="24"/>
              </w:rPr>
            </w:pPr>
          </w:p>
        </w:tc>
      </w:tr>
    </w:tbl>
    <w:p w:rsidR="00655685" w:rsidRDefault="00655685" w:rsidP="00655685">
      <w:pPr>
        <w:rPr>
          <w:rFonts w:ascii="Arial" w:hAnsi="Arial" w:cs="Arial"/>
          <w:sz w:val="24"/>
        </w:rPr>
      </w:pPr>
    </w:p>
    <w:p w:rsidR="00655685" w:rsidRDefault="00655685" w:rsidP="00655685">
      <w:pPr>
        <w:rPr>
          <w:rFonts w:ascii="Arial" w:hAnsi="Arial" w:cs="Arial"/>
          <w:sz w:val="24"/>
        </w:rPr>
      </w:pPr>
      <w:r>
        <w:rPr>
          <w:rFonts w:ascii="Arial" w:hAnsi="Arial" w:cs="Arial"/>
          <w:sz w:val="24"/>
        </w:rPr>
        <w:br w:type="page"/>
      </w:r>
    </w:p>
    <w:p w:rsidR="00655685" w:rsidRDefault="00655685" w:rsidP="00655685">
      <w:pPr>
        <w:rPr>
          <w:rFonts w:ascii="Arial" w:hAnsi="Arial" w:cs="Arial"/>
          <w:sz w:val="24"/>
        </w:rPr>
      </w:pPr>
      <w:r>
        <w:rPr>
          <w:rFonts w:ascii="Arial" w:hAnsi="Arial" w:cs="Arial"/>
          <w:sz w:val="24"/>
        </w:rPr>
        <w:lastRenderedPageBreak/>
        <w:t>isInRange() fed into by LockOnEnemy() algorithm</w:t>
      </w:r>
    </w:p>
    <w:tbl>
      <w:tblPr>
        <w:tblStyle w:val="TableGrid"/>
        <w:tblW w:w="0" w:type="auto"/>
        <w:tblLook w:val="04A0" w:firstRow="1" w:lastRow="0" w:firstColumn="1" w:lastColumn="0" w:noHBand="0" w:noVBand="1"/>
      </w:tblPr>
      <w:tblGrid>
        <w:gridCol w:w="1547"/>
        <w:gridCol w:w="1490"/>
        <w:gridCol w:w="1490"/>
        <w:gridCol w:w="1585"/>
        <w:gridCol w:w="1712"/>
        <w:gridCol w:w="1418"/>
      </w:tblGrid>
      <w:tr w:rsidR="00655685" w:rsidTr="00C96C8D">
        <w:tc>
          <w:tcPr>
            <w:tcW w:w="1547" w:type="dxa"/>
          </w:tcPr>
          <w:p w:rsidR="00655685" w:rsidRPr="002F7854" w:rsidRDefault="00655685" w:rsidP="00C96C8D">
            <w:pPr>
              <w:jc w:val="center"/>
              <w:rPr>
                <w:rFonts w:ascii="Arial" w:hAnsi="Arial" w:cs="Arial"/>
                <w:b/>
                <w:sz w:val="24"/>
              </w:rPr>
            </w:pPr>
            <w:r>
              <w:rPr>
                <w:rFonts w:ascii="Arial" w:hAnsi="Arial" w:cs="Arial"/>
                <w:b/>
                <w:sz w:val="24"/>
              </w:rPr>
              <w:t>Line</w:t>
            </w:r>
          </w:p>
        </w:tc>
        <w:tc>
          <w:tcPr>
            <w:tcW w:w="1490" w:type="dxa"/>
          </w:tcPr>
          <w:p w:rsidR="00655685" w:rsidRPr="002F7854" w:rsidRDefault="00655685" w:rsidP="00C96C8D">
            <w:pPr>
              <w:jc w:val="center"/>
              <w:rPr>
                <w:rFonts w:ascii="Arial" w:hAnsi="Arial" w:cs="Arial"/>
                <w:b/>
                <w:sz w:val="24"/>
              </w:rPr>
            </w:pPr>
            <w:r>
              <w:rPr>
                <w:rFonts w:ascii="Arial" w:hAnsi="Arial" w:cs="Arial"/>
                <w:b/>
                <w:sz w:val="24"/>
              </w:rPr>
              <w:t>dx</w:t>
            </w:r>
          </w:p>
        </w:tc>
        <w:tc>
          <w:tcPr>
            <w:tcW w:w="1490" w:type="dxa"/>
          </w:tcPr>
          <w:p w:rsidR="00655685" w:rsidRPr="002F7854" w:rsidRDefault="00655685" w:rsidP="00C96C8D">
            <w:pPr>
              <w:jc w:val="center"/>
              <w:rPr>
                <w:rFonts w:ascii="Arial" w:hAnsi="Arial" w:cs="Arial"/>
                <w:b/>
                <w:sz w:val="24"/>
              </w:rPr>
            </w:pPr>
            <w:r>
              <w:rPr>
                <w:rFonts w:ascii="Arial" w:hAnsi="Arial" w:cs="Arial"/>
                <w:b/>
                <w:sz w:val="24"/>
              </w:rPr>
              <w:t>dy</w:t>
            </w:r>
          </w:p>
        </w:tc>
        <w:tc>
          <w:tcPr>
            <w:tcW w:w="1585" w:type="dxa"/>
          </w:tcPr>
          <w:p w:rsidR="00655685" w:rsidRPr="002F7854" w:rsidRDefault="00655685" w:rsidP="00C96C8D">
            <w:pPr>
              <w:jc w:val="center"/>
              <w:rPr>
                <w:rFonts w:ascii="Arial" w:hAnsi="Arial" w:cs="Arial"/>
                <w:b/>
                <w:sz w:val="24"/>
              </w:rPr>
            </w:pPr>
            <w:r>
              <w:rPr>
                <w:rFonts w:ascii="Arial" w:hAnsi="Arial" w:cs="Arial"/>
                <w:b/>
                <w:sz w:val="24"/>
              </w:rPr>
              <w:t>(dx^2 + dy^2)</w:t>
            </w:r>
          </w:p>
        </w:tc>
        <w:tc>
          <w:tcPr>
            <w:tcW w:w="1712" w:type="dxa"/>
          </w:tcPr>
          <w:p w:rsidR="00655685" w:rsidRPr="002F7854" w:rsidRDefault="00655685" w:rsidP="00C96C8D">
            <w:pPr>
              <w:jc w:val="center"/>
              <w:rPr>
                <w:rFonts w:ascii="Arial" w:hAnsi="Arial" w:cs="Arial"/>
                <w:b/>
                <w:sz w:val="24"/>
              </w:rPr>
            </w:pPr>
            <w:r>
              <w:rPr>
                <w:rFonts w:ascii="Arial" w:hAnsi="Arial" w:cs="Arial"/>
                <w:b/>
                <w:sz w:val="24"/>
              </w:rPr>
              <w:t>Sqrt(dx^2 –dy^2)</w:t>
            </w:r>
          </w:p>
        </w:tc>
        <w:tc>
          <w:tcPr>
            <w:tcW w:w="1418" w:type="dxa"/>
          </w:tcPr>
          <w:p w:rsidR="00655685" w:rsidRDefault="00655685" w:rsidP="00C96C8D">
            <w:pPr>
              <w:jc w:val="center"/>
              <w:rPr>
                <w:rFonts w:ascii="Arial" w:hAnsi="Arial" w:cs="Arial"/>
                <w:b/>
                <w:sz w:val="24"/>
              </w:rPr>
            </w:pPr>
            <w:r>
              <w:rPr>
                <w:rFonts w:ascii="Arial" w:hAnsi="Arial" w:cs="Arial"/>
                <w:b/>
                <w:sz w:val="24"/>
              </w:rPr>
              <w:t>Return</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20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400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20</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12</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460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180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244000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493</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25</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5</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12</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TRUE</w:t>
            </w: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2</w:t>
            </w:r>
          </w:p>
        </w:tc>
        <w:tc>
          <w:tcPr>
            <w:tcW w:w="1490" w:type="dxa"/>
          </w:tcPr>
          <w:p w:rsidR="00655685" w:rsidRDefault="00655685" w:rsidP="00C96C8D">
            <w:pPr>
              <w:jc w:val="center"/>
              <w:rPr>
                <w:rFonts w:ascii="Arial" w:hAnsi="Arial" w:cs="Arial"/>
                <w:sz w:val="24"/>
              </w:rPr>
            </w:pPr>
            <w:r>
              <w:rPr>
                <w:rFonts w:ascii="Arial" w:hAnsi="Arial" w:cs="Arial"/>
                <w:sz w:val="24"/>
              </w:rPr>
              <w:t>210</w:t>
            </w: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3</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r>
              <w:rPr>
                <w:rFonts w:ascii="Arial" w:hAnsi="Arial" w:cs="Arial"/>
                <w:sz w:val="24"/>
              </w:rPr>
              <w:t>0</w:t>
            </w: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5</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r>
              <w:rPr>
                <w:rFonts w:ascii="Arial" w:hAnsi="Arial" w:cs="Arial"/>
                <w:sz w:val="24"/>
              </w:rPr>
              <w:t>44100</w:t>
            </w: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6</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r>
              <w:rPr>
                <w:rFonts w:ascii="Arial" w:hAnsi="Arial" w:cs="Arial"/>
                <w:sz w:val="24"/>
              </w:rPr>
              <w:t>210</w:t>
            </w:r>
          </w:p>
        </w:tc>
        <w:tc>
          <w:tcPr>
            <w:tcW w:w="1418" w:type="dxa"/>
          </w:tcPr>
          <w:p w:rsidR="00655685" w:rsidRDefault="00655685" w:rsidP="00C96C8D">
            <w:pPr>
              <w:jc w:val="center"/>
              <w:rPr>
                <w:rFonts w:ascii="Arial" w:hAnsi="Arial" w:cs="Arial"/>
                <w:sz w:val="24"/>
              </w:rPr>
            </w:pPr>
          </w:p>
        </w:tc>
      </w:tr>
      <w:tr w:rsidR="00655685" w:rsidTr="00C96C8D">
        <w:tc>
          <w:tcPr>
            <w:tcW w:w="1547" w:type="dxa"/>
          </w:tcPr>
          <w:p w:rsidR="00655685" w:rsidRDefault="00655685" w:rsidP="00C96C8D">
            <w:pPr>
              <w:jc w:val="center"/>
              <w:rPr>
                <w:rFonts w:ascii="Arial" w:hAnsi="Arial" w:cs="Arial"/>
                <w:sz w:val="24"/>
              </w:rPr>
            </w:pPr>
            <w:r>
              <w:rPr>
                <w:rFonts w:ascii="Arial" w:hAnsi="Arial" w:cs="Arial"/>
                <w:sz w:val="24"/>
              </w:rPr>
              <w:t>9</w:t>
            </w:r>
          </w:p>
        </w:tc>
        <w:tc>
          <w:tcPr>
            <w:tcW w:w="1490" w:type="dxa"/>
          </w:tcPr>
          <w:p w:rsidR="00655685" w:rsidRDefault="00655685" w:rsidP="00C96C8D">
            <w:pPr>
              <w:jc w:val="center"/>
              <w:rPr>
                <w:rFonts w:ascii="Arial" w:hAnsi="Arial" w:cs="Arial"/>
                <w:sz w:val="24"/>
              </w:rPr>
            </w:pPr>
          </w:p>
        </w:tc>
        <w:tc>
          <w:tcPr>
            <w:tcW w:w="1490" w:type="dxa"/>
          </w:tcPr>
          <w:p w:rsidR="00655685" w:rsidRDefault="00655685" w:rsidP="00C96C8D">
            <w:pPr>
              <w:jc w:val="center"/>
              <w:rPr>
                <w:rFonts w:ascii="Arial" w:hAnsi="Arial" w:cs="Arial"/>
                <w:sz w:val="24"/>
              </w:rPr>
            </w:pPr>
          </w:p>
        </w:tc>
        <w:tc>
          <w:tcPr>
            <w:tcW w:w="1585" w:type="dxa"/>
          </w:tcPr>
          <w:p w:rsidR="00655685" w:rsidRDefault="00655685" w:rsidP="00C96C8D">
            <w:pPr>
              <w:jc w:val="center"/>
              <w:rPr>
                <w:rFonts w:ascii="Arial" w:hAnsi="Arial" w:cs="Arial"/>
                <w:sz w:val="24"/>
              </w:rPr>
            </w:pPr>
          </w:p>
        </w:tc>
        <w:tc>
          <w:tcPr>
            <w:tcW w:w="1712" w:type="dxa"/>
          </w:tcPr>
          <w:p w:rsidR="00655685" w:rsidRDefault="00655685" w:rsidP="00C96C8D">
            <w:pPr>
              <w:jc w:val="center"/>
              <w:rPr>
                <w:rFonts w:ascii="Arial" w:hAnsi="Arial" w:cs="Arial"/>
                <w:sz w:val="24"/>
              </w:rPr>
            </w:pPr>
          </w:p>
        </w:tc>
        <w:tc>
          <w:tcPr>
            <w:tcW w:w="1418" w:type="dxa"/>
          </w:tcPr>
          <w:p w:rsidR="00655685" w:rsidRDefault="00655685" w:rsidP="00C96C8D">
            <w:pPr>
              <w:jc w:val="center"/>
              <w:rPr>
                <w:rFonts w:ascii="Arial" w:hAnsi="Arial" w:cs="Arial"/>
                <w:sz w:val="24"/>
              </w:rPr>
            </w:pPr>
            <w:r>
              <w:rPr>
                <w:rFonts w:ascii="Arial" w:hAnsi="Arial" w:cs="Arial"/>
                <w:sz w:val="24"/>
              </w:rPr>
              <w:t>FALSE</w:t>
            </w:r>
          </w:p>
        </w:tc>
      </w:tr>
    </w:tbl>
    <w:p w:rsidR="00655685" w:rsidRDefault="00655685" w:rsidP="00655685">
      <w:pPr>
        <w:rPr>
          <w:rFonts w:ascii="Arial" w:hAnsi="Arial" w:cs="Arial"/>
          <w:sz w:val="24"/>
        </w:rPr>
      </w:pPr>
    </w:p>
    <w:p w:rsidR="00655685" w:rsidRPr="002F7854" w:rsidRDefault="00655685" w:rsidP="00655685">
      <w:pPr>
        <w:jc w:val="both"/>
        <w:rPr>
          <w:rFonts w:ascii="Arial" w:hAnsi="Arial" w:cs="Arial"/>
          <w:sz w:val="24"/>
        </w:rPr>
      </w:pPr>
      <w:r>
        <w:rPr>
          <w:rFonts w:ascii="Arial" w:hAnsi="Arial" w:cs="Arial"/>
          <w:sz w:val="24"/>
        </w:rPr>
        <w:t>This does not work as expected. This is because the algorithm finds two potential Enemies to lock onto, and instead locks onto the enemy that is furthest away. This can be fixed by putting in a break case on line 9 and so the weapon only locks onto the first enemy within its radius.</w:t>
      </w:r>
    </w:p>
    <w:p w:rsidR="006C3B02" w:rsidRDefault="00D0626B" w:rsidP="00655685">
      <w:pPr>
        <w:rPr>
          <w:rFonts w:ascii="Arial" w:hAnsi="Arial" w:cs="Arial"/>
          <w:sz w:val="24"/>
        </w:rPr>
      </w:pPr>
      <w:r w:rsidRPr="00D96E40">
        <w:rPr>
          <w:b/>
          <w:noProof/>
          <w:lang w:eastAsia="en-GB"/>
        </w:rPr>
        <w:drawing>
          <wp:anchor distT="0" distB="0" distL="114300" distR="114300" simplePos="0" relativeHeight="251650560" behindDoc="1" locked="0" layoutInCell="1" allowOverlap="1">
            <wp:simplePos x="0" y="0"/>
            <wp:positionH relativeFrom="column">
              <wp:posOffset>-635</wp:posOffset>
            </wp:positionH>
            <wp:positionV relativeFrom="paragraph">
              <wp:posOffset>913765</wp:posOffset>
            </wp:positionV>
            <wp:extent cx="5572125" cy="1807845"/>
            <wp:effectExtent l="0" t="0" r="9525" b="1905"/>
            <wp:wrapTight wrapText="bothSides">
              <wp:wrapPolygon edited="0">
                <wp:start x="0" y="0"/>
                <wp:lineTo x="0" y="21395"/>
                <wp:lineTo x="21563" y="21395"/>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8916" r="37514" b="45025"/>
                    <a:stretch/>
                  </pic:blipFill>
                  <pic:spPr bwMode="auto">
                    <a:xfrm>
                      <a:off x="0" y="0"/>
                      <a:ext cx="5572125" cy="180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25D" w:rsidRPr="00D96E40">
        <w:rPr>
          <w:rFonts w:ascii="Arial" w:hAnsi="Arial" w:cs="Arial"/>
          <w:b/>
          <w:sz w:val="24"/>
        </w:rPr>
        <w:t>Update enemy and other values loop</w:t>
      </w:r>
      <w:r w:rsidR="006C3B02">
        <w:rPr>
          <w:rFonts w:ascii="Arial" w:hAnsi="Arial" w:cs="Arial"/>
          <w:sz w:val="24"/>
        </w:rPr>
        <w:t xml:space="preserve"> – The simulation loop runs throughout the running of the game and simulates/animates the movement of the weapons and enemies. Therefore, pseudocode regarding how the program will use polling to cause movement of the objects was required and so is shown below:</w:t>
      </w:r>
    </w:p>
    <w:p w:rsidR="00655685" w:rsidRDefault="00655685" w:rsidP="00194B9A">
      <w:pPr>
        <w:jc w:val="both"/>
        <w:rPr>
          <w:rFonts w:ascii="Arial" w:hAnsi="Arial" w:cs="Arial"/>
          <w:sz w:val="24"/>
        </w:rPr>
      </w:pPr>
      <w:r>
        <w:rPr>
          <w:rFonts w:ascii="Arial" w:hAnsi="Arial" w:cs="Arial"/>
          <w:sz w:val="24"/>
        </w:rPr>
        <w:t xml:space="preserve">This was just a general loop which could not really be tested, and so I decided </w:t>
      </w:r>
      <w:r>
        <w:rPr>
          <w:rFonts w:ascii="Arial" w:hAnsi="Arial" w:cs="Arial"/>
          <w:b/>
          <w:sz w:val="24"/>
        </w:rPr>
        <w:t>not to dry run</w:t>
      </w:r>
      <w:r>
        <w:rPr>
          <w:rFonts w:ascii="Arial" w:hAnsi="Arial" w:cs="Arial"/>
          <w:sz w:val="24"/>
        </w:rPr>
        <w:t xml:space="preserve"> this algorithm.</w:t>
      </w:r>
    </w:p>
    <w:p w:rsidR="00D6325D" w:rsidRPr="00655685" w:rsidRDefault="00D6325D" w:rsidP="00194B9A">
      <w:pPr>
        <w:jc w:val="both"/>
        <w:rPr>
          <w:rFonts w:ascii="Arial" w:hAnsi="Arial" w:cs="Arial"/>
          <w:sz w:val="24"/>
        </w:rPr>
      </w:pPr>
      <w:r>
        <w:rPr>
          <w:rFonts w:ascii="Arial" w:hAnsi="Arial" w:cs="Arial"/>
          <w:b/>
          <w:sz w:val="24"/>
        </w:rPr>
        <w:lastRenderedPageBreak/>
        <w:t>Key Usability Features</w:t>
      </w:r>
    </w:p>
    <w:p w:rsidR="00D6325D" w:rsidRDefault="00D6325D" w:rsidP="00194B9A">
      <w:pPr>
        <w:jc w:val="both"/>
        <w:rPr>
          <w:rFonts w:ascii="Arial" w:hAnsi="Arial" w:cs="Arial"/>
          <w:sz w:val="24"/>
        </w:rPr>
      </w:pPr>
      <w:r>
        <w:rPr>
          <w:rFonts w:ascii="Arial" w:hAnsi="Arial" w:cs="Arial"/>
          <w:sz w:val="24"/>
        </w:rPr>
        <w:t>Not all users are experienced as one another – some users require more help than others in terms of how to play games, particularly if this is the first game they have ever played. Therefore, there need to be key usability features involved to ensure that the user knows what they are doing:</w:t>
      </w:r>
    </w:p>
    <w:p w:rsidR="00E441B0" w:rsidRDefault="00E441B0" w:rsidP="00E441B0">
      <w:pPr>
        <w:pStyle w:val="ListParagraph"/>
        <w:numPr>
          <w:ilvl w:val="0"/>
          <w:numId w:val="1"/>
        </w:numPr>
        <w:jc w:val="both"/>
        <w:rPr>
          <w:rFonts w:ascii="Arial" w:hAnsi="Arial" w:cs="Arial"/>
          <w:sz w:val="24"/>
        </w:rPr>
      </w:pPr>
      <w:r>
        <w:rPr>
          <w:rFonts w:ascii="Arial" w:hAnsi="Arial" w:cs="Arial"/>
          <w:sz w:val="24"/>
        </w:rPr>
        <w:t xml:space="preserve">Help screen available at all times – My help button will need to be available at all times, so when the game starts up and when the game is actually running. This help button will load up the help screen so that the user gets the help they require in terms of what the game is about and how to play the game. This will always be available in a visible part of the screen, </w:t>
      </w:r>
      <w:r w:rsidR="00274C0A">
        <w:rPr>
          <w:rFonts w:ascii="Arial" w:hAnsi="Arial" w:cs="Arial"/>
          <w:sz w:val="24"/>
        </w:rPr>
        <w:t xml:space="preserve">and so </w:t>
      </w:r>
      <w:r w:rsidR="00E841B0">
        <w:rPr>
          <w:rFonts w:ascii="Arial" w:hAnsi="Arial" w:cs="Arial"/>
          <w:sz w:val="24"/>
        </w:rPr>
        <w:t xml:space="preserve">the user will never be </w:t>
      </w:r>
      <w:r w:rsidR="002C1B24">
        <w:rPr>
          <w:rFonts w:ascii="Arial" w:hAnsi="Arial" w:cs="Arial"/>
          <w:sz w:val="24"/>
        </w:rPr>
        <w:t xml:space="preserve">left </w:t>
      </w:r>
      <w:bookmarkStart w:id="0" w:name="_GoBack"/>
      <w:bookmarkEnd w:id="0"/>
      <w:r w:rsidR="00E841B0">
        <w:rPr>
          <w:rFonts w:ascii="Arial" w:hAnsi="Arial" w:cs="Arial"/>
          <w:sz w:val="24"/>
        </w:rPr>
        <w:t>alone without knowing what they should be doing.</w:t>
      </w:r>
    </w:p>
    <w:p w:rsidR="00E841B0" w:rsidRDefault="00E841B0" w:rsidP="00E441B0">
      <w:pPr>
        <w:pStyle w:val="ListParagraph"/>
        <w:numPr>
          <w:ilvl w:val="0"/>
          <w:numId w:val="1"/>
        </w:numPr>
        <w:jc w:val="both"/>
        <w:rPr>
          <w:rFonts w:ascii="Arial" w:hAnsi="Arial" w:cs="Arial"/>
          <w:sz w:val="24"/>
        </w:rPr>
      </w:pPr>
      <w:r>
        <w:rPr>
          <w:rFonts w:ascii="Arial" w:hAnsi="Arial" w:cs="Arial"/>
          <w:sz w:val="24"/>
        </w:rPr>
        <w:t xml:space="preserve">Error textboxes whenever the user makes a </w:t>
      </w:r>
      <w:r w:rsidR="008D5365">
        <w:rPr>
          <w:rFonts w:ascii="Arial" w:hAnsi="Arial" w:cs="Arial"/>
          <w:sz w:val="24"/>
        </w:rPr>
        <w:t xml:space="preserve">mistake – For example, </w:t>
      </w:r>
      <w:r w:rsidR="009E21AA">
        <w:rPr>
          <w:rFonts w:ascii="Arial" w:hAnsi="Arial" w:cs="Arial"/>
          <w:sz w:val="24"/>
        </w:rPr>
        <w:t>if the user places a weapon on the actual path or outside of the given restrictions, then a</w:t>
      </w:r>
      <w:r w:rsidR="00016566">
        <w:rPr>
          <w:rFonts w:ascii="Arial" w:hAnsi="Arial" w:cs="Arial"/>
          <w:sz w:val="24"/>
        </w:rPr>
        <w:t>n</w:t>
      </w:r>
      <w:r w:rsidR="009E21AA">
        <w:rPr>
          <w:rFonts w:ascii="Arial" w:hAnsi="Arial" w:cs="Arial"/>
          <w:sz w:val="24"/>
        </w:rPr>
        <w:t xml:space="preserve"> error window will open to tell them the error they have made and (if necessary) what they need to do about it (along with a button to close the error screen once again).</w:t>
      </w:r>
    </w:p>
    <w:p w:rsidR="0045584D" w:rsidRDefault="0045584D" w:rsidP="00E441B0">
      <w:pPr>
        <w:pStyle w:val="ListParagraph"/>
        <w:numPr>
          <w:ilvl w:val="0"/>
          <w:numId w:val="1"/>
        </w:numPr>
        <w:jc w:val="both"/>
        <w:rPr>
          <w:rFonts w:ascii="Arial" w:hAnsi="Arial" w:cs="Arial"/>
          <w:sz w:val="24"/>
        </w:rPr>
      </w:pPr>
      <w:r>
        <w:rPr>
          <w:rFonts w:ascii="Arial" w:hAnsi="Arial" w:cs="Arial"/>
          <w:sz w:val="24"/>
        </w:rPr>
        <w:t>Speed buttons – There should be buttons to increase or decrease the animation speed when the game is running to ensure that the use doesn’t have to wait too long when they are happy with their defence (or vice versa). This ensures that the user enjoys the game.</w:t>
      </w:r>
    </w:p>
    <w:p w:rsidR="00FD70EF" w:rsidRDefault="0045584D" w:rsidP="00E441B0">
      <w:pPr>
        <w:pStyle w:val="ListParagraph"/>
        <w:numPr>
          <w:ilvl w:val="0"/>
          <w:numId w:val="1"/>
        </w:numPr>
        <w:jc w:val="both"/>
        <w:rPr>
          <w:rFonts w:ascii="Arial" w:hAnsi="Arial" w:cs="Arial"/>
          <w:sz w:val="24"/>
        </w:rPr>
      </w:pPr>
      <w:r>
        <w:rPr>
          <w:rFonts w:ascii="Arial" w:hAnsi="Arial" w:cs="Arial"/>
          <w:sz w:val="24"/>
        </w:rPr>
        <w:t>Clear design with big buttons – this is to ensure that everything that the user needs to play the game is clearly visible to them and they do not struggle to play the game. As a result, the game will not be frustrating for them. This will also be done through clear graphics.</w:t>
      </w:r>
    </w:p>
    <w:p w:rsidR="00686D08" w:rsidRDefault="00686D08">
      <w:pPr>
        <w:rPr>
          <w:rFonts w:ascii="Arial" w:hAnsi="Arial" w:cs="Arial"/>
          <w:sz w:val="24"/>
        </w:rPr>
      </w:pPr>
      <w:r>
        <w:rPr>
          <w:rFonts w:ascii="Arial" w:hAnsi="Arial" w:cs="Arial"/>
          <w:sz w:val="24"/>
        </w:rPr>
        <w:br w:type="page"/>
      </w:r>
    </w:p>
    <w:p w:rsidR="00686D08" w:rsidRDefault="00686D08" w:rsidP="00686D08">
      <w:pPr>
        <w:jc w:val="both"/>
        <w:rPr>
          <w:rFonts w:ascii="Arial" w:hAnsi="Arial" w:cs="Arial"/>
          <w:b/>
          <w:sz w:val="24"/>
        </w:rPr>
      </w:pPr>
      <w:r>
        <w:rPr>
          <w:rFonts w:ascii="Arial" w:hAnsi="Arial" w:cs="Arial"/>
          <w:b/>
          <w:sz w:val="24"/>
        </w:rPr>
        <w:lastRenderedPageBreak/>
        <w:t>Variable, Data Structure and Class Listing:</w:t>
      </w:r>
    </w:p>
    <w:p w:rsidR="00686D08" w:rsidRDefault="00686D08" w:rsidP="00686D08">
      <w:pPr>
        <w:jc w:val="both"/>
        <w:rPr>
          <w:rFonts w:ascii="Arial" w:hAnsi="Arial" w:cs="Arial"/>
          <w:sz w:val="24"/>
        </w:rPr>
      </w:pPr>
      <w:r>
        <w:rPr>
          <w:rFonts w:ascii="Arial" w:hAnsi="Arial" w:cs="Arial"/>
          <w:sz w:val="24"/>
        </w:rPr>
        <w:t>Some variables I know I will need are as follows:</w:t>
      </w:r>
    </w:p>
    <w:p w:rsidR="00686D08" w:rsidRDefault="00A10EE6" w:rsidP="00686D08">
      <w:pPr>
        <w:pStyle w:val="ListParagraph"/>
        <w:numPr>
          <w:ilvl w:val="0"/>
          <w:numId w:val="2"/>
        </w:numPr>
        <w:jc w:val="both"/>
        <w:rPr>
          <w:rFonts w:ascii="Arial" w:hAnsi="Arial" w:cs="Arial"/>
          <w:sz w:val="24"/>
        </w:rPr>
      </w:pPr>
      <w:r>
        <w:rPr>
          <w:rFonts w:ascii="Arial" w:hAnsi="Arial" w:cs="Arial"/>
          <w:sz w:val="24"/>
        </w:rPr>
        <w:t xml:space="preserve">Enemy </w:t>
      </w:r>
      <w:r w:rsidR="00654B00">
        <w:rPr>
          <w:rFonts w:ascii="Arial" w:hAnsi="Arial" w:cs="Arial"/>
          <w:sz w:val="24"/>
        </w:rPr>
        <w:t>Speed</w:t>
      </w:r>
      <w:r>
        <w:rPr>
          <w:rFonts w:ascii="Arial" w:hAnsi="Arial" w:cs="Arial"/>
          <w:sz w:val="24"/>
        </w:rPr>
        <w:t xml:space="preserve"> – To ensure t</w:t>
      </w:r>
      <w:r w:rsidR="003975E3">
        <w:rPr>
          <w:rFonts w:ascii="Arial" w:hAnsi="Arial" w:cs="Arial"/>
          <w:sz w:val="24"/>
        </w:rPr>
        <w:t xml:space="preserve">hat the game runs at the same rate on all computers regardless of its </w:t>
      </w:r>
      <w:r w:rsidR="00E96124">
        <w:rPr>
          <w:rFonts w:ascii="Arial" w:hAnsi="Arial" w:cs="Arial"/>
          <w:sz w:val="24"/>
        </w:rPr>
        <w:t>specifications</w:t>
      </w:r>
      <w:r w:rsidR="003975E3">
        <w:rPr>
          <w:rFonts w:ascii="Arial" w:hAnsi="Arial" w:cs="Arial"/>
          <w:sz w:val="24"/>
        </w:rPr>
        <w:t xml:space="preserve"> (</w:t>
      </w:r>
      <w:r w:rsidR="00E96124">
        <w:rPr>
          <w:rFonts w:ascii="Arial" w:hAnsi="Arial" w:cs="Arial"/>
          <w:sz w:val="24"/>
        </w:rPr>
        <w:t>particularly</w:t>
      </w:r>
      <w:r w:rsidR="003975E3">
        <w:rPr>
          <w:rFonts w:ascii="Arial" w:hAnsi="Arial" w:cs="Arial"/>
          <w:sz w:val="24"/>
        </w:rPr>
        <w:t xml:space="preserve"> its clock speed), I will require an enemy speed. By keeping it a constant, it ensures that the objects move the same distance per second (regardless if it only travels this rate two seconds later)</w:t>
      </w:r>
      <w:r w:rsidR="007C06A9">
        <w:rPr>
          <w:rFonts w:ascii="Arial" w:hAnsi="Arial" w:cs="Arial"/>
          <w:sz w:val="24"/>
        </w:rPr>
        <w:t>. This is a integer as it stores a number.</w:t>
      </w:r>
    </w:p>
    <w:p w:rsidR="00654B00" w:rsidRDefault="00654B00" w:rsidP="00686D08">
      <w:pPr>
        <w:pStyle w:val="ListParagraph"/>
        <w:numPr>
          <w:ilvl w:val="0"/>
          <w:numId w:val="2"/>
        </w:numPr>
        <w:jc w:val="both"/>
        <w:rPr>
          <w:rFonts w:ascii="Arial" w:hAnsi="Arial" w:cs="Arial"/>
          <w:sz w:val="24"/>
        </w:rPr>
      </w:pPr>
      <w:r>
        <w:rPr>
          <w:rFonts w:ascii="Arial" w:hAnsi="Arial" w:cs="Arial"/>
          <w:sz w:val="24"/>
        </w:rPr>
        <w:t>Total Weapons</w:t>
      </w:r>
      <w:r w:rsidR="00E96124">
        <w:rPr>
          <w:rFonts w:ascii="Arial" w:hAnsi="Arial" w:cs="Arial"/>
          <w:sz w:val="24"/>
        </w:rPr>
        <w:t xml:space="preserve"> – A variable storing the value of the total number of weapons the user has added needs to be available. This is to ensure that the simulation loop is able to use polling to go through them all and hence simulate the firing of the weapon (if needed)</w:t>
      </w:r>
      <w:r w:rsidR="007C06A9">
        <w:rPr>
          <w:rFonts w:ascii="Arial" w:hAnsi="Arial" w:cs="Arial"/>
          <w:sz w:val="24"/>
        </w:rPr>
        <w:t>. This is an integer as you can only have whole weapons, not halves</w:t>
      </w:r>
    </w:p>
    <w:p w:rsidR="00E96124" w:rsidRPr="00E96124" w:rsidRDefault="00654B00" w:rsidP="00E96124">
      <w:pPr>
        <w:pStyle w:val="ListParagraph"/>
        <w:numPr>
          <w:ilvl w:val="0"/>
          <w:numId w:val="2"/>
        </w:numPr>
        <w:jc w:val="both"/>
        <w:rPr>
          <w:rFonts w:ascii="Arial" w:hAnsi="Arial" w:cs="Arial"/>
          <w:sz w:val="24"/>
        </w:rPr>
      </w:pPr>
      <w:r>
        <w:rPr>
          <w:rFonts w:ascii="Arial" w:hAnsi="Arial" w:cs="Arial"/>
          <w:sz w:val="24"/>
        </w:rPr>
        <w:t>Total Enemies</w:t>
      </w:r>
      <w:r w:rsidR="00E96124">
        <w:rPr>
          <w:rFonts w:ascii="Arial" w:hAnsi="Arial" w:cs="Arial"/>
          <w:sz w:val="24"/>
        </w:rPr>
        <w:t xml:space="preserve"> – A variable storing the value of the total number of enemies needs to be available as well so that each enemy can be worked with individually. These two variables are necessary as we cannot know before how many enemies</w:t>
      </w:r>
      <w:r w:rsidR="00BB663D">
        <w:rPr>
          <w:rFonts w:ascii="Arial" w:hAnsi="Arial" w:cs="Arial"/>
          <w:sz w:val="24"/>
        </w:rPr>
        <w:t xml:space="preserve"> or weapons before the game begins, and therefore a variable can ove</w:t>
      </w:r>
      <w:r w:rsidR="00B82546">
        <w:rPr>
          <w:rFonts w:ascii="Arial" w:hAnsi="Arial" w:cs="Arial"/>
          <w:sz w:val="24"/>
        </w:rPr>
        <w:t>rcome this problem.</w:t>
      </w:r>
      <w:r w:rsidR="00E96124">
        <w:rPr>
          <w:rFonts w:ascii="Arial" w:hAnsi="Arial" w:cs="Arial"/>
          <w:sz w:val="24"/>
        </w:rPr>
        <w:t xml:space="preserve"> </w:t>
      </w:r>
      <w:r w:rsidR="007C06A9">
        <w:rPr>
          <w:rFonts w:ascii="Arial" w:hAnsi="Arial" w:cs="Arial"/>
          <w:sz w:val="24"/>
        </w:rPr>
        <w:t>This is also an integer for similar reasons.</w:t>
      </w:r>
    </w:p>
    <w:p w:rsidR="00654B00" w:rsidRDefault="00654B00" w:rsidP="00686D08">
      <w:pPr>
        <w:pStyle w:val="ListParagraph"/>
        <w:numPr>
          <w:ilvl w:val="0"/>
          <w:numId w:val="2"/>
        </w:numPr>
        <w:jc w:val="both"/>
        <w:rPr>
          <w:rFonts w:ascii="Arial" w:hAnsi="Arial" w:cs="Arial"/>
          <w:sz w:val="24"/>
        </w:rPr>
      </w:pPr>
      <w:r>
        <w:rPr>
          <w:rFonts w:ascii="Arial" w:hAnsi="Arial" w:cs="Arial"/>
          <w:sz w:val="24"/>
        </w:rPr>
        <w:t>Tower Health</w:t>
      </w:r>
      <w:r w:rsidR="00B82546">
        <w:rPr>
          <w:rFonts w:ascii="Arial" w:hAnsi="Arial" w:cs="Arial"/>
          <w:sz w:val="24"/>
        </w:rPr>
        <w:t xml:space="preserve"> – </w:t>
      </w:r>
      <w:r w:rsidR="00F77543">
        <w:rPr>
          <w:rFonts w:ascii="Arial" w:hAnsi="Arial" w:cs="Arial"/>
          <w:sz w:val="24"/>
        </w:rPr>
        <w:t>As the game will only end once the tower’s health has reached zero, it is important to have a variable keeping track of the tower’s health so that once the game is required to end, the health of the tower can be checked and ended as a result.</w:t>
      </w:r>
      <w:r w:rsidR="007C06A9">
        <w:rPr>
          <w:rFonts w:ascii="Arial" w:hAnsi="Arial" w:cs="Arial"/>
          <w:sz w:val="24"/>
        </w:rPr>
        <w:t xml:space="preserve"> This is an integer as it is a number that is constantly being added to/subtracted from.</w:t>
      </w:r>
    </w:p>
    <w:p w:rsidR="00654B00" w:rsidRDefault="00654B00" w:rsidP="00686D08">
      <w:pPr>
        <w:pStyle w:val="ListParagraph"/>
        <w:numPr>
          <w:ilvl w:val="0"/>
          <w:numId w:val="2"/>
        </w:numPr>
        <w:jc w:val="both"/>
        <w:rPr>
          <w:rFonts w:ascii="Arial" w:hAnsi="Arial" w:cs="Arial"/>
          <w:sz w:val="24"/>
        </w:rPr>
      </w:pPr>
      <w:r>
        <w:rPr>
          <w:rFonts w:ascii="Arial" w:hAnsi="Arial" w:cs="Arial"/>
          <w:sz w:val="24"/>
        </w:rPr>
        <w:t>Enemy Health</w:t>
      </w:r>
      <w:r w:rsidR="00F77543">
        <w:rPr>
          <w:rFonts w:ascii="Arial" w:hAnsi="Arial" w:cs="Arial"/>
          <w:sz w:val="24"/>
        </w:rPr>
        <w:t xml:space="preserve"> – Similarly, the entire game runs on the basis that the enemies are attacked by the user’s weapons and once their health reaches zero, they are removed and the relevant score and money is added to the user’s variables.</w:t>
      </w:r>
      <w:r w:rsidR="007C06A9">
        <w:rPr>
          <w:rFonts w:ascii="Arial" w:hAnsi="Arial" w:cs="Arial"/>
          <w:sz w:val="24"/>
        </w:rPr>
        <w:t xml:space="preserve"> This is also an integer for the same reasons.</w:t>
      </w:r>
    </w:p>
    <w:p w:rsidR="00654B00" w:rsidRDefault="00654B00" w:rsidP="00686D08">
      <w:pPr>
        <w:pStyle w:val="ListParagraph"/>
        <w:numPr>
          <w:ilvl w:val="0"/>
          <w:numId w:val="2"/>
        </w:numPr>
        <w:jc w:val="both"/>
        <w:rPr>
          <w:rFonts w:ascii="Arial" w:hAnsi="Arial" w:cs="Arial"/>
          <w:sz w:val="24"/>
        </w:rPr>
      </w:pPr>
      <w:r>
        <w:rPr>
          <w:rFonts w:ascii="Arial" w:hAnsi="Arial" w:cs="Arial"/>
          <w:sz w:val="24"/>
        </w:rPr>
        <w:t>Weapon Recharge Time</w:t>
      </w:r>
      <w:r w:rsidR="00F77543">
        <w:rPr>
          <w:rFonts w:ascii="Arial" w:hAnsi="Arial" w:cs="Arial"/>
          <w:sz w:val="24"/>
        </w:rPr>
        <w:t xml:space="preserve"> – This is required as each weapon is different and so has different features such as recharge time: the time the user must wait before it can be used again.</w:t>
      </w:r>
      <w:r w:rsidR="007C06A9">
        <w:rPr>
          <w:rFonts w:ascii="Arial" w:hAnsi="Arial" w:cs="Arial"/>
          <w:sz w:val="24"/>
        </w:rPr>
        <w:t xml:space="preserve"> This is an object of the SFML Time class as it is a specific of the SFML Library</w:t>
      </w:r>
    </w:p>
    <w:p w:rsidR="00654B00" w:rsidRDefault="00654B00" w:rsidP="00686D08">
      <w:pPr>
        <w:pStyle w:val="ListParagraph"/>
        <w:numPr>
          <w:ilvl w:val="0"/>
          <w:numId w:val="2"/>
        </w:numPr>
        <w:jc w:val="both"/>
        <w:rPr>
          <w:rFonts w:ascii="Arial" w:hAnsi="Arial" w:cs="Arial"/>
          <w:sz w:val="24"/>
        </w:rPr>
      </w:pPr>
      <w:r>
        <w:rPr>
          <w:rFonts w:ascii="Arial" w:hAnsi="Arial" w:cs="Arial"/>
          <w:sz w:val="24"/>
        </w:rPr>
        <w:t>Weapon Damage</w:t>
      </w:r>
      <w:r w:rsidR="00F77543">
        <w:rPr>
          <w:rFonts w:ascii="Arial" w:hAnsi="Arial" w:cs="Arial"/>
          <w:sz w:val="24"/>
        </w:rPr>
        <w:t xml:space="preserve"> – Similarly, different weapons will do different damage to enemies, and so a variable storing the damage done by a certain weapon will need to be present</w:t>
      </w:r>
      <w:r w:rsidR="007C06A9">
        <w:rPr>
          <w:rFonts w:ascii="Arial" w:hAnsi="Arial" w:cs="Arial"/>
          <w:sz w:val="24"/>
        </w:rPr>
        <w:t>. This is an integer.</w:t>
      </w:r>
    </w:p>
    <w:p w:rsidR="0027153F" w:rsidRDefault="0027153F" w:rsidP="00686D08">
      <w:pPr>
        <w:pStyle w:val="ListParagraph"/>
        <w:numPr>
          <w:ilvl w:val="0"/>
          <w:numId w:val="2"/>
        </w:numPr>
        <w:jc w:val="both"/>
        <w:rPr>
          <w:rFonts w:ascii="Arial" w:hAnsi="Arial" w:cs="Arial"/>
          <w:sz w:val="24"/>
        </w:rPr>
      </w:pPr>
      <w:r>
        <w:rPr>
          <w:rFonts w:ascii="Arial" w:hAnsi="Arial" w:cs="Arial"/>
          <w:sz w:val="24"/>
        </w:rPr>
        <w:t>Money</w:t>
      </w:r>
      <w:r w:rsidR="00F77543">
        <w:rPr>
          <w:rFonts w:ascii="Arial" w:hAnsi="Arial" w:cs="Arial"/>
          <w:sz w:val="24"/>
        </w:rPr>
        <w:t xml:space="preserve"> – A money variable is required to keep track of how much the user has available to spend on weapons and can be updated when weapons are bought or sold as well as when enemies are destroyed.</w:t>
      </w:r>
      <w:r w:rsidR="007C06A9">
        <w:rPr>
          <w:rFonts w:ascii="Arial" w:hAnsi="Arial" w:cs="Arial"/>
          <w:sz w:val="24"/>
        </w:rPr>
        <w:t xml:space="preserve"> This is an integer.</w:t>
      </w:r>
    </w:p>
    <w:p w:rsidR="0027153F" w:rsidRDefault="0027153F" w:rsidP="00686D08">
      <w:pPr>
        <w:pStyle w:val="ListParagraph"/>
        <w:numPr>
          <w:ilvl w:val="0"/>
          <w:numId w:val="2"/>
        </w:numPr>
        <w:jc w:val="both"/>
        <w:rPr>
          <w:rFonts w:ascii="Arial" w:hAnsi="Arial" w:cs="Arial"/>
          <w:sz w:val="24"/>
        </w:rPr>
      </w:pPr>
      <w:r>
        <w:rPr>
          <w:rFonts w:ascii="Arial" w:hAnsi="Arial" w:cs="Arial"/>
          <w:sz w:val="24"/>
        </w:rPr>
        <w:t>Score</w:t>
      </w:r>
      <w:r w:rsidR="00F77543">
        <w:rPr>
          <w:rFonts w:ascii="Arial" w:hAnsi="Arial" w:cs="Arial"/>
          <w:sz w:val="24"/>
        </w:rPr>
        <w:t xml:space="preserve"> – This is to keep track of how much score a user has earned so that there is an incentive to do better the next time they play. This is updated every time an enemy is killed.</w:t>
      </w:r>
      <w:r w:rsidR="007C06A9">
        <w:rPr>
          <w:rFonts w:ascii="Arial" w:hAnsi="Arial" w:cs="Arial"/>
          <w:sz w:val="24"/>
        </w:rPr>
        <w:t xml:space="preserve"> This is an integer.</w:t>
      </w:r>
    </w:p>
    <w:p w:rsidR="0027153F" w:rsidRDefault="0027153F" w:rsidP="00686D08">
      <w:pPr>
        <w:pStyle w:val="ListParagraph"/>
        <w:numPr>
          <w:ilvl w:val="0"/>
          <w:numId w:val="2"/>
        </w:numPr>
        <w:jc w:val="both"/>
        <w:rPr>
          <w:rFonts w:ascii="Arial" w:hAnsi="Arial" w:cs="Arial"/>
          <w:sz w:val="24"/>
        </w:rPr>
      </w:pPr>
      <w:r>
        <w:rPr>
          <w:rFonts w:ascii="Arial" w:hAnsi="Arial" w:cs="Arial"/>
          <w:sz w:val="24"/>
        </w:rPr>
        <w:t>WeaponReturnMoney</w:t>
      </w:r>
      <w:r w:rsidR="00F77543">
        <w:rPr>
          <w:rFonts w:ascii="Arial" w:hAnsi="Arial" w:cs="Arial"/>
          <w:sz w:val="24"/>
        </w:rPr>
        <w:t xml:space="preserve"> – When a weapon is sold, money will be returned to the user. However, each weapon will return a different amount when it is sold </w:t>
      </w:r>
      <w:r w:rsidR="00F77543">
        <w:rPr>
          <w:rFonts w:ascii="Arial" w:hAnsi="Arial" w:cs="Arial"/>
          <w:sz w:val="24"/>
        </w:rPr>
        <w:lastRenderedPageBreak/>
        <w:t>so a variable is required to store this value for the different weapons.</w:t>
      </w:r>
      <w:r w:rsidR="007C06A9">
        <w:rPr>
          <w:rFonts w:ascii="Arial" w:hAnsi="Arial" w:cs="Arial"/>
          <w:sz w:val="24"/>
        </w:rPr>
        <w:t xml:space="preserve"> This is an integer as well.</w:t>
      </w:r>
    </w:p>
    <w:p w:rsidR="0027153F" w:rsidRDefault="0027153F" w:rsidP="00686D08">
      <w:pPr>
        <w:pStyle w:val="ListParagraph"/>
        <w:numPr>
          <w:ilvl w:val="0"/>
          <w:numId w:val="2"/>
        </w:numPr>
        <w:jc w:val="both"/>
        <w:rPr>
          <w:rFonts w:ascii="Arial" w:hAnsi="Arial" w:cs="Arial"/>
          <w:sz w:val="24"/>
        </w:rPr>
      </w:pPr>
      <w:r>
        <w:rPr>
          <w:rFonts w:ascii="Arial" w:hAnsi="Arial" w:cs="Arial"/>
          <w:sz w:val="24"/>
        </w:rPr>
        <w:t>EnemyScore</w:t>
      </w:r>
      <w:r w:rsidR="00CE4071">
        <w:rPr>
          <w:rFonts w:ascii="Arial" w:hAnsi="Arial" w:cs="Arial"/>
          <w:sz w:val="24"/>
        </w:rPr>
        <w:t xml:space="preserve"> – Each enemy will be scored/ranked according to how tough they are to defeat, and so a variable is required for each enemy</w:t>
      </w:r>
      <w:r w:rsidR="007C06A9">
        <w:rPr>
          <w:rFonts w:ascii="Arial" w:hAnsi="Arial" w:cs="Arial"/>
          <w:sz w:val="24"/>
        </w:rPr>
        <w:t xml:space="preserve"> (an integer)</w:t>
      </w:r>
    </w:p>
    <w:p w:rsidR="0027153F" w:rsidRPr="0027153F" w:rsidRDefault="0027153F" w:rsidP="0027153F">
      <w:pPr>
        <w:pStyle w:val="ListParagraph"/>
        <w:numPr>
          <w:ilvl w:val="0"/>
          <w:numId w:val="2"/>
        </w:numPr>
        <w:jc w:val="both"/>
        <w:rPr>
          <w:rFonts w:ascii="Arial" w:hAnsi="Arial" w:cs="Arial"/>
          <w:b/>
          <w:sz w:val="24"/>
        </w:rPr>
      </w:pPr>
      <w:r w:rsidRPr="0027153F">
        <w:rPr>
          <w:rFonts w:ascii="Arial" w:hAnsi="Arial" w:cs="Arial"/>
          <w:sz w:val="24"/>
        </w:rPr>
        <w:t>EnemyGainMoney</w:t>
      </w:r>
      <w:r w:rsidR="00CE4071">
        <w:rPr>
          <w:rFonts w:ascii="Arial" w:hAnsi="Arial" w:cs="Arial"/>
          <w:sz w:val="24"/>
        </w:rPr>
        <w:t xml:space="preserve"> – When an enemy dies, a variable needs to be accessed stating the amount of money the user earns as a result of destroying that particular enemy.</w:t>
      </w:r>
      <w:r w:rsidR="007C06A9">
        <w:rPr>
          <w:rFonts w:ascii="Arial" w:hAnsi="Arial" w:cs="Arial"/>
          <w:sz w:val="24"/>
        </w:rPr>
        <w:t xml:space="preserve"> (An integer)</w:t>
      </w:r>
    </w:p>
    <w:p w:rsidR="0027153F" w:rsidRDefault="0027153F" w:rsidP="0027153F">
      <w:pPr>
        <w:jc w:val="both"/>
        <w:rPr>
          <w:rFonts w:ascii="Arial" w:hAnsi="Arial" w:cs="Arial"/>
          <w:sz w:val="24"/>
        </w:rPr>
      </w:pPr>
      <w:r>
        <w:rPr>
          <w:rFonts w:ascii="Arial" w:hAnsi="Arial" w:cs="Arial"/>
          <w:sz w:val="24"/>
        </w:rPr>
        <w:t>Data structures I will need to use</w:t>
      </w:r>
    </w:p>
    <w:p w:rsidR="0027153F" w:rsidRDefault="0027153F" w:rsidP="0027153F">
      <w:pPr>
        <w:pStyle w:val="ListParagraph"/>
        <w:numPr>
          <w:ilvl w:val="0"/>
          <w:numId w:val="3"/>
        </w:numPr>
        <w:jc w:val="both"/>
        <w:rPr>
          <w:rFonts w:ascii="Arial" w:hAnsi="Arial" w:cs="Arial"/>
          <w:sz w:val="24"/>
        </w:rPr>
      </w:pPr>
      <w:r>
        <w:rPr>
          <w:rFonts w:ascii="Arial" w:hAnsi="Arial" w:cs="Arial"/>
          <w:sz w:val="24"/>
        </w:rPr>
        <w:t>Vector to store multiple objects</w:t>
      </w:r>
      <w:r w:rsidR="00B77D82">
        <w:rPr>
          <w:rFonts w:ascii="Arial" w:hAnsi="Arial" w:cs="Arial"/>
          <w:sz w:val="24"/>
        </w:rPr>
        <w:t xml:space="preserve"> – Vectors are essentially dynamic arrays and are very useful for my project. This is because in theory, my game will need to hold an infinite amount of weapon and enemy objects rather than a predetermined number of weapons/enemies. </w:t>
      </w:r>
      <w:r w:rsidR="008332E5">
        <w:rPr>
          <w:rFonts w:ascii="Arial" w:hAnsi="Arial" w:cs="Arial"/>
          <w:sz w:val="24"/>
        </w:rPr>
        <w:t>Whenever you create an object, you need to give it a unique name, but vectors overcomes this problem as all you lost the unique name when you store it into a vector and instead you get an indexed value such as vectorName[1] will access the second object in the vector. In addition, vectors are dynamic so I can in theory hold an infinite amount of objects without worrying about having reserved positions in memory.</w:t>
      </w:r>
    </w:p>
    <w:p w:rsidR="00A3470E" w:rsidRDefault="00A3470E" w:rsidP="0027153F">
      <w:pPr>
        <w:pStyle w:val="ListParagraph"/>
        <w:numPr>
          <w:ilvl w:val="0"/>
          <w:numId w:val="3"/>
        </w:numPr>
        <w:jc w:val="both"/>
        <w:rPr>
          <w:rFonts w:ascii="Arial" w:hAnsi="Arial" w:cs="Arial"/>
          <w:sz w:val="24"/>
        </w:rPr>
      </w:pPr>
      <w:r>
        <w:rPr>
          <w:rFonts w:ascii="Arial" w:hAnsi="Arial" w:cs="Arial"/>
          <w:sz w:val="24"/>
        </w:rPr>
        <w:t>Classes</w:t>
      </w:r>
      <w:r w:rsidR="007B304C">
        <w:rPr>
          <w:rFonts w:ascii="Arial" w:hAnsi="Arial" w:cs="Arial"/>
          <w:sz w:val="24"/>
        </w:rPr>
        <w:t xml:space="preserve"> </w:t>
      </w:r>
      <w:r w:rsidR="00A00773">
        <w:rPr>
          <w:rFonts w:ascii="Arial" w:hAnsi="Arial" w:cs="Arial"/>
          <w:sz w:val="24"/>
        </w:rPr>
        <w:t>–</w:t>
      </w:r>
      <w:r w:rsidR="007B304C">
        <w:rPr>
          <w:rFonts w:ascii="Arial" w:hAnsi="Arial" w:cs="Arial"/>
          <w:sz w:val="24"/>
        </w:rPr>
        <w:t xml:space="preserve"> </w:t>
      </w:r>
      <w:r w:rsidR="009555FC">
        <w:rPr>
          <w:rFonts w:ascii="Arial" w:hAnsi="Arial" w:cs="Arial"/>
          <w:sz w:val="24"/>
        </w:rPr>
        <w:t>The most important part of my game will be the classes I will use.</w:t>
      </w:r>
      <w:r w:rsidR="0034692C">
        <w:rPr>
          <w:rFonts w:ascii="Arial" w:hAnsi="Arial" w:cs="Arial"/>
          <w:sz w:val="24"/>
        </w:rPr>
        <w:t xml:space="preserve"> The classes will define specific features of the game of different types of enemy and weapons, such as the damage they do, the health, reload times and more. Classes are key to this as the user will have multiple numbers of objects </w:t>
      </w:r>
      <w:r w:rsidR="00527C19">
        <w:rPr>
          <w:rFonts w:ascii="Arial" w:hAnsi="Arial" w:cs="Arial"/>
          <w:sz w:val="24"/>
        </w:rPr>
        <w:t>relating to their weapons and enemies and the easiest way to give a definition of an entity with multiple variables (without creating individual variables) is by using classes to define these unique variables.</w:t>
      </w:r>
    </w:p>
    <w:p w:rsidR="00A3470E" w:rsidRDefault="00A3470E" w:rsidP="00A3470E">
      <w:pPr>
        <w:jc w:val="both"/>
        <w:rPr>
          <w:rFonts w:ascii="Arial" w:hAnsi="Arial" w:cs="Arial"/>
          <w:sz w:val="24"/>
        </w:rPr>
      </w:pPr>
      <w:r>
        <w:rPr>
          <w:rFonts w:ascii="Arial" w:hAnsi="Arial" w:cs="Arial"/>
          <w:sz w:val="24"/>
        </w:rPr>
        <w:t>Classes I will need to make</w:t>
      </w:r>
    </w:p>
    <w:p w:rsidR="00527C19" w:rsidRDefault="00A3470E" w:rsidP="00A3470E">
      <w:pPr>
        <w:pStyle w:val="ListParagraph"/>
        <w:numPr>
          <w:ilvl w:val="0"/>
          <w:numId w:val="4"/>
        </w:numPr>
        <w:jc w:val="both"/>
        <w:rPr>
          <w:rFonts w:ascii="Arial" w:hAnsi="Arial" w:cs="Arial"/>
          <w:sz w:val="24"/>
        </w:rPr>
      </w:pPr>
      <w:r>
        <w:rPr>
          <w:rFonts w:ascii="Arial" w:hAnsi="Arial" w:cs="Arial"/>
          <w:sz w:val="24"/>
        </w:rPr>
        <w:t>Enemy (1/2/3)</w:t>
      </w:r>
      <w:r w:rsidR="00527C19">
        <w:rPr>
          <w:rFonts w:ascii="Arial" w:hAnsi="Arial" w:cs="Arial"/>
          <w:sz w:val="24"/>
        </w:rPr>
        <w:t xml:space="preserve"> – For each of the enemies, (Enemy1, Enemy2 etc.) there needs to be a different class defining its features. One type of enemy will have a different score to another enemy. These enemy classes, however, will all inherently have the same variables within them:</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Health variable to store their health so that when it reaches zero, the enemy is dead</w:t>
      </w:r>
    </w:p>
    <w:p w:rsidR="00A3470E" w:rsidRDefault="00527C19" w:rsidP="00527C19">
      <w:pPr>
        <w:pStyle w:val="ListParagraph"/>
        <w:numPr>
          <w:ilvl w:val="1"/>
          <w:numId w:val="4"/>
        </w:numPr>
        <w:jc w:val="both"/>
        <w:rPr>
          <w:rFonts w:ascii="Arial" w:hAnsi="Arial" w:cs="Arial"/>
          <w:sz w:val="24"/>
        </w:rPr>
      </w:pPr>
      <w:r>
        <w:rPr>
          <w:rFonts w:ascii="Arial" w:hAnsi="Arial" w:cs="Arial"/>
          <w:sz w:val="24"/>
        </w:rPr>
        <w:t>MoneyGained variable to store the value of the money that will be added to the user’s total money once the enemy has been killed</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Enemy Score variable relating to the score the player will earn when the enemy is killed</w:t>
      </w:r>
    </w:p>
    <w:p w:rsidR="00527C19" w:rsidRDefault="00527C19" w:rsidP="00527C19">
      <w:pPr>
        <w:pStyle w:val="ListParagraph"/>
        <w:jc w:val="both"/>
        <w:rPr>
          <w:rFonts w:ascii="Arial" w:hAnsi="Arial" w:cs="Arial"/>
          <w:sz w:val="24"/>
        </w:rPr>
      </w:pPr>
      <w:r>
        <w:rPr>
          <w:rFonts w:ascii="Arial" w:hAnsi="Arial" w:cs="Arial"/>
          <w:sz w:val="24"/>
        </w:rPr>
        <w:t>In addition, some methods for the enemy class that may be useful are:</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updateHealth() to decrease the health when an object is hit by a weapon</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getMoney() to keep the money variable private and have a get function to return the value of money</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lastRenderedPageBreak/>
        <w:t>getScore() to return the value of the score</w:t>
      </w:r>
    </w:p>
    <w:p w:rsidR="00527C19" w:rsidRDefault="00527C19" w:rsidP="00527C19">
      <w:pPr>
        <w:pStyle w:val="ListParagraph"/>
        <w:jc w:val="both"/>
        <w:rPr>
          <w:rFonts w:ascii="Arial" w:hAnsi="Arial" w:cs="Arial"/>
          <w:sz w:val="24"/>
        </w:rPr>
      </w:pPr>
    </w:p>
    <w:p w:rsidR="00527C19" w:rsidRPr="00527C19" w:rsidRDefault="00527C19" w:rsidP="00527C19">
      <w:pPr>
        <w:pStyle w:val="ListParagraph"/>
        <w:jc w:val="both"/>
        <w:rPr>
          <w:rFonts w:ascii="Arial" w:hAnsi="Arial" w:cs="Arial"/>
          <w:sz w:val="24"/>
        </w:rPr>
      </w:pPr>
      <w:r>
        <w:rPr>
          <w:rFonts w:ascii="Arial" w:hAnsi="Arial" w:cs="Arial"/>
          <w:sz w:val="24"/>
        </w:rPr>
        <w:t>There will also have to be some external object destroyer function so that when the health is zero, the object is removed from the screen</w:t>
      </w:r>
    </w:p>
    <w:p w:rsidR="00527C19" w:rsidRDefault="00A3470E" w:rsidP="00527C19">
      <w:pPr>
        <w:pStyle w:val="ListParagraph"/>
        <w:numPr>
          <w:ilvl w:val="0"/>
          <w:numId w:val="4"/>
        </w:numPr>
        <w:jc w:val="both"/>
        <w:rPr>
          <w:rFonts w:ascii="Arial" w:hAnsi="Arial" w:cs="Arial"/>
          <w:sz w:val="24"/>
        </w:rPr>
      </w:pPr>
      <w:r>
        <w:rPr>
          <w:rFonts w:ascii="Arial" w:hAnsi="Arial" w:cs="Arial"/>
          <w:sz w:val="24"/>
        </w:rPr>
        <w:t>Weapon (1/2/3)</w:t>
      </w:r>
      <w:r w:rsidR="00527C19">
        <w:rPr>
          <w:rFonts w:ascii="Arial" w:hAnsi="Arial" w:cs="Arial"/>
          <w:sz w:val="24"/>
        </w:rPr>
        <w:t xml:space="preserve"> – For each of the different kind of weapon (Weapon1, Weapon2 etc.), there also needs to be different classes defining its features. Once again, these classes should have similar variables regardless of which weapon they are:</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Weapon Reset Time as more damaging weapons should not be able to fire as often as a less damaging weapon and so having a time variable should make this easier to implement</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Reduce Health By variable to store the health value which when the weapon is fired, it will reduce an enemy’s health by. This is as you cannot know which specific weapon will attack which specific enemy before you play.</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Return Money Variable so that when the weapon is sold, the user can get money back</w:t>
      </w:r>
    </w:p>
    <w:p w:rsidR="00527C19" w:rsidRDefault="00527C19" w:rsidP="00527C19">
      <w:pPr>
        <w:pStyle w:val="ListParagraph"/>
        <w:numPr>
          <w:ilvl w:val="1"/>
          <w:numId w:val="4"/>
        </w:numPr>
        <w:jc w:val="both"/>
        <w:rPr>
          <w:rFonts w:ascii="Arial" w:hAnsi="Arial" w:cs="Arial"/>
          <w:sz w:val="24"/>
        </w:rPr>
      </w:pPr>
      <w:r>
        <w:rPr>
          <w:rFonts w:ascii="Arial" w:hAnsi="Arial" w:cs="Arial"/>
          <w:sz w:val="24"/>
        </w:rPr>
        <w:t>Weapon Location to store the pixel location on the screen as to where the weapon has been placed</w:t>
      </w:r>
    </w:p>
    <w:p w:rsidR="00527C19" w:rsidRDefault="00527C19" w:rsidP="00527C19">
      <w:pPr>
        <w:pStyle w:val="ListParagraph"/>
        <w:jc w:val="both"/>
        <w:rPr>
          <w:rFonts w:ascii="Arial" w:hAnsi="Arial" w:cs="Arial"/>
          <w:sz w:val="24"/>
        </w:rPr>
      </w:pPr>
      <w:r>
        <w:rPr>
          <w:rFonts w:ascii="Arial" w:hAnsi="Arial" w:cs="Arial"/>
          <w:sz w:val="24"/>
        </w:rPr>
        <w:t>Some methods that may be required within the class are:</w:t>
      </w:r>
    </w:p>
    <w:p w:rsidR="00527C19" w:rsidRDefault="00326328" w:rsidP="00527C19">
      <w:pPr>
        <w:pStyle w:val="ListParagraph"/>
        <w:numPr>
          <w:ilvl w:val="1"/>
          <w:numId w:val="4"/>
        </w:numPr>
        <w:jc w:val="both"/>
        <w:rPr>
          <w:rFonts w:ascii="Arial" w:hAnsi="Arial" w:cs="Arial"/>
          <w:sz w:val="24"/>
        </w:rPr>
      </w:pPr>
      <w:r>
        <w:rPr>
          <w:rFonts w:ascii="Arial" w:hAnsi="Arial" w:cs="Arial"/>
          <w:sz w:val="24"/>
        </w:rPr>
        <w:t>canFire() function will be required to ensure that the reset time has been achieved before the weapon fires again</w:t>
      </w:r>
    </w:p>
    <w:p w:rsidR="00326328" w:rsidRDefault="00326328" w:rsidP="00326328">
      <w:pPr>
        <w:pStyle w:val="ListParagraph"/>
        <w:numPr>
          <w:ilvl w:val="1"/>
          <w:numId w:val="4"/>
        </w:numPr>
        <w:jc w:val="both"/>
        <w:rPr>
          <w:rFonts w:ascii="Arial" w:hAnsi="Arial" w:cs="Arial"/>
          <w:sz w:val="24"/>
        </w:rPr>
      </w:pPr>
      <w:r>
        <w:rPr>
          <w:rFonts w:ascii="Arial" w:hAnsi="Arial" w:cs="Arial"/>
          <w:sz w:val="24"/>
        </w:rPr>
        <w:t>getPower() to get the value which the enemy’s health should be reduced by (accesses the private Reduce Health By variable)</w:t>
      </w:r>
    </w:p>
    <w:p w:rsidR="00326328" w:rsidRPr="00326328" w:rsidRDefault="00326328" w:rsidP="00326328">
      <w:pPr>
        <w:ind w:left="720"/>
        <w:jc w:val="both"/>
        <w:rPr>
          <w:rFonts w:ascii="Arial" w:hAnsi="Arial" w:cs="Arial"/>
          <w:sz w:val="24"/>
        </w:rPr>
      </w:pPr>
      <w:r>
        <w:rPr>
          <w:rFonts w:ascii="Arial" w:hAnsi="Arial" w:cs="Arial"/>
          <w:sz w:val="24"/>
        </w:rPr>
        <w:t>Like the Enemy class, this will require an external object setter and destroyer so that the display can be updated as required</w:t>
      </w:r>
    </w:p>
    <w:p w:rsidR="00326328" w:rsidRDefault="00326328" w:rsidP="00326328">
      <w:pPr>
        <w:pStyle w:val="ListParagraph"/>
        <w:numPr>
          <w:ilvl w:val="0"/>
          <w:numId w:val="4"/>
        </w:numPr>
        <w:jc w:val="both"/>
        <w:rPr>
          <w:rFonts w:ascii="Arial" w:hAnsi="Arial" w:cs="Arial"/>
          <w:sz w:val="24"/>
        </w:rPr>
      </w:pPr>
      <w:r>
        <w:rPr>
          <w:rFonts w:ascii="Arial" w:hAnsi="Arial" w:cs="Arial"/>
          <w:sz w:val="24"/>
        </w:rPr>
        <w:t>Power-up – The powerup is a standalone weapon which requires its own features in terms of variables and methods and therefore it requires its own class as well. The variables for this class will be:</w:t>
      </w:r>
    </w:p>
    <w:p w:rsidR="00326328" w:rsidRDefault="00326328" w:rsidP="00326328">
      <w:pPr>
        <w:pStyle w:val="ListParagraph"/>
        <w:numPr>
          <w:ilvl w:val="1"/>
          <w:numId w:val="4"/>
        </w:numPr>
        <w:jc w:val="both"/>
        <w:rPr>
          <w:rFonts w:ascii="Arial" w:hAnsi="Arial" w:cs="Arial"/>
          <w:sz w:val="24"/>
        </w:rPr>
      </w:pPr>
      <w:r>
        <w:rPr>
          <w:rFonts w:ascii="Arial" w:hAnsi="Arial" w:cs="Arial"/>
          <w:sz w:val="24"/>
        </w:rPr>
        <w:t>isUsed will be a Boolean value ensuring that the powerup is only used once in a mission and not more</w:t>
      </w:r>
    </w:p>
    <w:p w:rsidR="00326328" w:rsidRDefault="00326328" w:rsidP="00326328">
      <w:pPr>
        <w:pStyle w:val="ListParagraph"/>
        <w:numPr>
          <w:ilvl w:val="1"/>
          <w:numId w:val="4"/>
        </w:numPr>
        <w:jc w:val="both"/>
        <w:rPr>
          <w:rFonts w:ascii="Arial" w:hAnsi="Arial" w:cs="Arial"/>
          <w:sz w:val="24"/>
        </w:rPr>
      </w:pPr>
      <w:r>
        <w:rPr>
          <w:rFonts w:ascii="Arial" w:hAnsi="Arial" w:cs="Arial"/>
          <w:sz w:val="24"/>
        </w:rPr>
        <w:t>Reduce Health By variable like in the weapon class to check how much the health should be reduced by for enemies.</w:t>
      </w:r>
    </w:p>
    <w:p w:rsidR="00326328" w:rsidRDefault="00326328" w:rsidP="00326328">
      <w:pPr>
        <w:pStyle w:val="ListParagraph"/>
        <w:numPr>
          <w:ilvl w:val="1"/>
          <w:numId w:val="4"/>
        </w:numPr>
        <w:jc w:val="both"/>
        <w:rPr>
          <w:rFonts w:ascii="Arial" w:hAnsi="Arial" w:cs="Arial"/>
          <w:sz w:val="24"/>
        </w:rPr>
      </w:pPr>
      <w:r>
        <w:rPr>
          <w:rFonts w:ascii="Arial" w:hAnsi="Arial" w:cs="Arial"/>
          <w:sz w:val="24"/>
        </w:rPr>
        <w:t>Location to store the location on the screen where the powerup has been placed</w:t>
      </w:r>
    </w:p>
    <w:p w:rsidR="00326328" w:rsidRDefault="00326328" w:rsidP="00326328">
      <w:pPr>
        <w:pStyle w:val="ListParagraph"/>
        <w:jc w:val="both"/>
        <w:rPr>
          <w:rFonts w:ascii="Arial" w:hAnsi="Arial" w:cs="Arial"/>
          <w:sz w:val="24"/>
        </w:rPr>
      </w:pPr>
      <w:r>
        <w:rPr>
          <w:rFonts w:ascii="Arial" w:hAnsi="Arial" w:cs="Arial"/>
          <w:sz w:val="24"/>
        </w:rPr>
        <w:t>In addition, some methods will include:</w:t>
      </w:r>
    </w:p>
    <w:p w:rsidR="00326328" w:rsidRDefault="00326328" w:rsidP="00326328">
      <w:pPr>
        <w:pStyle w:val="ListParagraph"/>
        <w:numPr>
          <w:ilvl w:val="1"/>
          <w:numId w:val="4"/>
        </w:numPr>
        <w:jc w:val="both"/>
        <w:rPr>
          <w:rFonts w:ascii="Arial" w:hAnsi="Arial" w:cs="Arial"/>
          <w:sz w:val="24"/>
        </w:rPr>
      </w:pPr>
      <w:r>
        <w:rPr>
          <w:rFonts w:ascii="Arial" w:hAnsi="Arial" w:cs="Arial"/>
          <w:sz w:val="24"/>
        </w:rPr>
        <w:t>canUse() to check if isUsed is true or false and if therefore the powerup can be used</w:t>
      </w:r>
    </w:p>
    <w:p w:rsidR="007C06A9" w:rsidRDefault="00326328" w:rsidP="00326328">
      <w:pPr>
        <w:pStyle w:val="ListParagraph"/>
        <w:numPr>
          <w:ilvl w:val="1"/>
          <w:numId w:val="4"/>
        </w:numPr>
        <w:jc w:val="both"/>
        <w:rPr>
          <w:rFonts w:ascii="Arial" w:hAnsi="Arial" w:cs="Arial"/>
          <w:sz w:val="24"/>
        </w:rPr>
      </w:pPr>
      <w:r>
        <w:rPr>
          <w:rFonts w:ascii="Arial" w:hAnsi="Arial" w:cs="Arial"/>
          <w:sz w:val="24"/>
        </w:rPr>
        <w:t>getPower() to access the reduce health by variable</w:t>
      </w:r>
    </w:p>
    <w:p w:rsidR="007C06A9" w:rsidRDefault="007C06A9">
      <w:pPr>
        <w:rPr>
          <w:rFonts w:ascii="Arial" w:hAnsi="Arial" w:cs="Arial"/>
          <w:sz w:val="24"/>
        </w:rPr>
      </w:pPr>
      <w:r>
        <w:rPr>
          <w:rFonts w:ascii="Arial" w:hAnsi="Arial" w:cs="Arial"/>
          <w:sz w:val="24"/>
        </w:rPr>
        <w:br w:type="page"/>
      </w:r>
    </w:p>
    <w:p w:rsidR="00326328" w:rsidRDefault="007C06A9" w:rsidP="007C06A9">
      <w:pPr>
        <w:jc w:val="both"/>
        <w:rPr>
          <w:rFonts w:ascii="Arial" w:hAnsi="Arial" w:cs="Arial"/>
          <w:sz w:val="24"/>
        </w:rPr>
      </w:pPr>
      <w:r>
        <w:rPr>
          <w:rFonts w:ascii="Arial" w:hAnsi="Arial" w:cs="Arial"/>
          <w:sz w:val="24"/>
        </w:rPr>
        <w:lastRenderedPageBreak/>
        <w:t>Class Diagrams of my classes:</w:t>
      </w:r>
    </w:p>
    <w:p w:rsidR="007C06A9" w:rsidRPr="007C06A9" w:rsidRDefault="007C06A9" w:rsidP="007C06A9">
      <w:pPr>
        <w:jc w:val="both"/>
        <w:rPr>
          <w:rFonts w:ascii="Arial" w:hAnsi="Arial" w:cs="Arial"/>
          <w:sz w:val="24"/>
        </w:rPr>
      </w:pPr>
      <w:r w:rsidRPr="007C06A9">
        <w:rPr>
          <w:rFonts w:ascii="Arial" w:hAnsi="Arial" w:cs="Arial"/>
          <w:noProof/>
          <w:sz w:val="24"/>
          <w:lang w:eastAsia="en-GB"/>
        </w:rPr>
        <mc:AlternateContent>
          <mc:Choice Requires="wps">
            <w:drawing>
              <wp:anchor distT="0" distB="0" distL="114300" distR="114300" simplePos="0" relativeHeight="251575808" behindDoc="0" locked="0" layoutInCell="1" allowOverlap="1" wp14:anchorId="35DF732B" wp14:editId="58520FFC">
                <wp:simplePos x="0" y="0"/>
                <wp:positionH relativeFrom="column">
                  <wp:posOffset>2724150</wp:posOffset>
                </wp:positionH>
                <wp:positionV relativeFrom="paragraph">
                  <wp:posOffset>47625</wp:posOffset>
                </wp:positionV>
                <wp:extent cx="2105025" cy="3619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1050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b/>
                                <w:sz w:val="28"/>
                              </w:rPr>
                            </w:pPr>
                            <w:r>
                              <w:rPr>
                                <w:rFonts w:ascii="Arial" w:hAnsi="Arial" w:cs="Arial"/>
                                <w:b/>
                                <w:sz w:val="28"/>
                              </w:rPr>
                              <w:t>Weapon1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35DF732B" id="_x0000_t202" coordsize="21600,21600" o:spt="202" path="m,l,21600r21600,l21600,xe">
                <v:stroke joinstyle="miter"/>
                <v:path gradientshapeok="t" o:connecttype="rect"/>
              </v:shapetype>
              <v:shape id="Text Box 19" o:spid="_x0000_s1026" type="#_x0000_t202" style="position:absolute;left:0;text-align:left;margin-left:214.5pt;margin-top:3.75pt;width:165.75pt;height:28.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aWlAIAALQFAAAOAAAAZHJzL2Uyb0RvYy54bWysVE1v2zAMvQ/YfxB0X52kTbcGdYqsRYcB&#10;xVqsHXpWZKkxKouapCTOfv2eZCdNPy4ddrEp8pEin0ienrWNYSvlQ0225MODAWfKSqpq+1DyX3eX&#10;n75wFqKwlTBkVck3KvCz6ccPp2s3USNakKmUZwhiw2TtSr6I0U2KIsiFakQ4IKcsjJp8IyKO/qGo&#10;vFgjemOK0WBwXKzJV86TVCFAe9EZ+TTH11rJeK11UJGZkiO3mL8+f+fpW0xPxeTBC7eoZZ+G+Ics&#10;GlFbXLoLdSGiYEtfvwrV1NJTIB0PJDUFaV1LlWtANcPBi2puF8KpXAvICW5HU/h/YeWP1Y1ndYW3&#10;O+HMigZvdKfayL5Sy6ACP2sXJoDdOgBjCz2wW32AMpXdat+kPwpisIPpzY7dFE1CORoOxoPRmDMJ&#10;2+Hx8GSc6S+evJ0P8ZuihiWh5B6vl0kVq6sQkQmgW0i6LJCpq8vamHxIHaPOjWcrgbc2MecIj2co&#10;Y9m65MeHuPpVhBR65z83Qj6mKp9HwMnY5Klyb/VpJYY6JrIUN0YljLE/lQa3mZA3chRSKrvLM6MT&#10;SqOi9zj2+Kes3uPc1QGPfDPZuHNuaku+Y+k5tdXjllrd4UHSXt1JjO287TtnTtUGjeOpG73g5GUN&#10;oq9EiDfCY9bQK9gf8RofbQivQ73E2YL8n7f0CY8RgJWzNWa35OH3UnjFmfluMRwnw6OjNOz5cDT+&#10;PMLB71vm+xa7bM4JLTPEpnIyiwkfzVbUnpp7rJlZuhUmYSXuLnnciuex2yhYU1LNZhmE8XYiXtlb&#10;J1PoRG9qsLv2XnjXN3jEaPyg7ZSLyYs+77DJ09JsGUnXeQgSwR2rPfFYDblP+zWWds/+OaOelu30&#10;LwAAAP//AwBQSwMEFAAGAAgAAAAhAHNO1YzdAAAACAEAAA8AAABkcnMvZG93bnJldi54bWxMj8FO&#10;wzAQRO9I/IO1SNyoQ9WmaRqnAlS4cKIgztvYta3G68h20/D3mBO9zWpWM2+a7eR6NqoQrScBj7MC&#10;mKLOS0tawNfn60MFLCYkib0nJeBHRdi2tzcN1tJf6EON+6RZDqFYowCT0lBzHjujHMaZHxRl7+iD&#10;w5TPoLkMeMnhrufzoii5Q0u5weCgXozqTvuzE7B71mvdVRjMrpLWjtP38V2/CXF/Nz1tgCU1pf9n&#10;+MPP6NBmpoM/k4ysF7CYr/OWJGC1BJb9VVlkcRBQLpbA24ZfD2h/AQAA//8DAFBLAQItABQABgAI&#10;AAAAIQC2gziS/gAAAOEBAAATAAAAAAAAAAAAAAAAAAAAAABbQ29udGVudF9UeXBlc10ueG1sUEsB&#10;Ai0AFAAGAAgAAAAhADj9If/WAAAAlAEAAAsAAAAAAAAAAAAAAAAALwEAAF9yZWxzLy5yZWxzUEsB&#10;Ai0AFAAGAAgAAAAhALI+xpaUAgAAtAUAAA4AAAAAAAAAAAAAAAAALgIAAGRycy9lMm9Eb2MueG1s&#10;UEsBAi0AFAAGAAgAAAAhAHNO1YzdAAAACAEAAA8AAAAAAAAAAAAAAAAA7gQAAGRycy9kb3ducmV2&#10;LnhtbFBLBQYAAAAABAAEAPMAAAD4BQAAAAA=&#10;" fillcolor="white [3201]" strokeweight=".5pt">
                <v:textbox>
                  <w:txbxContent>
                    <w:p w:rsidR="00C96C8D" w:rsidRPr="007C06A9" w:rsidRDefault="00C96C8D" w:rsidP="007C06A9">
                      <w:pPr>
                        <w:jc w:val="center"/>
                        <w:rPr>
                          <w:rFonts w:ascii="Arial" w:hAnsi="Arial" w:cs="Arial"/>
                          <w:b/>
                          <w:sz w:val="28"/>
                        </w:rPr>
                      </w:pPr>
                      <w:r>
                        <w:rPr>
                          <w:rFonts w:ascii="Arial" w:hAnsi="Arial" w:cs="Arial"/>
                          <w:b/>
                          <w:sz w:val="28"/>
                        </w:rPr>
                        <w:t>Weapon1</w:t>
                      </w:r>
                    </w:p>
                  </w:txbxContent>
                </v:textbox>
              </v:shape>
            </w:pict>
          </mc:Fallback>
        </mc:AlternateContent>
      </w:r>
      <w:r>
        <w:rPr>
          <w:rFonts w:ascii="Arial" w:hAnsi="Arial" w:cs="Arial"/>
          <w:noProof/>
          <w:sz w:val="24"/>
          <w:lang w:eastAsia="en-GB"/>
        </w:rPr>
        <mc:AlternateContent>
          <mc:Choice Requires="wps">
            <w:drawing>
              <wp:anchor distT="0" distB="0" distL="114300" distR="114300" simplePos="0" relativeHeight="251545088" behindDoc="0" locked="0" layoutInCell="1" allowOverlap="1">
                <wp:simplePos x="0" y="0"/>
                <wp:positionH relativeFrom="column">
                  <wp:posOffset>9525</wp:posOffset>
                </wp:positionH>
                <wp:positionV relativeFrom="paragraph">
                  <wp:posOffset>43180</wp:posOffset>
                </wp:positionV>
                <wp:extent cx="2105025" cy="3619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1050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b/>
                                <w:sz w:val="28"/>
                              </w:rPr>
                            </w:pPr>
                            <w:r>
                              <w:rPr>
                                <w:rFonts w:ascii="Arial" w:hAnsi="Arial" w:cs="Arial"/>
                                <w:b/>
                                <w:sz w:val="28"/>
                              </w:rPr>
                              <w:t>Enemy1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Text Box 8" o:spid="_x0000_s1027" type="#_x0000_t202" style="position:absolute;left:0;text-align:left;margin-left:.75pt;margin-top:3.4pt;width:165.75pt;height:28.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tclQIAALkFAAAOAAAAZHJzL2Uyb0RvYy54bWysVE1v2zAMvQ/YfxB0X52kTdcGcYqsRYcB&#10;RVssHXpWZKkRKomapMTOfv0o2XHSj0uHXWxSfKTIJ5LTi8ZoshE+KLAlHR4NKBGWQ6XsU0l/PVx/&#10;OaMkRGYrpsGKkm5FoBezz5+mtZuIEaxAV8ITDGLDpHYlXcXoJkUR+EoYFo7ACYtGCd6wiKp/KirP&#10;aoxudDEaDE6LGnzlPHARAp5etUY6y/GlFDzeSRlEJLqkmFvMX5+/y/QtZlM2efLMrRTv0mD/kIVh&#10;yuKlfagrFhlZe/UmlFHcQwAZjziYAqRUXOQasJrh4FU1ixVzIteC5ATX0xT+X1h+u7n3RFUlxYey&#10;zOATPYgmkm/QkLPETu3CBEELh7DY4DG+8u484GEqupHepD+WQ9COPG97blMwjoej4WA8GI0p4Wg7&#10;Ph2ejzP5xd7b+RC/CzAkCSX1+HaZUra5CREzQegOki4LoFV1rbTOSuoXcak92TB8aR1zjujxAqUt&#10;qUt6eoxXv4mQQvf+S834c6ryZQTUtE2eIndWl1ZiqGUiS3GrRcJo+1NIZDYT8k6OjHNh+zwzOqEk&#10;VvQRxw6/z+ojzm0d6JFvBht7Z6Ms+Jall9RWzztqZYtHkg7qTmJslk1uqb5RllBtsX88tPMXHL9W&#10;yPcNC/GeeRw4bBlcIvEOP1IDPhJ0EiUr8H/eO094nAO0UlLjAJc0/F4zLyjRPyxOyPnw5CRNfFZO&#10;xl9HqPhDy/LQYtfmErBzhriuHM9iwke9E6UH84i7Zp5uRROzHO8uadyJl7FdK7iruJjPMwhn3LF4&#10;YxeOp9CJ5dRnD80j867r84gTcgu7UWeTV+3eYpOnhfk6glR5FhLPLasd/7gfcrt2uywtoEM9o/Yb&#10;d/YXAAD//wMAUEsDBBQABgAIAAAAIQBaGSg61wAAAAYBAAAPAAAAZHJzL2Rvd25yZXYueG1sTI/B&#10;TsMwEETvSPyDtUjcqAMRVQhxKkCFCycK4uzGW9siXke2m4a/ZznB8WlGs2+7zRJGMWPKPpKC61UF&#10;AmmIxpNV8PH+fNWAyEWT0WMkVPCNGTb9+VmnWxNP9IbzrljBI5RbrcCVMrVS5sFh0HkVJyTODjEF&#10;XRiTlSbpE4+HUd5U1VoG7YkvOD3hk8Pha3cMCraP9s4OjU5u2xjv5+Xz8GpflLq8WB7uQRRcyl8Z&#10;fvVZHXp22scjmSxG5lsuKlizP6d1XfNne+a6Adl38r9+/wMAAP//AwBQSwECLQAUAAYACAAAACEA&#10;toM4kv4AAADhAQAAEwAAAAAAAAAAAAAAAAAAAAAAW0NvbnRlbnRfVHlwZXNdLnhtbFBLAQItABQA&#10;BgAIAAAAIQA4/SH/1gAAAJQBAAALAAAAAAAAAAAAAAAAAC8BAABfcmVscy8ucmVsc1BLAQItABQA&#10;BgAIAAAAIQABGhtclQIAALkFAAAOAAAAAAAAAAAAAAAAAC4CAABkcnMvZTJvRG9jLnhtbFBLAQIt&#10;ABQABgAIAAAAIQBaGSg61wAAAAYBAAAPAAAAAAAAAAAAAAAAAO8EAABkcnMvZG93bnJldi54bWxQ&#10;SwUGAAAAAAQABADzAAAA8wUAAAAA&#10;" fillcolor="white [3201]" strokeweight=".5pt">
                <v:textbox>
                  <w:txbxContent>
                    <w:p w:rsidR="00C96C8D" w:rsidRPr="007C06A9" w:rsidRDefault="00C96C8D" w:rsidP="007C06A9">
                      <w:pPr>
                        <w:jc w:val="center"/>
                        <w:rPr>
                          <w:rFonts w:ascii="Arial" w:hAnsi="Arial" w:cs="Arial"/>
                          <w:b/>
                          <w:sz w:val="28"/>
                        </w:rPr>
                      </w:pPr>
                      <w:r>
                        <w:rPr>
                          <w:rFonts w:ascii="Arial" w:hAnsi="Arial" w:cs="Arial"/>
                          <w:b/>
                          <w:sz w:val="28"/>
                        </w:rPr>
                        <w:t>Enemy1</w:t>
                      </w:r>
                    </w:p>
                  </w:txbxContent>
                </v:textbox>
              </v:shape>
            </w:pict>
          </mc:Fallback>
        </mc:AlternateContent>
      </w:r>
    </w:p>
    <w:p w:rsidR="007C06A9" w:rsidRDefault="007C06A9">
      <w:pPr>
        <w:rPr>
          <w:rFonts w:ascii="Arial" w:hAnsi="Arial" w:cs="Arial"/>
          <w:sz w:val="24"/>
        </w:rPr>
      </w:pPr>
      <w:r w:rsidRPr="007C06A9">
        <w:rPr>
          <w:rFonts w:ascii="Arial" w:hAnsi="Arial" w:cs="Arial"/>
          <w:noProof/>
          <w:sz w:val="24"/>
          <w:lang w:eastAsia="en-GB"/>
        </w:rPr>
        <mc:AlternateContent>
          <mc:Choice Requires="wps">
            <w:drawing>
              <wp:anchor distT="0" distB="0" distL="114300" distR="114300" simplePos="0" relativeHeight="251774464" behindDoc="0" locked="0" layoutInCell="1" allowOverlap="1" wp14:anchorId="13EB1457" wp14:editId="3C77FC49">
                <wp:simplePos x="0" y="0"/>
                <wp:positionH relativeFrom="column">
                  <wp:posOffset>0</wp:posOffset>
                </wp:positionH>
                <wp:positionV relativeFrom="paragraph">
                  <wp:posOffset>4591050</wp:posOffset>
                </wp:positionV>
                <wp:extent cx="2105025" cy="11239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105025"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getDamage()</w:t>
                            </w:r>
                            <w:r>
                              <w:rPr>
                                <w:rFonts w:ascii="Arial" w:hAnsi="Arial" w:cs="Arial"/>
                                <w:sz w:val="24"/>
                              </w:rPr>
                              <w:br/>
                              <w:t>getPosition()</w:t>
                            </w:r>
                            <w:r>
                              <w:rPr>
                                <w:rFonts w:ascii="Arial" w:hAnsi="Arial" w:cs="Arial"/>
                                <w:sz w:val="24"/>
                              </w:rPr>
                              <w:br/>
                              <w:t>setTexture()</w:t>
                            </w:r>
                            <w:r>
                              <w:rPr>
                                <w:rFonts w:ascii="Arial" w:hAnsi="Arial" w:cs="Arial"/>
                                <w:sz w:val="24"/>
                              </w:rPr>
                              <w:br/>
                              <w:t>checkIfUsed()</w:t>
                            </w:r>
                            <w:r>
                              <w:rPr>
                                <w:rFonts w:ascii="Arial" w:hAnsi="Arial" w:cs="Arial"/>
                                <w:sz w:val="24"/>
                              </w:rPr>
                              <w:br/>
                              <w:t>setPosition()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3EB1457" id="Text Box 24" o:spid="_x0000_s1028" type="#_x0000_t202" style="position:absolute;margin-left:0;margin-top:361.5pt;width:165.75pt;height:88.5pt;z-index:2517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7blwIAALwFAAAOAAAAZHJzL2Uyb0RvYy54bWysVE1v2zAMvQ/YfxB0Xx27SbcGdYosRYcB&#10;RVusHXpWZCkRKouapMTOfn0p2U7Tj0uHXWyKfKTIJ5Jn522tyVY4r8CUND8aUSIMh0qZVUl/319+&#10;+UaJD8xUTIMRJd0JT89nnz+dNXYqCliDroQjGMT4aWNLug7BTrPM87WomT8CKwwaJbiaBTy6VVY5&#10;1mD0WmfFaHSSNeAq64AL71F70RnpLMWXUvBwI6UXgeiSYm4hfV36LuM3m52x6coxu1a8T4P9QxY1&#10;UwYv3Ye6YIGRjVNvQtWKO/AgwxGHOgMpFRepBqwmH72q5m7NrEi1IDne7mny/y8sv97eOqKqkhZj&#10;Sgyr8Y3uRRvId2gJqpCfxvopwu4sAkOLenznQe9RGctupavjHwsiaEemd3t2YzSOyiIfTUbFhBKO&#10;tjwvjk8nif/s2d06H34IqEkUSurw+RKrbHvlA6aC0AESb/OgVXWptE6H2DJioR3ZMnxsHVKS6PEC&#10;pQ1pSnpyjFe/iRBD7/2XmvHHWObLCHjSJnqK1Fx9WpGijookhZ0WEaPNLyGR3MTIOzkyzoXZ55nQ&#10;ESWxoo849vjnrD7i3NWBHulmMGHvXCsDrmPpJbXV40Ct7PBI0kHdUQztsu26auiUJVQ7bCAH3Qh6&#10;yy8V8n3FfLhlDmcOewb3SLjBj9SAjwS9RMka3N/39BGPo4BWShqc4ZL6PxvmBCX6p8EhOc3H4zj0&#10;6TCefC3w4A4ty0OL2dQLwM7JcWNZnsSID3oQpYP6AdfNPN6KJmY43l3SMIiL0G0WXFdczOcJhGNu&#10;Wbgyd5bH0JHl2Gf37QNztu/zgCNyDcO0s+mrdu+w0dPAfBNAqjQLkeeO1Z5/XBGpXft1FnfQ4Tmh&#10;npfu7AkAAP//AwBQSwMEFAAGAAgAAAAhAPqb7BjcAAAACAEAAA8AAABkcnMvZG93bnJldi54bWxM&#10;j8FOwzAQRO9I/IO1SNyo3UZAGrKpABUunFoQZzfe2haxHdluGv4ec4LbrGY186bdzG5gE8Vkg0dY&#10;LgQw8n1Q1muEj/eXmxpYytIrOQRPCN+UYNNdXrSyUeHsdzTts2YlxKdGIpicx4bz1BtyMi3CSL54&#10;xxCdzOWMmqsozyXcDXwlxB130vrSYORIz4b6r/3JIWyf9Fr3tYxmWytrp/nz+KZfEa+v5scHYJnm&#10;/PcMv/gFHbrCdAgnrxIbEMqQjHC/qooodlUtb4EdENZCCOBdy/8P6H4AAAD//wMAUEsBAi0AFAAG&#10;AAgAAAAhALaDOJL+AAAA4QEAABMAAAAAAAAAAAAAAAAAAAAAAFtDb250ZW50X1R5cGVzXS54bWxQ&#10;SwECLQAUAAYACAAAACEAOP0h/9YAAACUAQAACwAAAAAAAAAAAAAAAAAvAQAAX3JlbHMvLnJlbHNQ&#10;SwECLQAUAAYACAAAACEAEZPO25cCAAC8BQAADgAAAAAAAAAAAAAAAAAuAgAAZHJzL2Uyb0RvYy54&#10;bWxQSwECLQAUAAYACAAAACEA+pvsGNwAAAAIAQAADwAAAAAAAAAAAAAAAADxBAAAZHJzL2Rvd25y&#10;ZXYueG1sUEsFBgAAAAAEAAQA8wAAAPoFA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getDamage()</w:t>
                      </w:r>
                      <w:r>
                        <w:rPr>
                          <w:rFonts w:ascii="Arial" w:hAnsi="Arial" w:cs="Arial"/>
                          <w:sz w:val="24"/>
                        </w:rPr>
                        <w:br/>
                        <w:t>getPosition()</w:t>
                      </w:r>
                      <w:r>
                        <w:rPr>
                          <w:rFonts w:ascii="Arial" w:hAnsi="Arial" w:cs="Arial"/>
                          <w:sz w:val="24"/>
                        </w:rPr>
                        <w:br/>
                        <w:t>setTexture()</w:t>
                      </w:r>
                      <w:r>
                        <w:rPr>
                          <w:rFonts w:ascii="Arial" w:hAnsi="Arial" w:cs="Arial"/>
                          <w:sz w:val="24"/>
                        </w:rPr>
                        <w:br/>
                        <w:t>checkIfUsed()</w:t>
                      </w:r>
                      <w:r>
                        <w:rPr>
                          <w:rFonts w:ascii="Arial" w:hAnsi="Arial" w:cs="Arial"/>
                          <w:sz w:val="24"/>
                        </w:rPr>
                        <w:br/>
                        <w:t>setPosition()</w:t>
                      </w:r>
                    </w:p>
                  </w:txbxContent>
                </v:textbox>
              </v:shape>
            </w:pict>
          </mc:Fallback>
        </mc:AlternateContent>
      </w:r>
      <w:r w:rsidRPr="007C06A9">
        <w:rPr>
          <w:rFonts w:ascii="Arial" w:hAnsi="Arial" w:cs="Arial"/>
          <w:noProof/>
          <w:sz w:val="24"/>
          <w:lang w:eastAsia="en-GB"/>
        </w:rPr>
        <mc:AlternateContent>
          <mc:Choice Requires="wps">
            <w:drawing>
              <wp:anchor distT="0" distB="0" distL="114300" distR="114300" simplePos="0" relativeHeight="251729408" behindDoc="0" locked="0" layoutInCell="1" allowOverlap="1" wp14:anchorId="22DC8322" wp14:editId="009F7138">
                <wp:simplePos x="0" y="0"/>
                <wp:positionH relativeFrom="column">
                  <wp:posOffset>0</wp:posOffset>
                </wp:positionH>
                <wp:positionV relativeFrom="paragraph">
                  <wp:posOffset>3695701</wp:posOffset>
                </wp:positionV>
                <wp:extent cx="2105025" cy="8953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10502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Is Used</w:t>
                            </w:r>
                            <w:r>
                              <w:rPr>
                                <w:rFonts w:ascii="Arial" w:hAnsi="Arial" w:cs="Arial"/>
                                <w:sz w:val="24"/>
                              </w:rPr>
                              <w:br/>
                              <w:t>Weapon Damage</w:t>
                            </w:r>
                            <w:r>
                              <w:rPr>
                                <w:rFonts w:ascii="Arial" w:hAnsi="Arial" w:cs="Arial"/>
                                <w:sz w:val="24"/>
                              </w:rPr>
                              <w:br/>
                              <w:t>Weapon Texture</w:t>
                            </w:r>
                            <w:r>
                              <w:rPr>
                                <w:rFonts w:ascii="Arial" w:hAnsi="Arial" w:cs="Arial"/>
                                <w:sz w:val="24"/>
                              </w:rPr>
                              <w:br/>
                              <w:t>Weapon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2DC8322" id="Text Box 23" o:spid="_x0000_s1029" type="#_x0000_t202" style="position:absolute;margin-left:0;margin-top:291pt;width:165.75pt;height:70.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8clgIAALsFAAAOAAAAZHJzL2Uyb0RvYy54bWysVE1v2zAMvQ/YfxB0X52kTdcGcYqsRYcB&#10;RVssHXpWZCkRKomapMTOfv0o2XHTj0uHXWyKfKTIJ5LTi8ZoshU+KLAlHR4NKBGWQ6XsqqS/Hq6/&#10;nFESIrMV02BFSXci0IvZ50/T2k3ECNagK+EJBrFhUruSrmN0k6IIfC0MC0fghEWjBG9YxKNfFZVn&#10;NUY3uhgNBqdFDb5yHrgIAbVXrZHOcnwpBY93UgYRiS4p5hbz1+fvMn2L2ZRNVp65teJdGuwfsjBM&#10;Wby0D3XFIiMbr96EMop7CCDjEQdTgJSKi1wDVjMcvKpmsWZO5FqQnOB6msL/C8tvt/eeqKqko2NK&#10;LDP4Rg+iieQbNARVyE/twgRhC4fA2KAe33mvD6hMZTfSm/THggjakeldz26KxlE5Gg7Gg9GYEo62&#10;s/Px8TjTXzx7Ox/idwGGJKGkHl8vk8q2NyFiJgjdQ9JlAbSqrpXW+ZA6RlxqT7YM31rHnCN6vEBp&#10;S+qSnqar30RIoXv/pWb8KVX5MgKetE2eIvdWl1ZiqGUiS3GnRcJo+1NI5DYT8k6OjHNh+zwzOqEk&#10;VvQRxw7/nNVHnNs60CPfDDb2zkZZ8C1LL6mtnvbUyhaPJB3UncTYLJvcVH0DLaHaYf94aCcwOH6t&#10;kO8bFuI98zhy2DK4RuIdfqQGfCToJErW4P+8p094nAS0UlLjCJc0/N4wLyjRPyzOyPnw5CTNfD6c&#10;jL+O8OAPLctDi92YS8DOGeLCcjyLCR/1XpQezCNum3m6FU3Mcry7pHEvXsZ2seC24mI+zyCccsfi&#10;jV04nkInllOfPTSPzLuuzyNOyC3sh51NXrV7i02eFuabCFLlWUg8t6x2/OOGyO3abbO0gg7PGfW8&#10;c2d/AQAA//8DAFBLAwQUAAYACAAAACEAOTSKFNwAAAAIAQAADwAAAGRycy9kb3ducmV2LnhtbEyP&#10;wU7DMBBE70j8g7VI3KjTRIU0jVMBKlw4tSDObry1LeJ1ZLtp+HvMCW6zmtXMm3Y7u4FNGKL1JGC5&#10;KIAh9V5Z0gI+3l/uamAxSVJy8IQCvjHCtru+amWj/IX2OB2SZjmEYiMFmJTGhvPYG3QyLvyIlL2T&#10;D06mfAbNVZCXHO4GXhbFPXfSUm4wcsRng/3X4ewE7J70Wve1DGZXK2un+fP0pl+FuL2ZHzfAEs7p&#10;7xl+8TM6dJnp6M+kIhsE5CFJwKous8h2VS1XwI4CHsqqAN61/P+A7gcAAP//AwBQSwECLQAUAAYA&#10;CAAAACEAtoM4kv4AAADhAQAAEwAAAAAAAAAAAAAAAAAAAAAAW0NvbnRlbnRfVHlwZXNdLnhtbFBL&#10;AQItABQABgAIAAAAIQA4/SH/1gAAAJQBAAALAAAAAAAAAAAAAAAAAC8BAABfcmVscy8ucmVsc1BL&#10;AQItABQABgAIAAAAIQCbdM8clgIAALsFAAAOAAAAAAAAAAAAAAAAAC4CAABkcnMvZTJvRG9jLnht&#10;bFBLAQItABQABgAIAAAAIQA5NIoU3AAAAAgBAAAPAAAAAAAAAAAAAAAAAPAEAABkcnMvZG93bnJl&#10;di54bWxQSwUGAAAAAAQABADzAAAA+QU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Is Used</w:t>
                      </w:r>
                      <w:r>
                        <w:rPr>
                          <w:rFonts w:ascii="Arial" w:hAnsi="Arial" w:cs="Arial"/>
                          <w:sz w:val="24"/>
                        </w:rPr>
                        <w:br/>
                        <w:t>Weapon Damage</w:t>
                      </w:r>
                      <w:r>
                        <w:rPr>
                          <w:rFonts w:ascii="Arial" w:hAnsi="Arial" w:cs="Arial"/>
                          <w:sz w:val="24"/>
                        </w:rPr>
                        <w:br/>
                        <w:t>Weapon Texture</w:t>
                      </w:r>
                      <w:r>
                        <w:rPr>
                          <w:rFonts w:ascii="Arial" w:hAnsi="Arial" w:cs="Arial"/>
                          <w:sz w:val="24"/>
                        </w:rPr>
                        <w:br/>
                        <w:t>Weapon Position</w:t>
                      </w:r>
                    </w:p>
                  </w:txbxContent>
                </v:textbox>
              </v:shape>
            </w:pict>
          </mc:Fallback>
        </mc:AlternateContent>
      </w:r>
      <w:r w:rsidRPr="007C06A9">
        <w:rPr>
          <w:rFonts w:ascii="Arial" w:hAnsi="Arial" w:cs="Arial"/>
          <w:noProof/>
          <w:sz w:val="24"/>
          <w:lang w:eastAsia="en-GB"/>
        </w:rPr>
        <mc:AlternateContent>
          <mc:Choice Requires="wps">
            <w:drawing>
              <wp:anchor distT="0" distB="0" distL="114300" distR="114300" simplePos="0" relativeHeight="251641344" behindDoc="0" locked="0" layoutInCell="1" allowOverlap="1" wp14:anchorId="13EB1457" wp14:editId="3C77FC49">
                <wp:simplePos x="0" y="0"/>
                <wp:positionH relativeFrom="column">
                  <wp:posOffset>2714625</wp:posOffset>
                </wp:positionH>
                <wp:positionV relativeFrom="paragraph">
                  <wp:posOffset>1419225</wp:posOffset>
                </wp:positionV>
                <wp:extent cx="2105025" cy="26479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105025"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getDamage()</w:t>
                            </w:r>
                            <w:r>
                              <w:rPr>
                                <w:rFonts w:ascii="Arial" w:hAnsi="Arial" w:cs="Arial"/>
                                <w:sz w:val="24"/>
                              </w:rPr>
                              <w:br/>
                              <w:t>getCurrentTime()</w:t>
                            </w:r>
                            <w:r>
                              <w:rPr>
                                <w:rFonts w:ascii="Arial" w:hAnsi="Arial" w:cs="Arial"/>
                                <w:sz w:val="24"/>
                              </w:rPr>
                              <w:br/>
                              <w:t>getReturnMoney()</w:t>
                            </w:r>
                            <w:r>
                              <w:rPr>
                                <w:rFonts w:ascii="Arial" w:hAnsi="Arial" w:cs="Arial"/>
                                <w:sz w:val="24"/>
                              </w:rPr>
                              <w:br/>
                              <w:t>getBasePosition()</w:t>
                            </w:r>
                            <w:r>
                              <w:rPr>
                                <w:rFonts w:ascii="Arial" w:hAnsi="Arial" w:cs="Arial"/>
                                <w:sz w:val="24"/>
                              </w:rPr>
                              <w:br/>
                              <w:t>getTurretPosition()</w:t>
                            </w:r>
                            <w:r>
                              <w:rPr>
                                <w:rFonts w:ascii="Arial" w:hAnsi="Arial" w:cs="Arial"/>
                                <w:sz w:val="24"/>
                              </w:rPr>
                              <w:br/>
                              <w:t>setBasePosition()</w:t>
                            </w:r>
                            <w:r>
                              <w:rPr>
                                <w:rFonts w:ascii="Arial" w:hAnsi="Arial" w:cs="Arial"/>
                                <w:sz w:val="24"/>
                              </w:rPr>
                              <w:br/>
                              <w:t>setTurretPosition()</w:t>
                            </w:r>
                            <w:r>
                              <w:rPr>
                                <w:rFonts w:ascii="Arial" w:hAnsi="Arial" w:cs="Arial"/>
                                <w:sz w:val="24"/>
                              </w:rPr>
                              <w:br/>
                              <w:t>setBaseTexture()</w:t>
                            </w:r>
                            <w:r>
                              <w:rPr>
                                <w:rFonts w:ascii="Arial" w:hAnsi="Arial" w:cs="Arial"/>
                                <w:sz w:val="24"/>
                              </w:rPr>
                              <w:br/>
                              <w:t>setTurretTexture()</w:t>
                            </w:r>
                            <w:r>
                              <w:rPr>
                                <w:rFonts w:ascii="Arial" w:hAnsi="Arial" w:cs="Arial"/>
                                <w:sz w:val="24"/>
                              </w:rPr>
                              <w:br/>
                              <w:t>rotateTurret()</w:t>
                            </w:r>
                            <w:r>
                              <w:rPr>
                                <w:rFonts w:ascii="Arial" w:hAnsi="Arial" w:cs="Arial"/>
                                <w:sz w:val="24"/>
                              </w:rPr>
                              <w:br/>
                              <w:t>resetTime()</w:t>
                            </w:r>
                            <w:r>
                              <w:rPr>
                                <w:rFonts w:ascii="Arial" w:hAnsi="Arial" w:cs="Arial"/>
                                <w:sz w:val="24"/>
                              </w:rPr>
                              <w:br/>
                              <w:t>updateCurrentTime()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3EB1457" id="Text Box 21" o:spid="_x0000_s1030" type="#_x0000_t202" style="position:absolute;margin-left:213.75pt;margin-top:111.75pt;width:165.75pt;height:208.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ZMmAIAALwFAAAOAAAAZHJzL2Uyb0RvYy54bWysVN9P2zAQfp+0/8Hy+0ibtTAqUtSBmCYh&#10;QIOJZ9exaYRje7bbpPvr+ewkpfx4YdpLcr777nz3+e5OTttakY1wvjK6oOODESVCc1NW+qGgv+8u&#10;vnyjxAemS6aMFgXdCk9P558/nTR2JnKzMqoUjiCI9rPGFnQVgp1lmecrUTN/YKzQMErjahZwdA9Z&#10;6ViD6LXK8tHoMGuMK60zXHgP7XlnpPMUX0rBw7WUXgSiCorcQvq69F3GbzY/YbMHx+yq4n0a7B+y&#10;qFmlceku1DkLjKxd9SZUXXFnvJHhgJs6M1JWXKQaUM149Kqa2xWzItUCcrzd0eT/X1h+tblxpCoL&#10;mo8p0azGG92JNpDvpiVQgZ/G+hlgtxbA0EKPdx70HspYditdHf8oiMAOprc7dmM0DmU+Hk1H+ZQS&#10;Dlt+ODk6nib+s2d363z4IUxNolBQh+dLrLLNpQ9IBdABEm/zRlXlRaVUOsSWEWfKkQ3DY6uQkoTH&#10;C5TSpCno4Vdc/SZCDL3zXyrGH2OZLyPgpHT0FKm5+rQiRR0VSQpbJSJG6V9CgtzEyDs5Ms6F3uWZ&#10;0BElUdFHHHv8c1Yfce7qgEe62eiwc64rbVzH0ktqy8eBWtnhQdJe3VEM7bJNXTUZOmVpyi0ayJlu&#10;BL3lFxX4vmQ+3DCHmUPPYI+Ea3ykMngk00uUrIz7+54+4jEKsFLSYIYL6v+smROUqJ8aQ3I8nkzi&#10;0KfDZHqU4+D2Lct9i17XZwadgzlAdkmM+KAGUTpT32PdLOKtMDHNcXdBwyCehW6zYF1xsVgkEMbc&#10;snCpby2PoSPLsc/u2nvmbN/nASNyZYZpZ7NX7d5ho6c2i3UwskqzEHnuWO35x4pI7dqvs7iD9s8J&#10;9bx0508AAAD//wMAUEsDBBQABgAIAAAAIQBFdfZU3wAAAAsBAAAPAAAAZHJzL2Rvd25yZXYueG1s&#10;TI/BTsMwDIbvSLxDZCRuLKWsW1eaToAGF04MxDlrsiSicaok68rbY05ws+VPv7+/3c5+YJOOyQUU&#10;cLsogGnsg3JoBHy8P9/UwFKWqOQQUAv41gm23eVFKxsVzvimp302jEIwNVKAzXlsOE+91V6mRRg1&#10;0u0YopeZ1mi4ivJM4X7gZVGsuJcO6YOVo36yuv/an7yA3aPZmL6W0e5q5dw0fx5fzYsQ11fzwz2w&#10;rOf8B8OvPqlDR06HcEKV2CBgWa4rQgWU5R0NRKyrDbU7CFgtiwp41/L/HbofAAAA//8DAFBLAQIt&#10;ABQABgAIAAAAIQC2gziS/gAAAOEBAAATAAAAAAAAAAAAAAAAAAAAAABbQ29udGVudF9UeXBlc10u&#10;eG1sUEsBAi0AFAAGAAgAAAAhADj9If/WAAAAlAEAAAsAAAAAAAAAAAAAAAAALwEAAF9yZWxzLy5y&#10;ZWxzUEsBAi0AFAAGAAgAAAAhAIW5tkyYAgAAvAUAAA4AAAAAAAAAAAAAAAAALgIAAGRycy9lMm9E&#10;b2MueG1sUEsBAi0AFAAGAAgAAAAhAEV19lTfAAAACwEAAA8AAAAAAAAAAAAAAAAA8gQAAGRycy9k&#10;b3ducmV2LnhtbFBLBQYAAAAABAAEAPMAAAD+BQ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getDamage()</w:t>
                      </w:r>
                      <w:r>
                        <w:rPr>
                          <w:rFonts w:ascii="Arial" w:hAnsi="Arial" w:cs="Arial"/>
                          <w:sz w:val="24"/>
                        </w:rPr>
                        <w:br/>
                        <w:t>getCurrentTime()</w:t>
                      </w:r>
                      <w:r>
                        <w:rPr>
                          <w:rFonts w:ascii="Arial" w:hAnsi="Arial" w:cs="Arial"/>
                          <w:sz w:val="24"/>
                        </w:rPr>
                        <w:br/>
                        <w:t>getReturnMoney()</w:t>
                      </w:r>
                      <w:r>
                        <w:rPr>
                          <w:rFonts w:ascii="Arial" w:hAnsi="Arial" w:cs="Arial"/>
                          <w:sz w:val="24"/>
                        </w:rPr>
                        <w:br/>
                        <w:t>getBasePosition()</w:t>
                      </w:r>
                      <w:r>
                        <w:rPr>
                          <w:rFonts w:ascii="Arial" w:hAnsi="Arial" w:cs="Arial"/>
                          <w:sz w:val="24"/>
                        </w:rPr>
                        <w:br/>
                        <w:t>getTurretPosition()</w:t>
                      </w:r>
                      <w:r>
                        <w:rPr>
                          <w:rFonts w:ascii="Arial" w:hAnsi="Arial" w:cs="Arial"/>
                          <w:sz w:val="24"/>
                        </w:rPr>
                        <w:br/>
                        <w:t>setBasePosition()</w:t>
                      </w:r>
                      <w:r>
                        <w:rPr>
                          <w:rFonts w:ascii="Arial" w:hAnsi="Arial" w:cs="Arial"/>
                          <w:sz w:val="24"/>
                        </w:rPr>
                        <w:br/>
                        <w:t>setTurretPosition()</w:t>
                      </w:r>
                      <w:r>
                        <w:rPr>
                          <w:rFonts w:ascii="Arial" w:hAnsi="Arial" w:cs="Arial"/>
                          <w:sz w:val="24"/>
                        </w:rPr>
                        <w:br/>
                        <w:t>setBaseTexture()</w:t>
                      </w:r>
                      <w:r>
                        <w:rPr>
                          <w:rFonts w:ascii="Arial" w:hAnsi="Arial" w:cs="Arial"/>
                          <w:sz w:val="24"/>
                        </w:rPr>
                        <w:br/>
                        <w:t>setTurretTexture()</w:t>
                      </w:r>
                      <w:r>
                        <w:rPr>
                          <w:rFonts w:ascii="Arial" w:hAnsi="Arial" w:cs="Arial"/>
                          <w:sz w:val="24"/>
                        </w:rPr>
                        <w:br/>
                        <w:t>rotateTurret()</w:t>
                      </w:r>
                      <w:r>
                        <w:rPr>
                          <w:rFonts w:ascii="Arial" w:hAnsi="Arial" w:cs="Arial"/>
                          <w:sz w:val="24"/>
                        </w:rPr>
                        <w:br/>
                        <w:t>resetTime()</w:t>
                      </w:r>
                      <w:r>
                        <w:rPr>
                          <w:rFonts w:ascii="Arial" w:hAnsi="Arial" w:cs="Arial"/>
                          <w:sz w:val="24"/>
                        </w:rPr>
                        <w:br/>
                        <w:t>updateCurrentTime()</w:t>
                      </w:r>
                    </w:p>
                  </w:txbxContent>
                </v:textbox>
              </v:shape>
            </w:pict>
          </mc:Fallback>
        </mc:AlternateContent>
      </w:r>
      <w:r w:rsidRPr="007C06A9">
        <w:rPr>
          <w:rFonts w:ascii="Arial" w:hAnsi="Arial" w:cs="Arial"/>
          <w:noProof/>
          <w:sz w:val="24"/>
          <w:lang w:eastAsia="en-GB"/>
        </w:rPr>
        <mc:AlternateContent>
          <mc:Choice Requires="wps">
            <w:drawing>
              <wp:anchor distT="0" distB="0" distL="114300" distR="114300" simplePos="0" relativeHeight="251684352" behindDoc="0" locked="0" layoutInCell="1" allowOverlap="1" wp14:anchorId="35DF732B" wp14:editId="58520FFC">
                <wp:simplePos x="0" y="0"/>
                <wp:positionH relativeFrom="column">
                  <wp:posOffset>0</wp:posOffset>
                </wp:positionH>
                <wp:positionV relativeFrom="paragraph">
                  <wp:posOffset>3333115</wp:posOffset>
                </wp:positionV>
                <wp:extent cx="2105025" cy="3619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1050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b/>
                                <w:sz w:val="28"/>
                              </w:rPr>
                            </w:pPr>
                            <w:r>
                              <w:rPr>
                                <w:rFonts w:ascii="Arial" w:hAnsi="Arial" w:cs="Arial"/>
                                <w:b/>
                                <w:sz w:val="28"/>
                              </w:rPr>
                              <w:t>Power-Up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5DF732B" id="Text Box 22" o:spid="_x0000_s1031" type="#_x0000_t202" style="position:absolute;margin-left:0;margin-top:262.45pt;width:165.75pt;height:28.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4CmAIAALsFAAAOAAAAZHJzL2Uyb0RvYy54bWysVE1v2zAMvQ/YfxB0X52kTbcGdYqsRYcB&#10;xVqsHXpWZKkxKouapCTOfv2eZCdNPy4ddrEp8pEin0ienrWNYSvlQ0225MODAWfKSqpq+1DyX3eX&#10;n75wFqKwlTBkVck3KvCz6ccPp2s3USNakKmUZwhiw2TtSr6I0U2KIsiFakQ4IKcsjJp8IyKO/qGo&#10;vFgjemOK0WBwXKzJV86TVCFAe9EZ+TTH11rJeK11UJGZkiO3mL8+f+fpW0xPxeTBC7eoZZ+G+Ics&#10;GlFbXLoLdSGiYEtfvwrV1NJTIB0PJDUFaV1LlWtANcPBi2puF8KpXAvICW5HU/h/YeWP1Y1ndVXy&#10;0YgzKxq80Z1qI/tKLYMK/KxdmAB26wCMLfR4560+QJnKbrVv0h8FMdjB9GbHboomoRwNB+PBaMyZ&#10;hO3weHgyzvQXT97Oh/hNUcOSUHKP18ukitVViMgE0C0kXRbI1NVlbUw+pI5R58azlcBbm5hzhMcz&#10;lLFsXfLjQ1z9KkIKvfOfGyEfU5XPI+BkbPJUubf6tBJDHRNZihujEsbYn0qD20zIGzkKKZXd5ZnR&#10;CaVR0Xsce/xTVu9x7uqAR76ZbNw5N7Ul37H0nNrqcUut7vAgaa/uJMZ23uamGm8bZU7VBv3jqZvA&#10;4ORlDb6vRIg3wmPk0DJYI/EaH20Ij0S9xNmC/J+39AmPSYCVszVGuOTh91J4xZn5bjEjJ8OjozTz&#10;+XA0/jzCwe9b5vsWu2zOCZ0zxMJyMosJH81W1J6ae2ybWboVJmEl7i553IrnsVss2FZSzWYZhCl3&#10;Il7ZWydT6MRy6rO79l541/d5xIT8oO2wi8mLdu+wydPSbBlJ13kWEs8dqz3/2BC5XfttllbQ/jmj&#10;nnbu9C8AAAD//wMAUEsDBBQABgAIAAAAIQCV5C6s3AAAAAgBAAAPAAAAZHJzL2Rvd25yZXYueG1s&#10;TI/BTsMwEETvSPyDtUjcqJOWoiSNUwEqXDhRUM/b2LUtYjuy3TT8PcsJjrOzmnnTbmc3sEnFZIMX&#10;UC4KYMr3QVqvBXx+vNxVwFJGL3EIXgn4Vgm23fVVi40MF/+upn3WjEJ8alCAyXlsOE+9UQ7TIozK&#10;k3cK0WEmGTWXES8U7ga+LIoH7tB6ajA4qmej+q/92QnYPela9xVGs6uktdN8OL3pVyFub+bHDbCs&#10;5vz3DL/4hA4dMR3D2cvEBgE0JAtYL+9rYGSvVuUa2JEuVVkD71r+f0D3AwAA//8DAFBLAQItABQA&#10;BgAIAAAAIQC2gziS/gAAAOEBAAATAAAAAAAAAAAAAAAAAAAAAABbQ29udGVudF9UeXBlc10ueG1s&#10;UEsBAi0AFAAGAAgAAAAhADj9If/WAAAAlAEAAAsAAAAAAAAAAAAAAAAALwEAAF9yZWxzLy5yZWxz&#10;UEsBAi0AFAAGAAgAAAAhABrM3gKYAgAAuwUAAA4AAAAAAAAAAAAAAAAALgIAAGRycy9lMm9Eb2Mu&#10;eG1sUEsBAi0AFAAGAAgAAAAhAJXkLqzcAAAACAEAAA8AAAAAAAAAAAAAAAAA8gQAAGRycy9kb3du&#10;cmV2LnhtbFBLBQYAAAAABAAEAPMAAAD7BQAAAAA=&#10;" fillcolor="white [3201]" strokeweight=".5pt">
                <v:textbox>
                  <w:txbxContent>
                    <w:p w:rsidR="00C96C8D" w:rsidRPr="007C06A9" w:rsidRDefault="00C96C8D" w:rsidP="007C06A9">
                      <w:pPr>
                        <w:jc w:val="center"/>
                        <w:rPr>
                          <w:rFonts w:ascii="Arial" w:hAnsi="Arial" w:cs="Arial"/>
                          <w:b/>
                          <w:sz w:val="28"/>
                        </w:rPr>
                      </w:pPr>
                      <w:r>
                        <w:rPr>
                          <w:rFonts w:ascii="Arial" w:hAnsi="Arial" w:cs="Arial"/>
                          <w:b/>
                          <w:sz w:val="28"/>
                        </w:rPr>
                        <w:t>Power-Up</w:t>
                      </w:r>
                    </w:p>
                  </w:txbxContent>
                </v:textbox>
              </v:shape>
            </w:pict>
          </mc:Fallback>
        </mc:AlternateContent>
      </w:r>
      <w:r w:rsidRPr="007C06A9">
        <w:rPr>
          <w:rFonts w:ascii="Arial" w:hAnsi="Arial" w:cs="Arial"/>
          <w:noProof/>
          <w:sz w:val="24"/>
          <w:lang w:eastAsia="en-GB"/>
        </w:rPr>
        <mc:AlternateContent>
          <mc:Choice Requires="wps">
            <w:drawing>
              <wp:anchor distT="0" distB="0" distL="114300" distR="114300" simplePos="0" relativeHeight="251607552" behindDoc="0" locked="0" layoutInCell="1" allowOverlap="1" wp14:anchorId="22DC8322" wp14:editId="009F7138">
                <wp:simplePos x="0" y="0"/>
                <wp:positionH relativeFrom="column">
                  <wp:posOffset>2724150</wp:posOffset>
                </wp:positionH>
                <wp:positionV relativeFrom="paragraph">
                  <wp:posOffset>76200</wp:posOffset>
                </wp:positionV>
                <wp:extent cx="2105025" cy="13335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2105025"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Weapon Reset Time</w:t>
                            </w:r>
                            <w:r>
                              <w:rPr>
                                <w:rFonts w:ascii="Arial" w:hAnsi="Arial" w:cs="Arial"/>
                                <w:sz w:val="24"/>
                              </w:rPr>
                              <w:br/>
                              <w:t>Weapon Damage</w:t>
                            </w:r>
                            <w:r>
                              <w:rPr>
                                <w:rFonts w:ascii="Arial" w:hAnsi="Arial" w:cs="Arial"/>
                                <w:sz w:val="24"/>
                              </w:rPr>
                              <w:br/>
                              <w:t>Return Money</w:t>
                            </w:r>
                            <w:r>
                              <w:rPr>
                                <w:rFonts w:ascii="Arial" w:hAnsi="Arial" w:cs="Arial"/>
                                <w:sz w:val="24"/>
                              </w:rPr>
                              <w:br/>
                              <w:t>Base Position</w:t>
                            </w:r>
                            <w:r>
                              <w:rPr>
                                <w:rFonts w:ascii="Arial" w:hAnsi="Arial" w:cs="Arial"/>
                                <w:sz w:val="24"/>
                              </w:rPr>
                              <w:br/>
                              <w:t>Turret Position</w:t>
                            </w:r>
                            <w:r>
                              <w:rPr>
                                <w:rFonts w:ascii="Arial" w:hAnsi="Arial" w:cs="Arial"/>
                                <w:sz w:val="24"/>
                              </w:rPr>
                              <w:br/>
                              <w:t>Weapon Texture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2DC8322" id="Text Box 20" o:spid="_x0000_s1032" type="#_x0000_t202" style="position:absolute;margin-left:214.5pt;margin-top:6pt;width:165.75pt;height:10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NolwIAALwFAAAOAAAAZHJzL2Uyb0RvYy54bWysVE1PGzEQvVfqf7B8L7sJhLYRG5SCqCqh&#10;ggoVZ8drkxVej2s7yaa/vs/eJCSUC1Uvu/bMm6/nmTk771rDlsqHhmzFB0clZ8pKqhv7WPGf91cf&#10;PnEWorC1MGRVxdcq8PPJ+3dnKzdWQ5qTqZVncGLDeOUqPo/RjYsiyLlqRTgipyyUmnwrIq7+sai9&#10;WMF7a4phWZ4WK/K18yRVCJBe9ko+yf61VjLeaB1UZKbiyC3mr8/fWfoWkzMxfvTCzRu5SUP8Qxat&#10;aCyC7lxdiijYwjd/uWob6SmQjkeS2oK0bqTKNaCaQfmimru5cCrXAnKC29EU/p9b+X1561lTV3wI&#10;eqxo8Ub3qovsC3UMIvCzcmEM2J0DMHaQ45238gBhKrvTvk1/FMSgh6v1jt3kTUI4HJSjcjjiTEI3&#10;OD4+HpXZf/Fs7nyIXxW1LB0q7vF8mVWxvA4RqQC6haRogUxTXzXG5EtqGXVhPFsKPLaJOUlYHKCM&#10;ZauKnyJ2dnygS6539jMj5FMq89ADbsamcCo31yatRFFPRT7FtVEJY+wPpUFuZuSVHIWUyu7yzOiE&#10;0qjoLYYb/HNWbzHu64BFjkw27ozbxpLvWTqktn7aUqt7PEjaqzsdYzfrcledbjtlRvUaDeSpH8Hg&#10;5FUDvq9FiLfCY+bQM9gj8QYfbQiPRJsTZ3Pyv1+TJzxGAVrOVpjhiodfC+EVZ+abxZB8HpycpKHP&#10;l5PRx9Tifl8z29fYRXtB6JwBNpaT+Zjw0WyP2lP7gHUzTVGhElYidsXj9ngR+82CdSXVdJpBGHMn&#10;4rW9czK5TiynPrvvHoR3mz6PGJHvtJ12MX7R7j02WVqaLiLpJs9C4rlndcM/VkRu1806Szto/55R&#10;z0t38gcAAP//AwBQSwMEFAAGAAgAAAAhAESyv5HdAAAACgEAAA8AAABkcnMvZG93bnJldi54bWxM&#10;j8FOwzAQRO9I/IO1SNyogwUlTeNUgAoXThTUsxtvbYvYjmw3DX/PcoLTandGs2/azewHNmHKLgYJ&#10;t4sKGIY+aheMhM+Pl5saWC4qaDXEgBK+McOmu7xoVaPjObzjtCuGUUjIjZJgSxkbznNv0au8iCMG&#10;0o4xeVVoTYbrpM4U7gcuqmrJvXKBPlg14rPF/mt38hK2T2Zl+lolu621c9O8P76ZVymvr+bHNbCC&#10;c/kzwy8+oUNHTId4CjqzQcKdWFGXQoKgSYaHZXUP7CBBCLrwruX/K3Q/AAAA//8DAFBLAQItABQA&#10;BgAIAAAAIQC2gziS/gAAAOEBAAATAAAAAAAAAAAAAAAAAAAAAABbQ29udGVudF9UeXBlc10ueG1s&#10;UEsBAi0AFAAGAAgAAAAhADj9If/WAAAAlAEAAAsAAAAAAAAAAAAAAAAALwEAAF9yZWxzLy5yZWxz&#10;UEsBAi0AFAAGAAgAAAAhAO1kk2iXAgAAvAUAAA4AAAAAAAAAAAAAAAAALgIAAGRycy9lMm9Eb2Mu&#10;eG1sUEsBAi0AFAAGAAgAAAAhAESyv5HdAAAACgEAAA8AAAAAAAAAAAAAAAAA8QQAAGRycy9kb3du&#10;cmV2LnhtbFBLBQYAAAAABAAEAPMAAAD7BQ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Weapon Reset Time</w:t>
                      </w:r>
                      <w:r>
                        <w:rPr>
                          <w:rFonts w:ascii="Arial" w:hAnsi="Arial" w:cs="Arial"/>
                          <w:sz w:val="24"/>
                        </w:rPr>
                        <w:br/>
                        <w:t>Weapon Damage</w:t>
                      </w:r>
                      <w:r>
                        <w:rPr>
                          <w:rFonts w:ascii="Arial" w:hAnsi="Arial" w:cs="Arial"/>
                          <w:sz w:val="24"/>
                        </w:rPr>
                        <w:br/>
                        <w:t>Return Money</w:t>
                      </w:r>
                      <w:r>
                        <w:rPr>
                          <w:rFonts w:ascii="Arial" w:hAnsi="Arial" w:cs="Arial"/>
                          <w:sz w:val="24"/>
                        </w:rPr>
                        <w:br/>
                        <w:t>Base Position</w:t>
                      </w:r>
                      <w:r>
                        <w:rPr>
                          <w:rFonts w:ascii="Arial" w:hAnsi="Arial" w:cs="Arial"/>
                          <w:sz w:val="24"/>
                        </w:rPr>
                        <w:br/>
                        <w:t>Turret Position</w:t>
                      </w:r>
                      <w:r>
                        <w:rPr>
                          <w:rFonts w:ascii="Arial" w:hAnsi="Arial" w:cs="Arial"/>
                          <w:sz w:val="24"/>
                        </w:rPr>
                        <w:br/>
                        <w:t>Weapon Texture</w:t>
                      </w:r>
                    </w:p>
                  </w:txbxContent>
                </v:textbox>
              </v:shape>
            </w:pict>
          </mc:Fallback>
        </mc:AlternateContent>
      </w:r>
      <w:r>
        <w:rPr>
          <w:rFonts w:ascii="Arial" w:hAnsi="Arial" w:cs="Arial"/>
          <w:noProof/>
          <w:sz w:val="24"/>
          <w:lang w:eastAsia="en-GB"/>
        </w:rPr>
        <mc:AlternateContent>
          <mc:Choice Requires="wps">
            <w:drawing>
              <wp:anchor distT="0" distB="0" distL="114300" distR="114300" simplePos="0" relativeHeight="251551232" behindDoc="0" locked="0" layoutInCell="1" allowOverlap="1" wp14:anchorId="38D7500A" wp14:editId="37265132">
                <wp:simplePos x="0" y="0"/>
                <wp:positionH relativeFrom="column">
                  <wp:posOffset>9525</wp:posOffset>
                </wp:positionH>
                <wp:positionV relativeFrom="paragraph">
                  <wp:posOffset>1219200</wp:posOffset>
                </wp:positionV>
                <wp:extent cx="2105025" cy="17145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105025"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getHealth()</w:t>
                            </w:r>
                            <w:r>
                              <w:rPr>
                                <w:rFonts w:ascii="Arial" w:hAnsi="Arial" w:cs="Arial"/>
                                <w:sz w:val="24"/>
                              </w:rPr>
                              <w:br/>
                              <w:t>getMoneyGained()</w:t>
                            </w:r>
                            <w:r>
                              <w:rPr>
                                <w:rFonts w:ascii="Arial" w:hAnsi="Arial" w:cs="Arial"/>
                                <w:sz w:val="24"/>
                              </w:rPr>
                              <w:br/>
                              <w:t>getScore()</w:t>
                            </w:r>
                            <w:r>
                              <w:rPr>
                                <w:rFonts w:ascii="Arial" w:hAnsi="Arial" w:cs="Arial"/>
                                <w:sz w:val="24"/>
                              </w:rPr>
                              <w:br/>
                              <w:t>getPosition()</w:t>
                            </w:r>
                            <w:r>
                              <w:rPr>
                                <w:rFonts w:ascii="Arial" w:hAnsi="Arial" w:cs="Arial"/>
                                <w:sz w:val="24"/>
                              </w:rPr>
                              <w:br/>
                              <w:t>setTexture()</w:t>
                            </w:r>
                            <w:r>
                              <w:rPr>
                                <w:rFonts w:ascii="Arial" w:hAnsi="Arial" w:cs="Arial"/>
                                <w:sz w:val="24"/>
                              </w:rPr>
                              <w:br/>
                              <w:t>setPosition()</w:t>
                            </w:r>
                            <w:r>
                              <w:rPr>
                                <w:rFonts w:ascii="Arial" w:hAnsi="Arial" w:cs="Arial"/>
                                <w:sz w:val="24"/>
                              </w:rPr>
                              <w:br/>
                              <w:t>updatePosition()</w:t>
                            </w:r>
                            <w:r>
                              <w:rPr>
                                <w:rFonts w:ascii="Arial" w:hAnsi="Arial" w:cs="Arial"/>
                                <w:sz w:val="24"/>
                              </w:rPr>
                              <w:br/>
                              <w:t>updateHealth()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8D7500A" id="Text Box 13" o:spid="_x0000_s1033" type="#_x0000_t202" style="position:absolute;margin-left:.75pt;margin-top:96pt;width:165.75pt;height:135pt;z-index:25155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Z52mQIAALwFAAAOAAAAZHJzL2Uyb0RvYy54bWysVMFu2zAMvQ/YPwi6r7bTpN2COEXWosOA&#10;oi3WDj0rspQIlUVNUmJnXz9KttOk66XDLjZFPlLkE8nZRVtrshXOKzAlLU5ySoThUCmzKunPx+tP&#10;nynxgZmKaTCipDvh6cX844dZY6diBGvQlXAEgxg/bWxJ1yHYaZZ5vhY18ydghUGjBFezgEe3yirH&#10;Goxe62yU52dZA66yDrjwHrVXnZHOU3wpBQ93UnoRiC4p5hbS16XvMn6z+YxNV47ZteJ9GuwfsqiZ&#10;MnjpPtQVC4xsnPorVK24Aw8ynHCoM5BScZFqwGqK/FU1D2tmRaoFyfF2T5P/f2H57fbeEVXh251S&#10;YliNb/Qo2kC+QktQhfw01k8R9mARGFrUI3bQe1TGslvp6vjHggjakendnt0YjaNyVOSTfDShhKOt&#10;OC/Gkzzxn724W+fDNwE1iUJJHT5fYpVtb3zAVBA6QOJtHrSqrpXW6RBbRlxqR7YMH1uHlCR6HKG0&#10;IU1Jz04neQp8ZIuh9/5LzfhzLPM4Ap60ideJ1Fx9WpGijookhZ0WEaPNDyGR3MTIGzkyzoXZ55nQ&#10;ESWxovc49viXrN7j3NWBHulmMGHvXCsDrmPpmNrqeaBWdngk6aDuKIZ22aauOh86ZQnVDhvIQTeC&#10;3vJrhXzfMB/umcOZw57BPRLu8CM14CNBL1GyBvf7LX3E4yiglZIGZ7ik/teGOUGJ/m5wSL4U43Ec&#10;+nQYT85HeHCHluWhxWzqS8DOKXBjWZ7EiA96EKWD+gnXzSLeiiZmON5d0jCIl6HbLLiuuFgsEgjH&#10;3LJwYx4sj6Ejy7HPHtsn5mzf5wFH5BaGaWfTV+3eYaOngcUmgFRpFiLPHas9/7giUrv26yzuoMNz&#10;Qr0s3fkfAAAA//8DAFBLAwQUAAYACAAAACEAk5snINoAAAAJAQAADwAAAGRycy9kb3ducmV2Lnht&#10;bExPQU7DMBC8I/EHa5G4UYcGqjTEqQAVLpwoiPM23toWsR3Fbhp+z3Kip93ZGc3ONJvZ92KiMbkY&#10;FNwuChAUuqhdMAo+P15uKhApY9DYx0AKfijBpr28aLDW8RTeadplI9gkpBoV2JyHWsrUWfKYFnGg&#10;wNwhjh4zw9FIPeKJzX0vl0Wxkh5d4A8WB3q21H3vjl7B9smsTVfhaLeVdm6avw5v5lWp66v58QFE&#10;pjn/i+EvPkeHljPt4zHoJHrG9yzksV5yJebLsuRlr+BuxRfZNvK8QfsLAAD//wMAUEsBAi0AFAAG&#10;AAgAAAAhALaDOJL+AAAA4QEAABMAAAAAAAAAAAAAAAAAAAAAAFtDb250ZW50X1R5cGVzXS54bWxQ&#10;SwECLQAUAAYACAAAACEAOP0h/9YAAACUAQAACwAAAAAAAAAAAAAAAAAvAQAAX3JlbHMvLnJlbHNQ&#10;SwECLQAUAAYACAAAACEA6l2edpkCAAC8BQAADgAAAAAAAAAAAAAAAAAuAgAAZHJzL2Uyb0RvYy54&#10;bWxQSwECLQAUAAYACAAAACEAk5snINoAAAAJAQAADwAAAAAAAAAAAAAAAADzBAAAZHJzL2Rvd25y&#10;ZXYueG1sUEsFBgAAAAAEAAQA8wAAAPoFA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getHealth()</w:t>
                      </w:r>
                      <w:r>
                        <w:rPr>
                          <w:rFonts w:ascii="Arial" w:hAnsi="Arial" w:cs="Arial"/>
                          <w:sz w:val="24"/>
                        </w:rPr>
                        <w:br/>
                        <w:t>getMoneyGained()</w:t>
                      </w:r>
                      <w:r>
                        <w:rPr>
                          <w:rFonts w:ascii="Arial" w:hAnsi="Arial" w:cs="Arial"/>
                          <w:sz w:val="24"/>
                        </w:rPr>
                        <w:br/>
                        <w:t>getScore()</w:t>
                      </w:r>
                      <w:r>
                        <w:rPr>
                          <w:rFonts w:ascii="Arial" w:hAnsi="Arial" w:cs="Arial"/>
                          <w:sz w:val="24"/>
                        </w:rPr>
                        <w:br/>
                        <w:t>getPosition()</w:t>
                      </w:r>
                      <w:r>
                        <w:rPr>
                          <w:rFonts w:ascii="Arial" w:hAnsi="Arial" w:cs="Arial"/>
                          <w:sz w:val="24"/>
                        </w:rPr>
                        <w:br/>
                        <w:t>setTexture()</w:t>
                      </w:r>
                      <w:r>
                        <w:rPr>
                          <w:rFonts w:ascii="Arial" w:hAnsi="Arial" w:cs="Arial"/>
                          <w:sz w:val="24"/>
                        </w:rPr>
                        <w:br/>
                        <w:t>setPosition()</w:t>
                      </w:r>
                      <w:r>
                        <w:rPr>
                          <w:rFonts w:ascii="Arial" w:hAnsi="Arial" w:cs="Arial"/>
                          <w:sz w:val="24"/>
                        </w:rPr>
                        <w:br/>
                        <w:t>updatePosition()</w:t>
                      </w:r>
                      <w:r>
                        <w:rPr>
                          <w:rFonts w:ascii="Arial" w:hAnsi="Arial" w:cs="Arial"/>
                          <w:sz w:val="24"/>
                        </w:rPr>
                        <w:br/>
                        <w:t>updateHealth()</w:t>
                      </w:r>
                    </w:p>
                  </w:txbxContent>
                </v:textbox>
              </v:shape>
            </w:pict>
          </mc:Fallback>
        </mc:AlternateContent>
      </w:r>
      <w:r>
        <w:rPr>
          <w:rFonts w:ascii="Arial" w:hAnsi="Arial" w:cs="Arial"/>
          <w:noProof/>
          <w:sz w:val="24"/>
          <w:lang w:eastAsia="en-GB"/>
        </w:rPr>
        <mc:AlternateContent>
          <mc:Choice Requires="wps">
            <w:drawing>
              <wp:anchor distT="0" distB="0" distL="114300" distR="114300" simplePos="0" relativeHeight="251549184" behindDoc="0" locked="0" layoutInCell="1" allowOverlap="1" wp14:anchorId="46AABDA4" wp14:editId="1F3A0530">
                <wp:simplePos x="0" y="0"/>
                <wp:positionH relativeFrom="column">
                  <wp:posOffset>9525</wp:posOffset>
                </wp:positionH>
                <wp:positionV relativeFrom="paragraph">
                  <wp:posOffset>76200</wp:posOffset>
                </wp:positionV>
                <wp:extent cx="2105025" cy="11334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2105025" cy="113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6C8D" w:rsidRPr="007C06A9" w:rsidRDefault="00C96C8D" w:rsidP="007C06A9">
                            <w:pPr>
                              <w:jc w:val="center"/>
                              <w:rPr>
                                <w:rFonts w:ascii="Arial" w:hAnsi="Arial" w:cs="Arial"/>
                                <w:sz w:val="24"/>
                              </w:rPr>
                            </w:pPr>
                            <w:r>
                              <w:rPr>
                                <w:rFonts w:ascii="Arial" w:hAnsi="Arial" w:cs="Arial"/>
                                <w:sz w:val="24"/>
                              </w:rPr>
                              <w:t>Health</w:t>
                            </w:r>
                            <w:r>
                              <w:rPr>
                                <w:rFonts w:ascii="Arial" w:hAnsi="Arial" w:cs="Arial"/>
                                <w:sz w:val="24"/>
                              </w:rPr>
                              <w:br/>
                              <w:t>Money Gained</w:t>
                            </w:r>
                            <w:r>
                              <w:rPr>
                                <w:rFonts w:ascii="Arial" w:hAnsi="Arial" w:cs="Arial"/>
                                <w:sz w:val="24"/>
                              </w:rPr>
                              <w:br/>
                              <w:t>Enemy Score</w:t>
                            </w:r>
                            <w:r>
                              <w:rPr>
                                <w:rFonts w:ascii="Arial" w:hAnsi="Arial" w:cs="Arial"/>
                                <w:sz w:val="24"/>
                              </w:rPr>
                              <w:br/>
                              <w:t>Enemy Position</w:t>
                            </w:r>
                            <w:r>
                              <w:rPr>
                                <w:rFonts w:ascii="Arial" w:hAnsi="Arial" w:cs="Arial"/>
                                <w:sz w:val="24"/>
                              </w:rPr>
                              <w:br/>
                              <w:t>Enemy Texture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6AABDA4" id="Text Box 9" o:spid="_x0000_s1034" type="#_x0000_t202" style="position:absolute;margin-left:.75pt;margin-top:6pt;width:165.75pt;height:89.25pt;z-index:25154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nRmAIAALoFAAAOAAAAZHJzL2Uyb0RvYy54bWysVN1P2zAQf5+0/8Hy+0hSWj4qUtSBmCYh&#10;QIOJZ9exWwvH59luk+6v39lJSst4YdpLcvb97uvnu7u4bGtNNsJ5BaakxVFOiTAcKmWWJf35dPPl&#10;jBIfmKmYBiNKuhWeXs4+f7po7FSMYAW6Eo6gE+OnjS3pKgQ7zTLPV6Jm/gisMKiU4GoW8OiWWeVY&#10;g95rnY3y/CRrwFXWARfe4+11p6Sz5F9KwcO9lF4EokuKuYX0dem7iN9sdsGmS8fsSvE+DfYPWdRM&#10;GQy6c3XNAiNrp/5yVSvuwIMMRxzqDKRUXKQasJoif1PN44pZkWpBcrzd0eT/n1t+t3lwRFUlPafE&#10;sBqf6Em0gXyFlpxHdhrrpwh6tAgLLV7jKw/3Hi9j0a10dfxjOQT1yPN2x210xvFyVOSTfDShhKOu&#10;KI6Px6eT6Cd7NbfOh28CahKFkjp8vMQp29z60EEHSIzmQavqRmmdDrFhxJV2ZMPwqXVISaLzA5Q2&#10;pCnpyfEkT44PdNH1zn6hGX/p09tDoT9tYjiRWqtPK1LUUZGksNUiYrT5ISRSmxh5J0fGuTC7PBM6&#10;oiRW9BHDHv+a1UeMuzrQIkUGE3bGtTLgOpYOqa1eBmplh8c33Ks7iqFdtKmnzoZOWUC1xQZy0A2g&#10;t/xGId+3zIcH5nDisGdwi4R7/EgN+EjQS5SswP1+7z7icRBQS0mDE1xS/2vNnKBEfzc4IufFeBxH&#10;Ph3Gk9MRHty+ZrGvMev6CrBzCtxXlicx4oMeROmgfsZlM49RUcUMx9glDYN4Fbq9gsuKi/k8gXDI&#10;LQu35tHy6DqyHPvsqX1mzvZ9HnBE7mCYdTZ90+4dNloamK8DSJVmIfLcsdrzjwsiTVO/zOIG2j8n&#10;1OvKnf0BAAD//wMAUEsDBBQABgAIAAAAIQBYotIx2gAAAAgBAAAPAAAAZHJzL2Rvd25yZXYueG1s&#10;TE9BTsMwELwj8QdrkbhRp42K0hCnAlS4cKIgzm68taPG68h20/B7lhOcdmdnNDvTbGc/iAlj6gMp&#10;WC4KEEhdMD1ZBZ8fL3cViJQ1GT0EQgXfmGDbXl81ujbhQu847bMVbEKp1gpczmMtZeocep0WYURi&#10;7hii15lhtNJEfWFzP8hVUdxLr3viD06P+OywO+3PXsHuyW5sV+nodpXp+2n+Or7ZV6Vub+bHBxAZ&#10;5/wnht/4HB1aznQIZzJJDIzXLOSx4kZMl2XJy4EPm2INsm3k/wLtDwAAAP//AwBQSwECLQAUAAYA&#10;CAAAACEAtoM4kv4AAADhAQAAEwAAAAAAAAAAAAAAAAAAAAAAW0NvbnRlbnRfVHlwZXNdLnhtbFBL&#10;AQItABQABgAIAAAAIQA4/SH/1gAAAJQBAAALAAAAAAAAAAAAAAAAAC8BAABfcmVscy8ucmVsc1BL&#10;AQItABQABgAIAAAAIQAXirnRmAIAALoFAAAOAAAAAAAAAAAAAAAAAC4CAABkcnMvZTJvRG9jLnht&#10;bFBLAQItABQABgAIAAAAIQBYotIx2gAAAAgBAAAPAAAAAAAAAAAAAAAAAPIEAABkcnMvZG93bnJl&#10;di54bWxQSwUGAAAAAAQABADzAAAA+QUAAAAA&#10;" fillcolor="white [3201]" strokeweight=".5pt">
                <v:textbox>
                  <w:txbxContent>
                    <w:p w:rsidR="00C96C8D" w:rsidRPr="007C06A9" w:rsidRDefault="00C96C8D" w:rsidP="007C06A9">
                      <w:pPr>
                        <w:jc w:val="center"/>
                        <w:rPr>
                          <w:rFonts w:ascii="Arial" w:hAnsi="Arial" w:cs="Arial"/>
                          <w:sz w:val="24"/>
                        </w:rPr>
                      </w:pPr>
                      <w:r>
                        <w:rPr>
                          <w:rFonts w:ascii="Arial" w:hAnsi="Arial" w:cs="Arial"/>
                          <w:sz w:val="24"/>
                        </w:rPr>
                        <w:t>Health</w:t>
                      </w:r>
                      <w:r>
                        <w:rPr>
                          <w:rFonts w:ascii="Arial" w:hAnsi="Arial" w:cs="Arial"/>
                          <w:sz w:val="24"/>
                        </w:rPr>
                        <w:br/>
                        <w:t>Money Gained</w:t>
                      </w:r>
                      <w:r>
                        <w:rPr>
                          <w:rFonts w:ascii="Arial" w:hAnsi="Arial" w:cs="Arial"/>
                          <w:sz w:val="24"/>
                        </w:rPr>
                        <w:br/>
                        <w:t>Enemy Score</w:t>
                      </w:r>
                      <w:r>
                        <w:rPr>
                          <w:rFonts w:ascii="Arial" w:hAnsi="Arial" w:cs="Arial"/>
                          <w:sz w:val="24"/>
                        </w:rPr>
                        <w:br/>
                        <w:t>Enemy Position</w:t>
                      </w:r>
                      <w:r>
                        <w:rPr>
                          <w:rFonts w:ascii="Arial" w:hAnsi="Arial" w:cs="Arial"/>
                          <w:sz w:val="24"/>
                        </w:rPr>
                        <w:br/>
                        <w:t>Enemy Texture</w:t>
                      </w:r>
                    </w:p>
                  </w:txbxContent>
                </v:textbox>
              </v:shape>
            </w:pict>
          </mc:Fallback>
        </mc:AlternateContent>
      </w:r>
      <w:r w:rsidR="008043AE">
        <w:rPr>
          <w:rFonts w:ascii="Arial" w:hAnsi="Arial" w:cs="Arial"/>
          <w:sz w:val="24"/>
        </w:rPr>
        <w:br w:type="page"/>
      </w:r>
    </w:p>
    <w:p w:rsidR="008E691F" w:rsidRDefault="008E691F">
      <w:pPr>
        <w:rPr>
          <w:rFonts w:ascii="Arial" w:hAnsi="Arial" w:cs="Arial"/>
          <w:sz w:val="24"/>
        </w:rPr>
      </w:pPr>
      <w:r>
        <w:rPr>
          <w:rFonts w:ascii="Arial" w:hAnsi="Arial" w:cs="Arial"/>
          <w:sz w:val="24"/>
        </w:rPr>
        <w:lastRenderedPageBreak/>
        <w:t>State Diagrams for the classes:</w:t>
      </w:r>
    </w:p>
    <w:p w:rsidR="008E691F" w:rsidRDefault="008E691F">
      <w:pPr>
        <w:rPr>
          <w:rFonts w:ascii="Arial" w:hAnsi="Arial" w:cs="Arial"/>
          <w:sz w:val="24"/>
        </w:rPr>
      </w:pPr>
      <w:r>
        <w:rPr>
          <w:rFonts w:ascii="Arial" w:hAnsi="Arial" w:cs="Arial"/>
          <w:sz w:val="24"/>
        </w:rPr>
        <w:t>The Weapon State Class</w:t>
      </w:r>
      <w:r>
        <w:rPr>
          <w:rFonts w:ascii="Arial" w:hAnsi="Arial" w:cs="Arial"/>
          <w:sz w:val="24"/>
        </w:rPr>
        <w:br/>
      </w:r>
      <w:r>
        <w:rPr>
          <w:rFonts w:ascii="Arial" w:hAnsi="Arial" w:cs="Arial"/>
          <w:noProof/>
          <w:sz w:val="24"/>
          <w:lang w:eastAsia="en-GB"/>
        </w:rPr>
        <w:drawing>
          <wp:inline distT="0" distB="0" distL="0" distR="0">
            <wp:extent cx="5731510" cy="10547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apon Stat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054735"/>
                    </a:xfrm>
                    <a:prstGeom prst="rect">
                      <a:avLst/>
                    </a:prstGeom>
                  </pic:spPr>
                </pic:pic>
              </a:graphicData>
            </a:graphic>
          </wp:inline>
        </w:drawing>
      </w:r>
      <w:r>
        <w:rPr>
          <w:rFonts w:ascii="Arial" w:hAnsi="Arial" w:cs="Arial"/>
          <w:sz w:val="24"/>
        </w:rPr>
        <w:br/>
        <w:t>The weapon when in its running state will be rotating, locking onto enemies and firing at enemies.</w:t>
      </w:r>
    </w:p>
    <w:p w:rsidR="008E691F" w:rsidRDefault="008E691F">
      <w:pPr>
        <w:rPr>
          <w:rFonts w:ascii="Arial" w:hAnsi="Arial" w:cs="Arial"/>
          <w:sz w:val="24"/>
        </w:rPr>
      </w:pPr>
      <w:r>
        <w:rPr>
          <w:rFonts w:ascii="Arial" w:hAnsi="Arial" w:cs="Arial"/>
          <w:noProof/>
          <w:sz w:val="24"/>
          <w:lang w:eastAsia="en-GB"/>
        </w:rPr>
        <w:drawing>
          <wp:inline distT="0" distB="0" distL="0" distR="0">
            <wp:extent cx="5057775" cy="1133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emy Stat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057775" cy="1133475"/>
                    </a:xfrm>
                    <a:prstGeom prst="rect">
                      <a:avLst/>
                    </a:prstGeom>
                  </pic:spPr>
                </pic:pic>
              </a:graphicData>
            </a:graphic>
          </wp:inline>
        </w:drawing>
      </w:r>
    </w:p>
    <w:p w:rsidR="008E691F" w:rsidRDefault="008E691F">
      <w:pPr>
        <w:rPr>
          <w:rFonts w:ascii="Arial" w:hAnsi="Arial" w:cs="Arial"/>
          <w:sz w:val="24"/>
        </w:rPr>
      </w:pPr>
      <w:r>
        <w:rPr>
          <w:rFonts w:ascii="Arial" w:hAnsi="Arial" w:cs="Arial"/>
          <w:sz w:val="24"/>
        </w:rPr>
        <w:t>The enemy on the other hand will only be focussed on moving and attacking the tower throughout its lifetime.</w:t>
      </w:r>
    </w:p>
    <w:p w:rsidR="00EB7664" w:rsidRDefault="00EB7664">
      <w:pPr>
        <w:rPr>
          <w:rFonts w:ascii="Arial" w:hAnsi="Arial" w:cs="Arial"/>
          <w:sz w:val="24"/>
        </w:rPr>
      </w:pPr>
    </w:p>
    <w:p w:rsidR="00EB7664" w:rsidRDefault="00EB7664">
      <w:pPr>
        <w:rPr>
          <w:rFonts w:ascii="Arial" w:hAnsi="Arial" w:cs="Arial"/>
          <w:sz w:val="24"/>
        </w:rPr>
      </w:pPr>
      <w:r>
        <w:rPr>
          <w:rFonts w:ascii="Arial" w:hAnsi="Arial" w:cs="Arial"/>
          <w:sz w:val="24"/>
        </w:rPr>
        <w:t>The entire game will also have a state diagram whereby it will be continuously processing events until the window is closed:</w:t>
      </w:r>
    </w:p>
    <w:p w:rsidR="00EB7664" w:rsidRDefault="00EB7664">
      <w:pPr>
        <w:rPr>
          <w:rFonts w:ascii="Arial" w:hAnsi="Arial" w:cs="Arial"/>
          <w:sz w:val="24"/>
        </w:rPr>
      </w:pPr>
      <w:r>
        <w:rPr>
          <w:rFonts w:ascii="Arial" w:hAnsi="Arial" w:cs="Arial"/>
          <w:noProof/>
          <w:sz w:val="24"/>
          <w:lang w:eastAsia="en-GB"/>
        </w:rPr>
        <w:drawing>
          <wp:inline distT="0" distB="0" distL="0" distR="0">
            <wp:extent cx="4581525" cy="771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e State Diagram.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771525"/>
                    </a:xfrm>
                    <a:prstGeom prst="rect">
                      <a:avLst/>
                    </a:prstGeom>
                  </pic:spPr>
                </pic:pic>
              </a:graphicData>
            </a:graphic>
          </wp:inline>
        </w:drawing>
      </w:r>
    </w:p>
    <w:p w:rsidR="00C96C8D" w:rsidRDefault="007C06A9">
      <w:pPr>
        <w:rPr>
          <w:rFonts w:ascii="Arial" w:hAnsi="Arial" w:cs="Arial"/>
          <w:sz w:val="24"/>
        </w:rPr>
      </w:pPr>
      <w:r>
        <w:rPr>
          <w:rFonts w:ascii="Arial" w:hAnsi="Arial" w:cs="Arial"/>
          <w:sz w:val="24"/>
        </w:rPr>
        <w:br w:type="page"/>
      </w:r>
      <w:r w:rsidR="00C96C8D">
        <w:rPr>
          <w:rFonts w:ascii="Arial" w:hAnsi="Arial" w:cs="Arial"/>
          <w:b/>
          <w:sz w:val="24"/>
        </w:rPr>
        <w:lastRenderedPageBreak/>
        <w:t>Required Validation</w:t>
      </w:r>
    </w:p>
    <w:p w:rsidR="00C96C8D" w:rsidRDefault="00C96C8D" w:rsidP="00C96C8D">
      <w:pPr>
        <w:jc w:val="both"/>
        <w:rPr>
          <w:rFonts w:ascii="Arial" w:hAnsi="Arial" w:cs="Arial"/>
          <w:sz w:val="24"/>
        </w:rPr>
      </w:pPr>
      <w:r>
        <w:rPr>
          <w:rFonts w:ascii="Arial" w:hAnsi="Arial" w:cs="Arial"/>
          <w:sz w:val="24"/>
        </w:rPr>
        <w:t>As part of the game, there will need to be validation to ensure that the user is carrying out correct procedures. Some of these need to be determined before I begin development:</w:t>
      </w:r>
    </w:p>
    <w:p w:rsidR="00035C9C" w:rsidRDefault="00035C9C" w:rsidP="00035C9C">
      <w:pPr>
        <w:pStyle w:val="ListParagraph"/>
        <w:numPr>
          <w:ilvl w:val="0"/>
          <w:numId w:val="4"/>
        </w:numPr>
        <w:jc w:val="both"/>
        <w:rPr>
          <w:rFonts w:ascii="Arial" w:hAnsi="Arial" w:cs="Arial"/>
          <w:sz w:val="24"/>
        </w:rPr>
      </w:pPr>
      <w:r>
        <w:rPr>
          <w:rFonts w:ascii="Arial" w:hAnsi="Arial" w:cs="Arial"/>
          <w:sz w:val="24"/>
        </w:rPr>
        <w:t>Checking if a weapon can be placed where it is being dragged. During the game, the weapon should not be placed too close to another weapon, on-top of another weapon or indeed on-top of the path. If this becomes a possibility, it may ruin the game. Therefore, it is necessary to have the ability to check if the weapon is being placed too close to either of these and if it is, then the correct feedback should be given e.g. an error message saying that this weapon cannot be placed here.</w:t>
      </w:r>
    </w:p>
    <w:p w:rsidR="00035C9C" w:rsidRDefault="00035C9C" w:rsidP="00035C9C">
      <w:pPr>
        <w:pStyle w:val="ListParagraph"/>
        <w:numPr>
          <w:ilvl w:val="0"/>
          <w:numId w:val="4"/>
        </w:numPr>
        <w:jc w:val="both"/>
        <w:rPr>
          <w:rFonts w:ascii="Arial" w:hAnsi="Arial" w:cs="Arial"/>
          <w:sz w:val="24"/>
        </w:rPr>
      </w:pPr>
      <w:r>
        <w:rPr>
          <w:rFonts w:ascii="Arial" w:hAnsi="Arial" w:cs="Arial"/>
          <w:sz w:val="24"/>
        </w:rPr>
        <w:t>Mouse and keyboard inputs will require validation in order to check which event to carry out. For example, I will need to be able to differentiate between a mouse click, mouse moved and the various keys on a keyboard. This will help with the save score screen when the user will need to enter their name as well as with the click and drag function for adding weapons to the map.</w:t>
      </w:r>
    </w:p>
    <w:p w:rsidR="0067534C" w:rsidRDefault="00035C9C" w:rsidP="00035C9C">
      <w:pPr>
        <w:pStyle w:val="ListParagraph"/>
        <w:numPr>
          <w:ilvl w:val="0"/>
          <w:numId w:val="4"/>
        </w:numPr>
        <w:jc w:val="both"/>
        <w:rPr>
          <w:rFonts w:ascii="Arial" w:hAnsi="Arial" w:cs="Arial"/>
          <w:sz w:val="24"/>
        </w:rPr>
      </w:pPr>
      <w:r>
        <w:rPr>
          <w:rFonts w:ascii="Arial" w:hAnsi="Arial" w:cs="Arial"/>
          <w:sz w:val="24"/>
        </w:rPr>
        <w:t>Mouse input validation will also be required to check where the mouse is being clicked and if it is being clicked on top of a button (e.g. the pause button), the relevant function s</w:t>
      </w:r>
      <w:r w:rsidR="00417A81">
        <w:rPr>
          <w:rFonts w:ascii="Arial" w:hAnsi="Arial" w:cs="Arial"/>
          <w:sz w:val="24"/>
        </w:rPr>
        <w:t>hould run as a result.</w:t>
      </w:r>
    </w:p>
    <w:p w:rsidR="00035C9C" w:rsidRDefault="0067534C" w:rsidP="00035C9C">
      <w:pPr>
        <w:pStyle w:val="ListParagraph"/>
        <w:numPr>
          <w:ilvl w:val="0"/>
          <w:numId w:val="4"/>
        </w:numPr>
        <w:jc w:val="both"/>
        <w:rPr>
          <w:rFonts w:ascii="Arial" w:hAnsi="Arial" w:cs="Arial"/>
          <w:sz w:val="24"/>
        </w:rPr>
      </w:pPr>
      <w:r>
        <w:rPr>
          <w:rFonts w:ascii="Arial" w:hAnsi="Arial" w:cs="Arial"/>
          <w:sz w:val="24"/>
        </w:rPr>
        <w:t>Checking if an enemy is dead or if the tower’s health is below zero. When an enemy’s health falls less than or equal to 0, then</w:t>
      </w:r>
      <w:r w:rsidR="00035C9C">
        <w:rPr>
          <w:rFonts w:ascii="Arial" w:hAnsi="Arial" w:cs="Arial"/>
          <w:sz w:val="24"/>
        </w:rPr>
        <w:t xml:space="preserve"> </w:t>
      </w:r>
      <w:r>
        <w:rPr>
          <w:rFonts w:ascii="Arial" w:hAnsi="Arial" w:cs="Arial"/>
          <w:sz w:val="24"/>
        </w:rPr>
        <w:t>we will know that the enemy should no longer exist. Therefore, validating the enemy’s health value will ensure that the enemy is removed at the right time and the valid score and money is returned to the user as a result. In addition, if the tower’s health also needs to be validated, as if its health also falls below or is equal to zero, then we know the game is over and the game over events should start running.</w:t>
      </w:r>
    </w:p>
    <w:p w:rsidR="00A409C0" w:rsidRPr="00035C9C" w:rsidRDefault="00A409C0" w:rsidP="00035C9C">
      <w:pPr>
        <w:pStyle w:val="ListParagraph"/>
        <w:numPr>
          <w:ilvl w:val="0"/>
          <w:numId w:val="4"/>
        </w:numPr>
        <w:jc w:val="both"/>
        <w:rPr>
          <w:rFonts w:ascii="Arial" w:hAnsi="Arial" w:cs="Arial"/>
          <w:sz w:val="24"/>
        </w:rPr>
      </w:pPr>
      <w:r>
        <w:rPr>
          <w:rFonts w:ascii="Arial" w:hAnsi="Arial" w:cs="Arial"/>
          <w:sz w:val="24"/>
        </w:rPr>
        <w:t>Comparing high scores. When adding a new high score to the high scores table, I will require validation to compare values already in the high scores database with the new high score value that needs to be put in. If the new score is higher, then its position will be higher (and so the position value be smaller) whereas the opposite is true for a smaller high score. This validation will ensure that the new value added into the high scores database has been put in the correct position.</w:t>
      </w:r>
    </w:p>
    <w:p w:rsidR="009D763A" w:rsidRDefault="009D763A">
      <w:pPr>
        <w:rPr>
          <w:rFonts w:ascii="Arial" w:hAnsi="Arial" w:cs="Arial"/>
          <w:b/>
          <w:sz w:val="24"/>
        </w:rPr>
      </w:pPr>
      <w:r>
        <w:rPr>
          <w:rFonts w:ascii="Arial" w:hAnsi="Arial" w:cs="Arial"/>
          <w:b/>
          <w:sz w:val="24"/>
        </w:rPr>
        <w:br w:type="page"/>
      </w:r>
    </w:p>
    <w:p w:rsidR="008043AE" w:rsidRDefault="008043AE" w:rsidP="008043AE">
      <w:pPr>
        <w:jc w:val="both"/>
        <w:rPr>
          <w:rFonts w:ascii="Arial" w:hAnsi="Arial" w:cs="Arial"/>
          <w:b/>
          <w:sz w:val="24"/>
        </w:rPr>
      </w:pPr>
      <w:r>
        <w:rPr>
          <w:rFonts w:ascii="Arial" w:hAnsi="Arial" w:cs="Arial"/>
          <w:b/>
          <w:sz w:val="24"/>
        </w:rPr>
        <w:lastRenderedPageBreak/>
        <w:t>Specifics of the language and libraries that will be used to program this game</w:t>
      </w:r>
    </w:p>
    <w:p w:rsidR="008043AE" w:rsidRDefault="008043AE" w:rsidP="008043AE">
      <w:pPr>
        <w:jc w:val="both"/>
        <w:rPr>
          <w:rFonts w:ascii="Arial" w:hAnsi="Arial" w:cs="Arial"/>
          <w:sz w:val="24"/>
        </w:rPr>
      </w:pPr>
      <w:r>
        <w:rPr>
          <w:rFonts w:ascii="Arial" w:hAnsi="Arial" w:cs="Arial"/>
          <w:sz w:val="24"/>
        </w:rPr>
        <w:t>For this game, I have decided that C++ is the most effective programming language to use. This is because C++ is very suitable for windows enabled devices which are the most common operating system on computers across the world. In addition, I know C++ better than other suitable languages such as Python, Java and other high-level languages. Finally, as C++ creates an executable file (in the file format .exe) and can take advantage of static linking (where a library is hardcoded into the executable itself), I will have the benefit of ending with a standalone application that can be run on many computers without the need for additional installations (as most of its requirements will be self-contained or pre-installed on most modern computers).</w:t>
      </w:r>
    </w:p>
    <w:p w:rsidR="008043AE" w:rsidRDefault="008043AE" w:rsidP="008043AE">
      <w:pPr>
        <w:jc w:val="both"/>
        <w:rPr>
          <w:rFonts w:ascii="Arial" w:hAnsi="Arial" w:cs="Arial"/>
          <w:sz w:val="24"/>
        </w:rPr>
      </w:pPr>
      <w:r>
        <w:rPr>
          <w:rFonts w:ascii="Arial" w:hAnsi="Arial" w:cs="Arial"/>
          <w:sz w:val="24"/>
        </w:rPr>
        <w:t>In terms of library code, I chose the SFML Library (Simple and Fast Multimedia Library) that is made specifically for C++ and gaming. This is because it contains classes and variables which work very efficiently and to a good standard. This means that my game will run very smoothly and quickly. In addition, it is very simple to use compared to other libraries and so it is the clear choice when it comes to game programming.</w:t>
      </w:r>
    </w:p>
    <w:p w:rsidR="00A3470E" w:rsidRDefault="008043AE" w:rsidP="008043AE">
      <w:pPr>
        <w:jc w:val="both"/>
        <w:rPr>
          <w:rFonts w:ascii="Arial" w:hAnsi="Arial" w:cs="Arial"/>
          <w:b/>
          <w:sz w:val="24"/>
        </w:rPr>
      </w:pPr>
      <w:r>
        <w:rPr>
          <w:rFonts w:ascii="Arial" w:hAnsi="Arial" w:cs="Arial"/>
          <w:b/>
          <w:sz w:val="24"/>
        </w:rPr>
        <w:t>SFML Specifics which will be beneficial for me:</w:t>
      </w:r>
    </w:p>
    <w:p w:rsidR="00C670B9" w:rsidRDefault="00410F0E" w:rsidP="008043AE">
      <w:pPr>
        <w:jc w:val="both"/>
        <w:rPr>
          <w:rFonts w:ascii="Arial" w:hAnsi="Arial" w:cs="Arial"/>
          <w:sz w:val="24"/>
        </w:rPr>
      </w:pPr>
      <w:r>
        <w:rPr>
          <w:rFonts w:ascii="Arial" w:hAnsi="Arial" w:cs="Arial"/>
          <w:sz w:val="24"/>
        </w:rPr>
        <w:t>The sprite class within SFML has many key variables and attributes which will help me with my game development. For example, SpriteName.getPosition() (and the corresponding setPosition() function) is useful as it allows movement of the sprite throughout the game. In addition, it has other features such as setTexture that allow you to use your own images to add to the sprite without much hassle.</w:t>
      </w:r>
    </w:p>
    <w:p w:rsidR="00C670B9" w:rsidRDefault="00C670B9">
      <w:pPr>
        <w:rPr>
          <w:rFonts w:ascii="Arial" w:hAnsi="Arial" w:cs="Arial"/>
          <w:sz w:val="24"/>
        </w:rPr>
      </w:pPr>
      <w:r>
        <w:rPr>
          <w:rFonts w:ascii="Arial" w:hAnsi="Arial" w:cs="Arial"/>
          <w:sz w:val="24"/>
        </w:rPr>
        <w:br w:type="page"/>
      </w:r>
    </w:p>
    <w:p w:rsidR="007D24D3" w:rsidRDefault="00C670B9" w:rsidP="008043AE">
      <w:pPr>
        <w:jc w:val="both"/>
        <w:rPr>
          <w:rFonts w:ascii="Arial" w:hAnsi="Arial" w:cs="Arial"/>
          <w:b/>
          <w:sz w:val="24"/>
        </w:rPr>
      </w:pPr>
      <w:r w:rsidRPr="00C670B9">
        <w:rPr>
          <w:rFonts w:ascii="Arial" w:hAnsi="Arial" w:cs="Arial"/>
          <w:b/>
          <w:sz w:val="24"/>
        </w:rPr>
        <w:lastRenderedPageBreak/>
        <w:t>Some User Interface mock</w:t>
      </w:r>
      <w:r>
        <w:rPr>
          <w:rFonts w:ascii="Arial" w:hAnsi="Arial" w:cs="Arial"/>
          <w:b/>
          <w:sz w:val="24"/>
        </w:rPr>
        <w:t xml:space="preserve"> </w:t>
      </w:r>
      <w:r w:rsidRPr="00C670B9">
        <w:rPr>
          <w:rFonts w:ascii="Arial" w:hAnsi="Arial" w:cs="Arial"/>
          <w:b/>
          <w:sz w:val="24"/>
        </w:rPr>
        <w:t>ups and responses from my Stakeholders</w:t>
      </w:r>
      <w:r>
        <w:rPr>
          <w:rFonts w:ascii="Arial" w:hAnsi="Arial" w:cs="Arial"/>
          <w:b/>
          <w:sz w:val="24"/>
        </w:rPr>
        <w:t>:</w:t>
      </w:r>
    </w:p>
    <w:p w:rsidR="00C670B9" w:rsidRDefault="00C670B9" w:rsidP="008043AE">
      <w:pPr>
        <w:jc w:val="both"/>
        <w:rPr>
          <w:rFonts w:ascii="Arial" w:hAnsi="Arial" w:cs="Arial"/>
          <w:sz w:val="24"/>
        </w:rPr>
      </w:pPr>
      <w:r>
        <w:rPr>
          <w:rFonts w:ascii="Arial" w:hAnsi="Arial" w:cs="Arial"/>
          <w:sz w:val="24"/>
        </w:rPr>
        <w:t>I decided that now I was mostly done with my design, it was necessary to get the next most important part of the design stage – working out what kind of layout was most useful and well placed for my users. I therefore created some mock ups for the user interface screens on mockflow.com and posted these on my blog fo</w:t>
      </w:r>
      <w:r w:rsidR="00896E56">
        <w:rPr>
          <w:rFonts w:ascii="Arial" w:hAnsi="Arial" w:cs="Arial"/>
          <w:sz w:val="24"/>
        </w:rPr>
        <w:t>r my stakeholders to respond to.</w:t>
      </w:r>
    </w:p>
    <w:p w:rsidR="00896E56" w:rsidRDefault="00896E56" w:rsidP="00896E56">
      <w:pPr>
        <w:jc w:val="both"/>
        <w:rPr>
          <w:rFonts w:ascii="Arial" w:hAnsi="Arial" w:cs="Arial"/>
          <w:sz w:val="24"/>
        </w:rPr>
      </w:pPr>
      <w:r>
        <w:rPr>
          <w:rFonts w:ascii="Arial" w:hAnsi="Arial" w:cs="Arial"/>
          <w:sz w:val="24"/>
        </w:rPr>
        <w:t>Based on my feedback, I decided on the following:</w:t>
      </w:r>
    </w:p>
    <w:p w:rsidR="00896E56" w:rsidRDefault="00896E56" w:rsidP="00896E56">
      <w:pPr>
        <w:pStyle w:val="ListParagraph"/>
        <w:numPr>
          <w:ilvl w:val="0"/>
          <w:numId w:val="4"/>
        </w:numPr>
        <w:jc w:val="both"/>
        <w:rPr>
          <w:rFonts w:ascii="Arial" w:hAnsi="Arial" w:cs="Arial"/>
          <w:sz w:val="24"/>
        </w:rPr>
      </w:pPr>
      <w:r>
        <w:rPr>
          <w:rFonts w:ascii="Arial" w:hAnsi="Arial" w:cs="Arial"/>
          <w:sz w:val="24"/>
        </w:rPr>
        <w:t>The user layout is generally good and doesn’t need major improvement</w:t>
      </w:r>
    </w:p>
    <w:p w:rsidR="00896E56" w:rsidRDefault="00896E56" w:rsidP="00896E56">
      <w:pPr>
        <w:pStyle w:val="ListParagraph"/>
        <w:numPr>
          <w:ilvl w:val="0"/>
          <w:numId w:val="4"/>
        </w:numPr>
        <w:jc w:val="both"/>
        <w:rPr>
          <w:rFonts w:ascii="Arial" w:hAnsi="Arial" w:cs="Arial"/>
          <w:sz w:val="24"/>
        </w:rPr>
      </w:pPr>
      <w:r>
        <w:rPr>
          <w:rFonts w:ascii="Arial" w:hAnsi="Arial" w:cs="Arial"/>
          <w:sz w:val="24"/>
        </w:rPr>
        <w:t>The actual gameplay area should probably be a bigger feature of the layout and not be controlled to such a small proportion</w:t>
      </w:r>
    </w:p>
    <w:p w:rsidR="00896E56" w:rsidRDefault="00896E56" w:rsidP="00896E56">
      <w:pPr>
        <w:pStyle w:val="ListParagraph"/>
        <w:numPr>
          <w:ilvl w:val="0"/>
          <w:numId w:val="4"/>
        </w:numPr>
        <w:jc w:val="both"/>
        <w:rPr>
          <w:rFonts w:ascii="Arial" w:hAnsi="Arial" w:cs="Arial"/>
          <w:sz w:val="24"/>
        </w:rPr>
      </w:pPr>
      <w:r>
        <w:rPr>
          <w:rFonts w:ascii="Arial" w:hAnsi="Arial" w:cs="Arial"/>
          <w:sz w:val="24"/>
        </w:rPr>
        <w:t>On my main menu, I should fill up the empty spaces with some screenshots of the game itself to help with the visual</w:t>
      </w:r>
    </w:p>
    <w:p w:rsidR="00896E56" w:rsidRPr="00896E56" w:rsidRDefault="00896E56" w:rsidP="00896E56">
      <w:pPr>
        <w:pStyle w:val="ListParagraph"/>
        <w:numPr>
          <w:ilvl w:val="0"/>
          <w:numId w:val="4"/>
        </w:numPr>
        <w:jc w:val="both"/>
        <w:rPr>
          <w:rFonts w:ascii="Arial" w:hAnsi="Arial" w:cs="Arial"/>
          <w:sz w:val="24"/>
        </w:rPr>
      </w:pPr>
      <w:r>
        <w:rPr>
          <w:rFonts w:ascii="Arial" w:hAnsi="Arial" w:cs="Arial"/>
          <w:sz w:val="24"/>
        </w:rPr>
        <w:t>A blue colour scheme will probably work best – it is a netural colour choice and most people’s favourite colour</w:t>
      </w:r>
    </w:p>
    <w:p w:rsidR="00896E56" w:rsidRDefault="00896E56" w:rsidP="008043AE">
      <w:pPr>
        <w:jc w:val="both"/>
        <w:rPr>
          <w:rFonts w:ascii="Arial" w:hAnsi="Arial" w:cs="Arial"/>
          <w:sz w:val="24"/>
        </w:rPr>
      </w:pPr>
      <w:r>
        <w:rPr>
          <w:rFonts w:ascii="Arial" w:hAnsi="Arial" w:cs="Arial"/>
          <w:sz w:val="24"/>
        </w:rPr>
        <w:t>The mock ups and feedback are shown below</w:t>
      </w:r>
    </w:p>
    <w:p w:rsidR="00C670B9" w:rsidRDefault="00C670B9" w:rsidP="008043AE">
      <w:pPr>
        <w:jc w:val="both"/>
        <w:rPr>
          <w:rFonts w:ascii="Arial" w:hAnsi="Arial" w:cs="Arial"/>
          <w:sz w:val="24"/>
        </w:rPr>
      </w:pPr>
      <w:r>
        <w:rPr>
          <w:rFonts w:ascii="Arial" w:hAnsi="Arial" w:cs="Arial"/>
          <w:sz w:val="24"/>
        </w:rPr>
        <w:t>(</w:t>
      </w:r>
      <w:hyperlink r:id="rId17" w:history="1">
        <w:r w:rsidRPr="00C723C7">
          <w:rPr>
            <w:rStyle w:val="Hyperlink"/>
            <w:rFonts w:ascii="Arial" w:hAnsi="Arial" w:cs="Arial"/>
            <w:sz w:val="24"/>
          </w:rPr>
          <w:t>https://ghusharibcomputinggame.wordpress.com/2017/10/11/game-design/</w:t>
        </w:r>
      </w:hyperlink>
      <w:r>
        <w:rPr>
          <w:rFonts w:ascii="Arial" w:hAnsi="Arial" w:cs="Arial"/>
          <w:sz w:val="24"/>
        </w:rPr>
        <w:t>):</w:t>
      </w:r>
    </w:p>
    <w:p w:rsidR="00C670B9" w:rsidRDefault="00C670B9" w:rsidP="008043AE">
      <w:pPr>
        <w:jc w:val="both"/>
        <w:rPr>
          <w:rFonts w:ascii="Arial" w:hAnsi="Arial" w:cs="Arial"/>
          <w:sz w:val="24"/>
        </w:rPr>
      </w:pPr>
      <w:r>
        <w:rPr>
          <w:rFonts w:ascii="Arial" w:hAnsi="Arial" w:cs="Arial"/>
          <w:sz w:val="24"/>
        </w:rPr>
        <w:t>Main Menu Screen:</w:t>
      </w:r>
    </w:p>
    <w:p w:rsidR="00C670B9" w:rsidRDefault="00C670B9" w:rsidP="00BE5543">
      <w:pPr>
        <w:jc w:val="both"/>
        <w:rPr>
          <w:rFonts w:ascii="Arial" w:hAnsi="Arial" w:cs="Arial"/>
          <w:sz w:val="24"/>
        </w:rPr>
      </w:pPr>
      <w:r>
        <w:rPr>
          <w:rFonts w:ascii="Arial" w:hAnsi="Arial" w:cs="Arial"/>
          <w:noProof/>
          <w:sz w:val="24"/>
          <w:lang w:eastAsia="en-GB"/>
        </w:rPr>
        <w:drawing>
          <wp:anchor distT="0" distB="0" distL="114300" distR="114300" simplePos="0" relativeHeight="251663360" behindDoc="1" locked="0" layoutInCell="1" allowOverlap="1" wp14:anchorId="04BE44A2" wp14:editId="125B9C46">
            <wp:simplePos x="0" y="0"/>
            <wp:positionH relativeFrom="column">
              <wp:posOffset>0</wp:posOffset>
            </wp:positionH>
            <wp:positionV relativeFrom="paragraph">
              <wp:posOffset>-1270</wp:posOffset>
            </wp:positionV>
            <wp:extent cx="5731510" cy="4142105"/>
            <wp:effectExtent l="0" t="0" r="2540" b="0"/>
            <wp:wrapTight wrapText="bothSides">
              <wp:wrapPolygon edited="0">
                <wp:start x="0" y="0"/>
                <wp:lineTo x="0" y="21458"/>
                <wp:lineTo x="21538" y="2145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Menu.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14:sizeRelH relativeFrom="page">
              <wp14:pctWidth>0</wp14:pctWidth>
            </wp14:sizeRelH>
            <wp14:sizeRelV relativeFrom="page">
              <wp14:pctHeight>0</wp14:pctHeight>
            </wp14:sizeRelV>
          </wp:anchor>
        </w:drawing>
      </w:r>
    </w:p>
    <w:p w:rsidR="00C670B9" w:rsidRDefault="00C670B9">
      <w:pPr>
        <w:rPr>
          <w:rFonts w:ascii="Arial" w:hAnsi="Arial" w:cs="Arial"/>
          <w:sz w:val="24"/>
        </w:rPr>
      </w:pPr>
      <w:r>
        <w:rPr>
          <w:rFonts w:ascii="Arial" w:hAnsi="Arial" w:cs="Arial"/>
          <w:sz w:val="24"/>
        </w:rPr>
        <w:lastRenderedPageBreak/>
        <w:t>Game Running screens:</w:t>
      </w:r>
    </w:p>
    <w:p w:rsidR="00C670B9" w:rsidRDefault="00C670B9" w:rsidP="008043AE">
      <w:pPr>
        <w:jc w:val="both"/>
        <w:rPr>
          <w:rFonts w:ascii="Arial" w:hAnsi="Arial" w:cs="Arial"/>
          <w:sz w:val="24"/>
        </w:rPr>
      </w:pPr>
      <w:r>
        <w:rPr>
          <w:rFonts w:ascii="Arial" w:hAnsi="Arial" w:cs="Arial"/>
          <w:noProof/>
          <w:sz w:val="24"/>
          <w:lang w:eastAsia="en-GB"/>
        </w:rPr>
        <w:drawing>
          <wp:inline distT="0" distB="0" distL="0" distR="0">
            <wp:extent cx="5731510" cy="4142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_Runni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r>
        <w:rPr>
          <w:rFonts w:ascii="Arial" w:hAnsi="Arial" w:cs="Arial"/>
          <w:noProof/>
          <w:sz w:val="24"/>
          <w:lang w:eastAsia="en-GB"/>
        </w:rPr>
        <w:drawing>
          <wp:inline distT="0" distB="0" distL="0" distR="0">
            <wp:extent cx="5731510" cy="4142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_End.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rsidR="00C670B9" w:rsidRDefault="00896E56" w:rsidP="008043AE">
      <w:pPr>
        <w:jc w:val="both"/>
        <w:rPr>
          <w:rFonts w:ascii="Arial" w:hAnsi="Arial" w:cs="Arial"/>
          <w:sz w:val="24"/>
        </w:rPr>
      </w:pPr>
      <w:r>
        <w:rPr>
          <w:rFonts w:ascii="Arial" w:hAnsi="Arial" w:cs="Arial"/>
          <w:noProof/>
          <w:sz w:val="24"/>
          <w:lang w:eastAsia="en-GB"/>
        </w:rPr>
        <w:lastRenderedPageBreak/>
        <mc:AlternateContent>
          <mc:Choice Requires="wpg">
            <w:drawing>
              <wp:anchor distT="0" distB="0" distL="114300" distR="114300" simplePos="0" relativeHeight="251667456" behindDoc="0" locked="0" layoutInCell="1" allowOverlap="1">
                <wp:simplePos x="0" y="0"/>
                <wp:positionH relativeFrom="column">
                  <wp:posOffset>-152400</wp:posOffset>
                </wp:positionH>
                <wp:positionV relativeFrom="paragraph">
                  <wp:posOffset>504825</wp:posOffset>
                </wp:positionV>
                <wp:extent cx="6296023" cy="8191500"/>
                <wp:effectExtent l="0" t="0" r="0" b="0"/>
                <wp:wrapNone/>
                <wp:docPr id="18" name="Group 18"/>
                <wp:cNvGraphicFramePr/>
                <a:graphic xmlns:a="http://schemas.openxmlformats.org/drawingml/2006/main">
                  <a:graphicData uri="http://schemas.microsoft.com/office/word/2010/wordprocessingGroup">
                    <wpg:wgp>
                      <wpg:cNvGrpSpPr/>
                      <wpg:grpSpPr>
                        <a:xfrm>
                          <a:off x="0" y="0"/>
                          <a:ext cx="6296023" cy="8191500"/>
                          <a:chOff x="0" y="0"/>
                          <a:chExt cx="4380667" cy="6276975"/>
                        </a:xfrm>
                      </wpg:grpSpPr>
                      <pic:pic xmlns:pic="http://schemas.openxmlformats.org/drawingml/2006/picture">
                        <pic:nvPicPr>
                          <pic:cNvPr id="15" name="Picture 15"/>
                          <pic:cNvPicPr>
                            <a:picLocks noChangeAspect="1"/>
                          </pic:cNvPicPr>
                        </pic:nvPicPr>
                        <pic:blipFill rotWithShape="1">
                          <a:blip r:embed="rId21">
                            <a:extLst>
                              <a:ext uri="{28A0092B-C50C-407E-A947-70E740481C1C}">
                                <a14:useLocalDpi xmlns:a14="http://schemas.microsoft.com/office/drawing/2010/main" val="0"/>
                              </a:ext>
                            </a:extLst>
                          </a:blip>
                          <a:srcRect l="11302" t="17144" r="12418" b="4827"/>
                          <a:stretch/>
                        </pic:blipFill>
                        <pic:spPr bwMode="auto">
                          <a:xfrm>
                            <a:off x="8692" y="0"/>
                            <a:ext cx="4371975" cy="2514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22">
                            <a:extLst>
                              <a:ext uri="{28A0092B-C50C-407E-A947-70E740481C1C}">
                                <a14:useLocalDpi xmlns:a14="http://schemas.microsoft.com/office/drawing/2010/main" val="0"/>
                              </a:ext>
                            </a:extLst>
                          </a:blip>
                          <a:srcRect l="12298" t="15961" r="13084" b="8669"/>
                          <a:stretch/>
                        </pic:blipFill>
                        <pic:spPr bwMode="auto">
                          <a:xfrm>
                            <a:off x="76200" y="2533650"/>
                            <a:ext cx="4276725" cy="2428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rotWithShape="1">
                          <a:blip r:embed="rId23">
                            <a:extLst>
                              <a:ext uri="{28A0092B-C50C-407E-A947-70E740481C1C}">
                                <a14:useLocalDpi xmlns:a14="http://schemas.microsoft.com/office/drawing/2010/main" val="0"/>
                              </a:ext>
                            </a:extLst>
                          </a:blip>
                          <a:srcRect l="11301" t="15074" r="12586" b="45319"/>
                          <a:stretch/>
                        </pic:blipFill>
                        <pic:spPr bwMode="auto">
                          <a:xfrm>
                            <a:off x="0" y="5000625"/>
                            <a:ext cx="4362450" cy="12763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9E752D2" id="Group 18" o:spid="_x0000_s1026" style="position:absolute;margin-left:-12pt;margin-top:39.75pt;width:495.75pt;height:645pt;z-index:251667456;mso-width-relative:margin;mso-height-relative:margin" coordsize="43806,6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8B+0wMAANAOAAAOAAAAZHJzL2Uyb0RvYy54bWzsV02P2zYQvRfofxB0&#10;10qUKEoy1ht4bWdRIG2MpkXPNEVZQiSRIGl7F0H/e4ek7G7sBVqkQYEscrAsfs+8efM4un3zOPTB&#10;gSvdiXEeopskDPjIRN2Nu3n4+29vozIMtKFjTXsx8nn4xHX45u7HH26PcsZT0Yq+5iqATUY9O8p5&#10;2BojZ3GsWcsHqm+E5CMMNkIN1EBT7eJa0SPsPvRxmiQkPgpVSyUY1xp6V34wvHP7Nw1n5n3TaG6C&#10;fh6CbcY9lXtu7TO+u6WznaKy7dhkBv0CKwbajXDoeasVNTTYq+5qq6FjSmjRmBsmhlg0Tce48wG8&#10;QcmFNw9K7KXzZTc77uQZJoD2Aqcv3pb9ctiooKshdhCpkQ4QI3dsAG0A5yh3M5jzoOQHuVFTx863&#10;rL+PjRrsP3gSPDpYn86w8kcTMOgkaUWSNAsDBmMlqlCeTMCzFqJztY6162klzsqEkMKvJGlBqiK3&#10;VsWng2Nr39kc2bEZ/Cac4O0Kp3/mE6wye8XDaZPhX+0xUPVxLyMIqaSm23Z9Z54cPSF41qjxsOnY&#10;RvnGM8jzE+QwbE8NkHPPLrGz/BpqfXon2EcdjGLZ0nHHF1oCsyFmDozPp8e2+dmB276Tb7u+D5Qw&#10;f3Sm/dBSCWFGjrB2cPIV0uKCVi/A5Sm7Emw/8NH4HFS8B7fFqNtO6jBQMz5sOVBK/VT7Q4AJ77Sx&#10;PLGccHnxKS0XSVKl99EyT5YRTop1tKhwERXJusAJLtESLf+0JiI822sOANB+JbvJVui9svbFJJjk&#10;wqeXS9PgQJ0YeB6BQY5PJxOBWhYSa6tW7FeA2UoHQlmSOvlABcIYfIS+FNucARnBZVrYSMASo7hh&#10;rd3ahuGEvA+8hgwKtsefRQ3o070RLgAXGVSSCg66TiKcFciy3yVRmiNMfBKdUwFoorR54GII7Aug&#10;D7a7E+gBwPfenqZYW/vRPkdhqeFHfc8JiefByjOCIVgkWixWRYTxqozu7+FtuVxXOEME5+tzsHRL&#10;a3F8v9UMGF3/93h5267iZPG1iE5QQ9OjDC/TmfB2xZEXGH1xocCq/08AyJUAEEsksOG1CEDqKPgS&#10;p74tAUjTCpLdam5eEeQFIEtKkAIQgJKQ6msJQEGgrnEKkOZZRvLpqgQE3WWK4RYs0pMO4LQsL67E&#10;7zrwDeoAlDi+9tqcCgF3obwiHcheiQ5AIQDZ73QgKU6FQF6CkNtCIM/QVxMCLwJQKycE8h1uBX8h&#10;24oaZyTFoAyuGECgCJmXie/FgK+7IG+gLLDfBvDZ5Mq76RPPfpc9b7tZf3+I3v0F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knQCSku5AQBLuQEAFAAA&#10;AGRycy9tZWRpYS9pbWFnZTMucG5niVBORw0KGgoAAAANSUhEUgAABVYAAAMACAIAAABAXKuVAAAA&#10;AXNSR0IArs4c6QAA/8pJREFUeF7snQd8FNXWwGfTe930SgoktISS0HuRjigiKILtiT67fHZRFBEV&#10;ERSeWEABQZCi9F5ChwQCoSUhhfTee7K7yXdmZnd2dnd2d7YkbOCM+eHuzC3n/u/c2TnnnnuugHhh&#10;D6Hr0dZG1JcSzbW65sP0BhGwdiTsPQiBQFMh2DUGIdYrM/aLXtjaPRP2S7sj1qsC7Be9sLV7JuyX&#10;dkesVwXYL3pha/dMvPqllajOJxqr210YrIAhYOtCOPsSAjNEggSQgFYCAn1MAA2V1uKapwZ3GR3p&#10;qbUCTGAUAifulGw5nymydiZsXTUViF1jFNy8C8F+4Y2qQxNiv3Qobt6VYb/wRtWhCbFfOhQ378qw&#10;X3ij6tCEfPulrsReVLX0mWHPj+neofI9rJX9fuLOBxtPN1m7EQ6omzysNwG2WxcC5kTfObqkh7Rt&#10;RG3x2B4+0/v66ZgRk+tPIMTDvrpJkllQRtg6E4Q6RwDsGv0J65cT+0U/bu2dC/ulvQnrVz72i37c&#10;2jsX9kt7E9avfOwX/bi1dy5e/QIumVW5/xnf+91H+7W3PFg+TaBPiEdpbcuV5HuEvVCLwywiQwJI&#10;gCB095ZpqrEQtE1D/b/D755H+/kBeaKpRm3N2DUd3ilQIfbL/aCuvU7sF+2M7kcK7Jf7QV17ndgv&#10;2hndjxTYL/eDuvY6tfdLY4W1hWDh9L7ay8IUxiPw7qN9ATvRWGG8IrEkJPDAEtDdBNBYHRPm4WRj&#10;8cAiMdWGAXMgr2ldGXbN/eg77Jf7QV17ndgv2hndjxTYL/eDuvY6sV+0M7ofKbBf7gd17XVq75e6&#10;sukDu3o42WovC1MYjwAAB+xEXZnxisSSkMADS0BHE0BzHdEqntEv4IHlYdoNI8m3ignoBdUDu+b+&#10;9R32y/1jr6lm7BfsF9MkYJpS4XjBfjFNAqYplabxAiEAW0Xv4RKA+9FzJPZWEUZhvB/ssc5ORkBH&#10;E0BjVa9ANx9n607WygdFXCAP/InGKo4GYdfcv17Gfrl/7DXVjP2C/WKaBExTKhwv2C+mScA0pdI0&#10;XupLx0aHdPV1MU3JH2ypADvAJ7ctwwMJIAGNBHTZEUDURNTkf/ZYVJinA3eZra0EREDhPGArOzMd&#10;zQ3Yc1wE0kvqPv8niXDyIyxt5Neprln8eHSohz07E7sz8lsEJ2vM05oEhWJzSONjIQm3aRvtJPGz&#10;kqfSuN8g9ocmAhml9Yt3XefsF9Uh89KxFiirqaWVgOAOMDTa2gQCgZlAIGltbRO3EeYCC3OzNqIN&#10;xpONpZmgre2X8Wh00/P202m8QB1tVF/Ah/Kq6srqWjs729raurqGxsraWjtrqx7hIc6OjkwaPWXC&#10;bASh03hBYB1GQNfx0mGCPeQV6Tle8JWsne8b7vHSUk+U3zu59Mn+oWrj0sOvjJWVlYWFBf1zA78p&#10;YrG4paUFPrSzyA9F8VcySkZ//Dfh3oWwUnglJhsPDrPQQcbiDL1n5UBYq9GJHgrY2MhOTEAXE0BN&#10;YRdXiy8e68XRXBhOmverp/PwTNaJeXaE6J/+c/NepZhw8pFXpqZrmB+TP8ssztRZzPKxGOnlGOxk&#10;BRmzalriimu3F4qHO4ifEYrpotAEYEj/8e+XBcdbBK1EX0+bhhaJuLXN2drCysqssLbFztq8h7dt&#10;bnlzVmWLpTkhtLe4XtzcKiB+GUd2GR76EeDfL3T5Eonkdvq9u/dymuGNTCy2trRwcnDw9fSorm/I&#10;KyzqE9m1Z9dQ/STBXGwCuvYL0usYAtgvHcNZ11p06xee71o8k+kq68OUnqNfKrL6BjjGfTlTHQZQ&#10;/q2trUtLS1NSUiorKyGZi4tLRESEp6dnczP5s/Mw8Wuvto78ZGdibi3hFqxQAdzwtUVLZnQPdjPO&#10;tMr+W+V/X84h7NwIC+MU2F44sFx9CbStm8aZVfDiXn2L1DlfwoeDVp/K3nSpQCnnvIG+r48Kill2&#10;UecSZRl4bwooaSEayucOCfF35YpuApbMpibrvDzr7Gzbu3et792zzsqS/uXkmFdVmTU1tdrYEJaW&#10;eguKGRkCdtaW8WmFpN3RjJzPJzR3DUF8mmdpY2WxvJ9nVZvFnzn1q+/WbMmuT21ojfZweKOr05nS&#10;xr3lglFOrVASmgAMuc3498uedImtOTHc366+udXR2ryxrU3S0jowyOHd8f6xXZzHRDhPiHR5vI8w&#10;2MX6QHKlmYVgSgjV0XjoRYB/v7RSx8WkW7czsqpqauGpZmlhUd/YVF5ZVVha1iXAz8HW9mZaBkzX&#10;+HoK0RdAr96QZ+LfLwZWhNl1IoD9ohOuDkusW7/gK1lHdYxyv4jBJbNo2bzhkf5unCLY2NiACeDf&#10;f/9NTk52d3cPCAgQCoVgd7569erdu3d79eplZmYGPzEdJf4DW4+TnfXu87cJWyfCjB28nNxUa0CY&#10;0NPBOMpIV0+7m/l1FbWNhBVoRu34Bu1Tmdiz/Fh45fmQ6svB1Qk+tbeFtakOzcVuDffqrdwl5iyn&#10;YPVdKqy+41t7A7KYiZsabDy09n2v4n0BNUm+VddcG7Kcm/KcmouqbB+6SHCLp3UDbf/zvansPzgJ&#10;X7UCNFaCZnHrumd6Zlc0JuXVMmWC/g8nP9mTxj6pa428vQDqSjytxSue4t7gxCEhwWPzZvPqaoFE&#10;wilBm7m5xNm5dO7cupgYtSJWXfjh9bVXqMszP/1zeriubVFKn7bnmS92KpZGn+r/yuo3B7toKB0E&#10;2UjMV0wjF44je8HltXsS7ezsbGImP9ldqFByc1VJtcBV6Gxp1GUQC/9KLGm2IBwoNzP1XQNeADD/&#10;X29m8XZPz8W3qtJrlK3LE33tXw9zWHS92L6V9AVQ+wAzctcY2LOGZa8rTM6tsrW1JfvLxtnBydqI&#10;PcOzX1482uxkYTbI2/ZARs2C/sIgNyvw97e1Mu8T6izzpiG74mxq5bu7s8ytzTdM5rK7qdzgXPet&#10;/qyoPg9WHohkpYS20aksSPXFNRe9XpsQor8wBubk2S9Qy/XktMTkVF8PYe+IrrbW1i0iEbyNFZWV&#10;305Pr66pmzZmZMKN2w3NLTE9ukWGdTFQKia7SscB5YMeWp5SnJWrPvTkZwj6yVcKPZil/AisTdr1&#10;Y3qPtx6PsCcaMk9dMx84JKgjAlnz7peqi6te/+kq3eR+/1391iDl53f6vmf2CznOG6uLHq5yePeL&#10;MbBw/FCr/tpCojvdOV8K9HjqkcWXTjL8FcMYrdepDP79YvArGesnX837GANeXQ+wHz16vdFlxS1a&#10;f97Ghvyl7j5l/iPhdjrB4kr866+/vvTSSwYXo1yAQr9U5YW4CK6vnMtZCz3/v3HjxvDw8MGDBzNp&#10;jhw5Ym9vD68lN27ceO6557T4AhRvnxvOTEFOW5e2eZaXkdukUAOhUxXxy51+DGoHkfRoYfTbmzOr&#10;2ggXf3neVglRX9bb1/7dCWF6FMiZ5VZh/TcHUsi3cXPjmBVUawmuuOBXn/zjssV9+/ahr95Nz3zu&#10;lTf++Hn1zr2Hl14SNzgG8WlOWOmJNW+Szimv/bAz3WOM1ixgArix77dNf/+bl5c789GpT72+6Krv&#10;LK25HpgEGub/4VJHegEAUlrhf/HPW7QvgNJXvZnzU39g2DTXTYhiDSRWhQKRyGPLFouKCgEsPIMD&#10;1vzTf+bm0g9gHGtthQSQTKDGugm/Is+Qv8rSo3vphSq920RmhPJITYU6VnuUptHnDsKr759/atb/&#10;uautukNIhVsdk/D6vnRWqrrb+/4mZrzyyvz5TwysPJFGenUpHNbWhEhCkVFz7Nq168KFC+yL8BVO&#10;ashC9gW5BYCE/FPfNbD+H/z/Qf/fklUfTlk9Qedn/uDrez3cbK2tlkR7QTJIzFmjsbvGoH4lM8Ob&#10;xR6qQ3U/WkpTEkuswyMjg4ODwenOAdQc9Svv2q9fYNm/mYCA3WsdLM28HSyszQS1jeLi6uaUgoar&#10;92rOJFceuVG6/2ppYXXzS0O93x7MtZ6Q6wbXnYeWHP37Z91RIE0Oof79jV6PbgW2X79U1dRcu5Pa&#10;p3u3qIiuN1LTzl1NBP0/PCR48uiRzz7+qKe7e3pOXniXwKamxlvpGdU1cnOsbg3Qnjp8uuwppcvN&#10;ru6egNdv+pA++aAHE+5UsaXIuXqHiNAuFpVC7YBpv36h6gXNn36cD7is+ACmroZN/VPVLsCzRQ94&#10;snbuF8Pocd2zaXteT4ihO/vPSYTinWpYbdLcLoPfNAH9v/36xSivZJTFUPrg0GM+Rmorlhaw2uPg&#10;Mz9oeKeD24D78pj5H3/89ttvz/A4fjmzwcDOB/2fXcKdO3c4CzSsX8REU9V/J0n1NNXyQf/ft29f&#10;t27dQP+HmX84IA3UWFFRkZSUBD5o4AWwe/duSKa2saBih2e/USM7jkdlZxsIhjs76P3SOtKm7Q13&#10;Wh7Ps5bYd2uMb5KAupcuXbp9+3a2EPAVTmoQi+yIpipyFy3mgAXLVvY3sktL64y22qKnj72rvTXR&#10;wrVRF09mGpPZ1Wb71Kdu+N/3Tk6OY8aOHTNu/Ohxjzz76kKL1haztlbr1sYB5ftGZq+NydvStfBA&#10;95LD8Aez/aDt03/wdWjOb6Oz1wzP+dWnId2cEFu0tQTW3x6V/b9BuX+AcQH0fLgECUZkr+1XsL1b&#10;0aHowl3Ds38ekrte2HBv5NgJv/+61pKQmLVJXFqKRmWtgUuQwFpUbYzGmXoZoOcr/d0viUHzB/0f&#10;rACg/BtL/4e28DMBNFY52FiM7c7tN2JRXm5WVyePBQCGABcXctk/7RFA2wXgALWnrs6CWvikcqSd&#10;VpxvBAOpi0GkS0uvzOwu9SNwGTzYUI8CQl6Gi0ewgmR12SnExJ7e5Dm7oG69UsuUG9hsYWHeKNJg&#10;A/Dx8bl169apU6focuEDfIWTGgBAX0CPkFsDaOwaiP8H6//97K1B1R/pJbWhw2f4S6sTQfnxZU10&#10;LZAMEndI1xjUrwZlbi7MLHfvFeLGuIWZWYL2rbbI9uuXxiZxZb3IykwwpatTWb04p0okIsxsbCwr&#10;G6BTBD4u1tFBTgPDnYaFuzw/xKeymUvpMvYNzk0hODjrIOvFrepOQrAGNx6DOod/5vbrlxsp6RFh&#10;XdokbdsOHK6sqp46emT/6N5VlZUZ9zK9hR5zpk+Cx6W9jU1bW6tY3FrRjiYA/jDYKfneE1fAALb2&#10;NMu2k5VZ2D2CeoRpP9RHUWq/flGQyiVyQL+M0irtkmIKmkAH9Yt+uDnu2arSrP4x3V3o8gx+E9BP&#10;rI7I1X79YoxXMsMIpO0hPY3klgMwunyq+MzRrXxv3wE5tfW65VFMzdb/aeX/3LlznAUa1C91pe6O&#10;dv8Z252zZHr9f11d3cCBA0Hbh7Ua5ubmoP+DoXnYsGFdu3aFtQAw/w9HSUmJGitA/PKxxPGad2OZ&#10;CmLfZX0xhJD6vF6zNqetS/pxe3H7FM+zVPCbOHnyJDhQ0OnhA3yFkxqyQ0dAdxB1rK0BwAQAi/bN&#10;LLfH5/Gsl0+yGf38iJZGQkK+VBv98G1Kf+P5OY6ODi+98lqmU/+TQa+dCnr1YsBzreZgJ2qLjo46&#10;efzoqWOHvnrvZc/mnI2fL1j51pMuLYXC5vyzv33i1ZDp2px/+N9tJ44dPX10P8gG4aXh3xPHj588&#10;dmTT/77zaiDnM+ESJIg7duid+dM9m+7t+PHTld98ee7Inpde+s/+3bskAlANyFxbtmyBuk4fOzhn&#10;dJ/QSv3Xnxsd0UNSIGMFYLsDGNh2HiYAuGOaa8b29KMjl6oeYHImFX761RBm/uF4/HHixx8Jf3+5&#10;/g8nqTQQMoCjiLQ7OxmFneMymIi5p33VXiDCu8/c+QXbrkz7tV1Z+zpljKbm1uAf8oCiyYlu8tBk&#10;p5bJRb6gCFnGkKqqFE8nWdBRe3vv6vpm5SZYWlg3t6m3AYA9GB5kaWlpoPzDAR+UnMQ4mAsE0COk&#10;gbOpWkPXQPx/iP/37e0KpoRDBfW02k87BfyWQVryDpW0QDJIrFPXSPGxsFGm/DSapZSyjDBZspbL&#10;dAoqA9UpSjmknUM7F+78gq5BOYPG0dBcUUK4O/N31TKgX6o198vbgzw/nxAwIVo4ra/n2CjhI9HC&#10;qGDHUG+7UA9bSVPrvZLGs6lVB6+XpRc1ZJU2/HmlhKNZKje4LE2pyr0shyTFKp9ZJi9JhxbnWPLo&#10;HsOaMCYNdd09Ssm1OqyMSl+0PZDyzi9duXLl2rVrN57KbKQSNxcmpZTWVGQmwtrIkjoJROuFyQcN&#10;iyEN6Bct4wXGqKOd3aWkG0JXl6emTQrw9f13z56f1v7822+//b1ju6ebe5/uERCsydzCQiyRgHsq&#10;V1tJuBfIPqAfJhpvabXeLNIeUrzZtZFVfeipzdEdHo+Mf0dN4unC7q5EkdbyyQQaAlYb0C9axgu3&#10;ZLA4YNXFi/vgaQFeWbAQgP531UUSO3nQp8j/SQ/5JfnJVRdzLq6i0lEHlCn/Ij9FF0CnUqhW4Qud&#10;XXrIiiSluEieZtXOi7TREhnQL1rGixFE5HiOucBDZ+3r+jh6qf4ksQbgDxcuyNzHZHPO7F8kjh9/&#10;hcvMWM08vnDhokWLYPpxX4pUKW3MPr9///7jx4+nlJYWJhZKZ6slTQ3t9RzTMl6M8Eqm2rVccNXd&#10;AApWHGkiD4/+WaTlju3XRH+Wv5upeyDWpyWVDguXvXVV3QM3ycRE+L3Ig58LgmhprmloVe/NB8q/&#10;0vy/OuWfltSA8VINAbP+80iUuldliP+fkZFBa61gAoA1/7T+DzVeuXKlZ8+e4BTg6uoaFhYGL4GQ&#10;mANv/Okli0bI9X9WCnDdd5Ie0gl7cBdYHg//kAeckiWYK1flpRednFjnuPvUa8Q0Yu9p2gagnEte&#10;M1UxVS1dSsLKkJCQ6Ojo4ZuOxS1deg56n8g4vvB4bu4ZeAdYt27dnTIdHiGzZs0aNGjQxYsXQfmH&#10;Az7AVzipoQjoCOgOoqEStleSJRMQAjPCxvFSWnGDpok5HQSDpKO6urraWxIQBqIdDueW0q7h4fn5&#10;BS1m1nbiGpjShwl8mKI3l5CqBtw2Y8eOW7FiRa8e3S3bSL8Ac0LiIK6yltTDTWbV1vT5e2+mpqaO&#10;HTt25LiJtHRjxoAzAXn4+HjbSOrtm0qgBPgKhYwZOdyilVTo4J4ZPW7Cb7/+CmqfZRtp2oDbMi4u&#10;DlKeOHFi/tw5bk257dBWaZHgZq/hr/3qfQhL5mECaKq2MjebHKV+kogxDTATRDD/D5OFf/xBPP+8&#10;dC9A5hKXHYH8wfDQHppCp+4BV1rSZZ/RJsEMvfqV/qRrm9QbducXsLYQ3EpfyfriGVj5T30kFObG&#10;uOqrurBxbfCkQc46yQJLhGxZzyCOvKNGjaKtALT+D1+1VgA9YiVptBQ3aOga2P8P4v+D2p9f3xwr&#10;lMYLiSsmX1FopwA6OgAkgGT0ZoFKh7quYbv5kZxlL2xX1h6kWILJ/3Vy8Sb5ceZOZiZZ02V6RSHt&#10;OPgp8YW0RFkOWedAv346k4wVQfYj7TxCHaquinnnV668zNZrGptKHaylofWbq7LA0F6j8dWBfLK3&#10;T7+IBYJRkW7F1S23s2rSihpWHc3dcKbgRHLVD8fzzmdUZVc0wXKAhKxaHzcbBxtzbwfO7QCUb3C6&#10;45RxUa9XjFctYCUVU9nLGAGz+oTU15/8yDEGPQZPYiZv0u5kvTKC8ayZxCiRZFbmguz+IY1tzPHW&#10;r9Jl3Dlxi6CPwbHzlVdeeSIoe6/sFaAirYAI6BsZGWRVllsisoSfHwsN7hnt1i8ebq55RYUSsSQy&#10;JETo7n4vO+vq1Sv29nZggL+amHgvKysowK+puaVVIjE3M4MNndQM0p0J5H0M96fmW5p69mjUdBRu&#10;dq1PBLDrKT30pFlIgxnbFgenw0e8Av4dlCdfTfpNvyFRrjyKhySwbaWmhO00XhSqTD/7EzEg0oU6&#10;d/WnskgY/FNlyzrDhv2XuJxcRV1LT94+KxIuwBIB+vgs9KezMiX+c+Iz+uRbgwIHTZm1PZm2AVQl&#10;Xyb+O4y1SBR0+g3Es9L8xOdSvV6hWuYLGa/g8gCp7/RnxOeMzr/9MlnE/Vyn0BH9wu8GUknFcc+S&#10;fvrwqOJpk5eVyPmTBGsKZD8R84kEOjSQwqHywOS+TI9V6iYJgTflJUuWfPzxfM9Dt8jfl9KkvZdc&#10;h0yZAu/QIUR5IV2ApK66jrCB55japwSZqr36xeBXMqoNzDOcsmZCR0l/nLVP54NvR7CHiyJKcJ+8&#10;Usq5U7v83Uz1Z/zExqVgMv71uEdUCG1xrUw7foXoOXhw3759I8MdG3KrWggr8vXKWHu8UZXo1y+W&#10;LTV2RMubk6PUDQXQSKurqyEEICSAGwP0f9D5Qf+Hyf8BAwbs2LED/u3evbuDgwMYwTntCMVZSdOC&#10;pKu+Gc2bVrhhqp7222dP2C8Ze3oEfWqs00JiBfWReHETlQFUdeoieXLa3oU85/hVc8VvejHqOF2O&#10;gj9C8fbnJt1YeTnz+vXrZ/oWLpcvdT20/l4XeAd4cWq/W6nZKhNm6uCR5+fPn09bAWj9H75qSk1d&#10;g+6AjZaI+nJ5SjABWNpBjMB916WDVWshfBIM7eZJNMNegxp/IPkUpC3NoX+2wQT+rk2/gmc+pP1z&#10;85Zya9/9h4+TjtZceYvLymGw/Oc//2kjJ/PJ48SJk03m9iKBVWFR0eRHxgqI1m+XfwsWzIULF8JV&#10;qhTBv3v2FtuGtLEiKaanp/+y7o8Mp35fff2Nl5cXmBu0Sar/dVX3e/YZ/cvt5DkZ/39mRYDhDeJl&#10;AhgW4WUDe5S126H2x0E6hQbT99K3WNkLs9oLbBnJNwlKm+S0Lc/8lNIaSb/+mZOoZQfKLv7K7SUr&#10;JZVUPRbGmZnD5u/G5Qc9MqybR29vS2sL7Z0IsQCgdogCAP+GUZsC0hYB+AzWAdUwgYyoaroGLANS&#10;fiS3wXJ1sP8r8ymWoGX2l6qF8JEpTtNleG1g3jlgop+aMSDXI9IFwtQQPYnAPqBoRV8P5iKEN7vs&#10;8tLbA9iGK1sbj7pm6WPL2oWMBQALuIx+UP0ijPKx0tAvv1wsTi+uNzcXJBU2ZBQ3VTdKXOwtG0WS&#10;QV1degU7DotwndHfc+HEwDBPG6Gj9RvD1YX64bjBVXDBS5eUILQUFD9yUp+cZiMXg5N+/ZMmBVNY&#10;IR3jfKvAhJymIyeMyTAA7BSy85QdQTWrfB0pjMFVL/WjyqypLBwzf4g0pIhdSM9eN0voZTNu4SFu&#10;pHuGlYWdnZMNZfLgs8moLp3HZ7y4OjmVV9bY2tp4e7g3NDbSr+8wS0Ou2BSAMVNgZWlVVFoG391c&#10;nCuq1cUCkD5PSKiabmmFgaNLUzT5vnA99JhYAKwnF30PgA0g88IWv7BAntVLxG3t0i9axgsl3dWf&#10;aKMSaO+MNt1PQV8nHxORA6Q2gPTkDOlF2dT859sJagGBip4fFim1AZBXZNYFmkhZ2VVZvc/I8pNh&#10;CVhmAuZLWRnx32dlcQrZxohZU1SiF/LkfR+T8RkvRhKP656lFE7SuMzHM4+Ug/MnibRgy6yT5M+U&#10;qsAaf1/kPz/0WKUNRTWJGykvgI0XiJLaBqKhtsJ/YBfahGbl4StdvycWNzfX1Gn0AtCPHp/fF/1K&#10;VsnFPMPpWRPZY0f+46y2HsbIrJhCj4keaSyAV3wLaK+xpvrq0P5dnOhyLZydXapELbAzkqXRtnnX&#10;lx383Ed5Cp4aHmFvo8nRkFHsjx49CtsBwkvIzZs3Y2NjQf8HW0D//v3pjWbU+RF4BUftlS39p3X+&#10;NPmOZdLZeQgUyKRZdJzSyiEbsegNKmYg+ZE6wJpALBlL+w2ws6gHEBXsxZUrKGjakrEcbgTZ2fs/&#10;+u90emqv5+R35aEPJ74wnIoq7+XbM7+eFeChqaG83OgbIkJ3PDWiB2UCkL2Bw08YWAGs7I/dyDei&#10;I8CUXh7W5q3gw6jvHaQ2X7WVx920u35+vjDnZ99SPnnGEzBdD6nJn2IB7C5tlmcXCW1jW8Fgbh8M&#10;BPRv9fcb98D8/8iRI8Hb36K1iUwpENRbuLTSFoG2tiUfvO3k6Ej7BUiFINUVsxJrpfcCqEvQLCAV&#10;h/p6aGY7bn9gdIbGLVBdmEDj1qJUGnv9PzsugIGVatMem2vBmWR6Xz9N1ajO8MNygIQE4rnniN9/&#10;l64FUDVLs0skVTnFuGP0VfrdACzw/aVvsbJ3WLUXVOUMnw7T0FyF60ZOOqGnGkoQ9nMtqZEN+/r6&#10;ImdOvRLUB031Mf7/zIoAPtJNH9htcKhbVVWVusQ+FpKsmhbQ82GeH9I8HUyaAAa4WdJrAcAi8J9Q&#10;Z7AOQAJIBok5ylHXNXzk0zkNo6tAp/MJ2kjdBvOJjYyvh6zG2sw7KSq1W9s6VZRX67Raq536xdvB&#10;0t3B0tHSLACW/Qc7fDw5cP4Q7xl9hENCnSJ97QWSVkEbUVDe9PuF4qX7s7Zfl6/j4CKqxw0utQGU&#10;lgZ3Dw/vHgzmAJjh57YAyCaM00hzgUKADnIiGcYVZUcwMHKHzjdKO/WLpaVls0hsbwubNlmm3bsX&#10;4O8/dMhQ+I2EbQGGDB4CznipmZk5hYWW5pZhgQE5RXxc53W9pfmgkD79OH1f6Pw87gnQaYJ/PZOe&#10;eTf36dhgPrVCGom4WfMsRzv1CyWeLBygfM6fS2qpDaDq4v4MSpknp+bLplDTl6v/SxuiQK0PVZyi&#10;BH09A9Q7sACEqmrrs6T+ArTPABTZCY/27Bdj4eC4Z10Gz6dslnpXwTUbrXdhVMaahN8+rxhBeQG8&#10;OZFyF6mvzXG159o+w96F9GbS6AXQXv1i+CuZMiXSm0warhlex7QxJGcOlPsNVnuqeAZoK0d+3ds3&#10;WkMwADNLDVMssAWA0i4Aw4cP11yzHv1SXVkxJMztvdkjNJQMSpqLiwv9wnbt2jXQuMC5GhaUQfw/&#10;Wv8XiUSg/INpAJYDcPs1kPr2aa7AfHQcfmou/vginlzlAf+UZ/BVCoCpfkLqfqCcizJFrCAW0ssN&#10;mANMDFMC+dqWqVw2du7usGOCBuEZ/39mRQCflr43oz8BE+YNrOcIZQJolhCnUnRZiqCxMjtLs3E9&#10;fUgTgFEdUqDOApuw/63fDL4h3337taOoHKIA0oKo1gPqfWVVZVBgoL24avLER2CuHhJZtjaZt4qe&#10;fvrp4uLil/7zH9VGuLq6QP/D+Q8//FBDE8PCQi3aRN2rzy//5uvCwsIGcwc+8B/INLRLQkc2TTX+&#10;n7GsANpMAA2VsaFCVztNds02S0vSHkUr+XQIQIhm/8YbRF6edBUAjYpK02bDtX0lZWJnLd2vurDH&#10;wB0B0vYwHrYwE2B4X6WdToihp6OZAyYDNibVEg5BEQTtEEg0ZKfe7CZU41Kr3gYAC9sY/3/GA01p&#10;jwDOFrg62AR4C8vLWT5OiunCbdriimvpyX9Q+yEuIHy+XCGi1wKARcDPVgDWATgJySAxRy3cXQM/&#10;8TsZH2aYH9YYyoEnfdLYwI49xzMbZSdStvI4Rs35eEDVr4oLAQiXLj0d0m4W8g3caki/+Hu5a+iX&#10;BYO9XO2tvFyt+4c6gSU2o7jx5O3KuOTKEzcqErNqs8ubwGJ0r7z517NF+9JrEmRrSxWA8L3Bwbl/&#10;7UbZYIKFE/SEPWkDKD19hyAjZpI2gI2KM/yK6Km1uV9AGAClwDtwPuvOBbAAKF9Q23NOrj4nNp6X&#10;huFpyLx1s5cnTwd0dpGG9Ivm8VJRXWVlYQ7bAMJsf8KNO3mFRVMmTX7ppQUvv/zyo9Om3Uy5u+PQ&#10;UXNzi0eGDymqqHC00epDwn1LMy/HqgNHl/j/qpT53hPSnOHdH/tn6Yrc6DDpnJrWAdcibrY2U6/S&#10;GNIvmseLVslYCVwGTQm9fPasTJkHfb+fkNqnFRR8ejkKOekvc+mXZgTDQUbyRbAAkCsH2IdQ2G/7&#10;fia6gGY5oJqfNsjSspcr6CJ+O6Q1pF80jxcjCMtxz7J//UGH51kJ508S6aok+00hRxvPsuTJFMcq&#10;3B1l5dd7u1H7vddlp1FOAR6+0TdTs+lFwC2lBVLfYgsL63qNQYAJwpB+0TxejPBKpkwKOkI6hw82&#10;X+19QvqbseM5kKs0pMvIWJMKYBXg2yNFBdcDHeE9xsbeOePKPVJfgUNcXV3lYknpjJqnWCAB2woQ&#10;EUFuf6LOEKBfv5SVFA7oFe7tqkkvAoey0NBQCAdACmxm9vvvv8NGALAKALwAQP+H6AAQHRAu0fEC&#10;uKPheM1aAU79qnPu5Jw+OUsPB4QL4EOVdCiQLgnQlhzMC2OT1q0gvQjU5SLtAMcXsa0TZPSAl/9K&#10;pMu+dYC1EEBbdWquQ/x/xv+fWRGgtEcAZ1ZvF9sZg7rC5tnyq6CMgIu7ld2RpHw9peHKNjrSA8zk&#10;hIiOcWS0Azb8q7AJmPToE35+fidOHIc/8Ng/EXdGbGYJLgBiM+sGM/tmc3u4pVrM7BZ/vRLiWYJX&#10;P7y0gM4vJix+XPYpZIGjtrbup19/h8l/CWFRZ+HSaOEM2SWwZfh7H8NKAUgQRBp5BJBAXqyZLRga&#10;WgRWkAUWApClHD8G+1m88N+3iu2Mtqui0Ui1Q0GqIQnaoRLtRb4+KojZDpBJTVsB4JL2/OpTaDQB&#10;tDTAdhozY7VY8sTu7q0ODnKTFGwHCGZOGGN0aED4Sh8QR9vBQezK/c4vXxFI+npuJEaw1W1Q8rid&#10;79VeAJdn2IWGPsil0Hr47iswAzMCe3Hzc+xdAR16jJ5Y8i+EN9u4I89/WrhanUYtarCoQUgPZv0/&#10;fICvcJJPv8K6MrAc0zY81WO0k2R7oRim/WGen1b7Xw9zAJ2fdgoAi0B+YxtcggSQDBJzFsLZNeHT&#10;qSAKRgMMNdNBg2UryDX4f1IRpKhwa0yEItgAUqWL/Ye8rbgQAOpw8h/clbgLYeeysshYAPWEph0B&#10;DOkXoVAIP+Hq+uXY3eqX/rz7/F/pcXcq914t3XG1VGgjGBTsMCPWc2pf4fgoj0hfu2OZNdaOVk42&#10;5uRKNtWD7w2uQBUwSZ0rSPV9J2UBoGwAV9SsAqDrJc1AjD8tSxSykLUJMbL4ADzu18CR7z1atJEO&#10;B7gjO2had0o50/EwpF80jxcPFxdLS4v6xqbWVgk4AmzZvT8rJ9ffzw/mZG7cTo6/cWtIv74vPDGj&#10;pKIiIzunR3ioNsG5b+n+waWk3wq/J5P8ZtdWGemvodtDL3z4S/2mjolRtQDkXdpLhze7kFIq95pp&#10;ETVrXHRkSL9oHi/am85OERYZun27TJknHfLpFQQbykJpLwCIDrD6vxmf0w8v6YJ90gbw0+UB7DAA&#10;9K0/6C0IISB7KGmO6KeQlr1cQTfxjZ7akH7RPF6MICrHPesyuHupjLj8iUVQMWCVY1qwJOD8SQLX&#10;AtlvykYihmMhgJYmKI5VeOcNGfwsseVzciHAkSpP+h3YI2qM66Xj1HjJJNylCwHMHZxdLBrrNIU1&#10;NaRfNI8Xo7ySKZKhdXrq5aw0WKsXAO3AScdzoA5yh2bZTw8130OdvUPIeoQOASkLA8yqmo4FsHLt&#10;v8SkUSGkr4Vr+LAeNbfocIBptXYBLtJZY602AEUrAJREGwJUDz36pbamSixqGdy3p+bbCUL9w4By&#10;dnaOj48Hpcvf3//MmTOPPPII6P+0wg92AdByIY2bmxsk5iyNDM9PbtInPcL3TpsHvv5es95YJHXr&#10;P03w8wKIfZcKEaAYQpBV5d4XZZWQexDI9vlTzcVEB4Rk7GAAXrO+/vnGTDocYKIPayGAno8NmCcb&#10;PXo0s/4fPsBXOMmnuI9nxhIQ5a6J9Z5M7g7oUNnQcirVaI4AHvYWA8M9qd0Bjbzs947nhAK78Mfn&#10;vTR67HjYFBAc+8G9v8Smy+R3Vv0RlyKxcSmz9hv2ny+L7ULAWDBhxmxINvXRx2bMe7nWyv2ND7+A&#10;wH6wj+C8V/+vwjbg1R/+ee2HnVVWPuU2/pB9/Zl7lRbCEeOnQIL/vPL61Pmv15i5MMVWWfsOeOrd&#10;SkvP9WcyYBtCSAO1Q/llNoFZbvKlHXy6oDOmUReSoOPbErPsIij8qvXCSbhkiDwC4oU9avNX5XX3&#10;sf9wSqTWChwSEjw2bzavrhbQXgAqR5u5ucTZuXTu3Lr7v6eY1tZ0sgR5eXlgBejSpQsHdggWUmZR&#10;D3a+np6Lb1X9NsCrsbll0hkyruvrEa6PBTjAZgHgC7DyVol9q/gZofjhXdzTDn0O/QK/67D/mmrZ&#10;zxxotDA3gx0ywhwte3nalNSLHcwEEf72s8jYBW238+q/O5WfUtFsZ2UO0dfAZ+2XsZq849pBdp5F&#10;0qtj+CzZ4FlgRyTTMF6g+lt30xNupwZ6e/XtEfH7zr3uLo4RXbr4enva2tjY2dhU1lRfuZlcVlU1&#10;MqZPWBC1oFHHo1Mi07GN+iXXMF70K1CnXHTcv87q6K9TU3VMrHm86FjY/Uyu89DTOQPpBpCZZx7I&#10;2ne2/Rqsebw8fK9kEIZNm09ru3VGVnqqj9Bl1qSRWmsAR3fY7W/nzp3wwtavn9QmyeQC/T8nJ+fJ&#10;J58E/d/oq+K1ytaeCW79Pfl2nwNPdm3POjSXPfWrvaeTSwghy3DfCqsDKlwtxT/O7WMsuUrrRO9s&#10;TSLs3ciIg3ggAZMnoN4EAPtbVOd/NL13pI8jn1bAbn9WRUVgBbCorlbYC9DMTOzsDPp/i7c39yoA&#10;PqVjGvUEGhoasrOzwYdHdZcy2hT5aZ6lr505WAHcLASw/9/qFDIEGzj/v9fDDWIBgv5f0CD5wp+c&#10;7UMTgBFvNA398vJx6WquJnGro4VZP2/bVlErBALo5mv/99XS01m19W1tdhbmEtD/qS75ZZxJmgDA&#10;CeOgx+pOZgEgNPQLuGIC7ctJt29nZg+K6mlmYXbqQoJI1EK+t1lZwQIBkVjk5ODYKyykT49u9K5O&#10;ut4weqgVulbRSdNr6Jf2bxFs3bdfuBotAByk72u/GLHndX9a6T5Wa/IulNnF0KFN2/vQ2i8P1StZ&#10;W6tEYNaOIas19GZDfV12RurcRx/x9+a1rRWYAOAHBcIB1tbWBgQE0BsElJWV5ebmOjo6glMAKP/q&#10;XADa+6Zqp/LLj30yr+LpA09qn01sJwGg2HPJBZM+30W4h4D/v7QWiN4P0W3qSj6Y0r2HLy81h494&#10;y49m3ihoIOyhW/GFmg8wTHM/Cag3AdQUBTqbLZ3Zm5d0sF6ET6Ronsl4VYmJ5ATABADaCPycKEFh&#10;vJHAF+BMncUsH4uRXo6w/x8kg/h/sP4f/P+HO5Dz/3RGfGIZ965S1y8vHWuhUcO/kjaiSSTxsDEH&#10;Q0BCYWN5o9jWxgI2kJBvdCwwQS8AeitniHVn6BIb4wLnWZq6fmGy307LvHonpWe3ru7OTpk5eSXl&#10;Fc0iEThu2Nvadg/tEh4coJ/+D+XrrlbwbNODkExrv7RHI8mAgT9dhaB/zNaC7VFLpy7zvvSLUYjR&#10;zym6KJ2fVjzHakPm+X0Jlfb2NuAoFBE72J9vaA3DG6ipX3i+a/FMZris7VhCS3MN7HHmAM/ndqxE&#10;fdG5WRmONpbzH3uEf+20LwBsEAjL/unogBAmEEIDglP+AzT/H7/SY/JqR0dypcGU5Xu+HKdH3B/+&#10;SPmkHPrRdlI5d2WtnW4VE3VlYULrz6YbzTxxu6jh6/3JhJMP6cCJBxIwbQJqTAASEVGV+8rYiMFh&#10;VOQbngfMoakLhkmG38DxwJOjzsnAnAxugRBpRimeKntBUn6L4GSNeVqToFBMGssh/j/E/4P1/35W&#10;8lRoAtAZvcYM0C/5+fkhISFK/bLgWAup/bM2qZG0tjW1SGysLSC0MRgFFA5TNAEYl1NHl6ZuvLDl&#10;qKmrv5UGcZsEQX6+Lo6OklZxRVW1h6uLvZ1ta2ublh0+OrpBD0h96sbLA9K8TtsMPuOl0zauEwuu&#10;fbzgK1k7dy9M2Gem3p42dlhkqE7R72HKTABvBbBhBL3/H8T/h2WDMP/PvRFAO7fiISl++4X0F1cf&#10;Ijy6EuYyt0pwBICQZ/WlsweHTu7laRQOWRVNi3bdIk0A98ktxSitwEIeEgJqTAB1pW6WLT/MVV6q&#10;9JBA6YzNBHMyLASAWKCdUfgHWGbsF9PsXOwX7BfTJGCaUuF4wX4xTQL3V6rCvBxwJn/5qWn3Vwys&#10;nSeB7q9tzGswJ5yZbc7bCIgI0FhFwPbnYA4wPIof2HNg8t/GhbB1Ri8Anp2Cye4jAXOi7xzl6mEk&#10;1JU8Fhsc5vnwbvx4H7tEv6phIQAsJ4PQ5XqsT9avRszFhwB0B+wOiP3Ch1VHpsHx0pG0+deF44U/&#10;q45MieOlI2nzrwvHC39WRk8pkYgLcu8Ni4ny9STX8+PRCQiYmZ+4kkLYucv0c8rzFZwCrO0Ja0fC&#10;xoGwgX8N+CMLcSIsbAiBOa/F0Z0AGYr4IBPgcs5vrLKzsnikh3G8Yh5keKbUNthpBjaVhW1mTUko&#10;lIWg+wWsAMjCpAjgeDGp7mCEwfFiyv2Cvy+m1js4Xu5jj5SXFttYW/XtQe2ti0dnIPDfR3o629mA&#10;579cWJi0N7cklXZLWzKMv+F/UBQUyCc4WmcghjI+2ARUTADgAtBUPaaXL71CCY/OQgD6C0LLVlZW&#10;StTsy9hZGvKAyQn9Anv8Yr+YWrfieDG1HqHlwfFisv2Cvy8m2DU4Xu5Xp4ALQFV5Wb9ekfiqfL+6&#10;QI96obNefCQK9gIk/f/xQAIPPQElE0AbUV9mbS6YHIVLyjvfrQFBZeEBV1JS0vlEf6Alxn4xze7F&#10;fsF+MU0CpikVjhfsF9Mk0PFSQdC+4oI82IOgf8/7uNV9x7f7QajxjUlR9lYWRG3Rg9AYbAMSMIyA&#10;gJi0lF2CpblgUjf7Hp4dsbGtYZJjbiSABJAAEkACSAAJIAEk0KEEIJj/2CH9oyPDOrRWrMwYBH46&#10;fPODDXHGKAnLQAKdm4Cgpqamc7cApUcCSAAJIAEkgASQABJAAkgACSABJIAEeBDgCgfIIxsmQQJI&#10;AAkgASSABJAAEkACSAAJIAEkgAQ6FwE0AXSu/kJpkQASQAJIAAkgASSABJAAEkACSAAJ6EkATQB6&#10;gsNsSAAJIAEkgASQABJAAkgACSABJIAEOhcBjAXA3V8ZGRnZ2dnNzc2dqztRWiSABJAAEkACSAAJ&#10;IAEkgASQABIwCgFra2vYGTciIgI+GKVAUygETQAcvZCVlVVdXd27d28nJydT6CSUAQkgASSABJAA&#10;EkACSAAJIAEkgAQ6mADEzr9161Zra2tUVFQHV91+1eFCAA629+7di4mJQf2//W47LBkJIAEkgASQ&#10;ABJAAkgACSABJGDiBEAl7NmzZ1lZmYnLqZN4aALgwNXU1PQgeXrodENgYiSABJAAEkACSAAJIAEk&#10;gASQABKgCYAVoKWl5UGigSaAB6k3sS1IAAkgASSABJAAEkACSAAJIAEkgATUEkATAN4cSAAJIAEk&#10;gASQABJAAkgACSABJIAEHgoCaAJ4KLpZXSO3bt36ULcfG48EkAASQAJIAAkgASSABJDAQ0mgnjqM&#10;3vSMhtJv7x2emri678Ul8Dft2hr4CieNXpHeBeq8IwBgWrVqFdT38ccf612rasbCwkI46eXlZWZm&#10;qFUCJDx16lRSUlJubi6UGRAQEB4ePnnyZHt7e/i6YcOGZ599VrPkhw4dmjVrlhFbZ7JFgQlgzpw5&#10;JiseCoYEkAASQAJIAAkgASSABJAAEoD92q9evQobtwUHBwcFBfXr189wJmfOnIFChg8frrWo7du3&#10;T5w4UWsyUavk26wjfxfFt7a1KSU2EwhmevV7L3iCjbml1nLaO4Fu+jat/4Nq3abSKsMFhSgLxcXF&#10;sOOCIUVdvHhx0aJF+/fvp/V/OODDyZMn4SRcAv3/0qVLhpRP561qqnv/yE/df3ga/uCD4QViCUgA&#10;CSABJIAEkAASQAJIAAkgASSgSmDTpk0fffTR6dOnQRtNSEj4/vvv4WtpqaHz6ruow1jAQf//b/KW&#10;rYWXVfV/qAJObi+68mrKX5DMWDWCzvvyyy/Dv7oWqIMJgNH//f393377bV1r0pwe5v+trKwMtAKA&#10;kr9x48aGhoaBAweCk8LP1AEf4CuchEtG0f+hIV/FbUwqTD80fwX8wYf3Dv+PB42inavGOnxO/72+&#10;s4hHjvuZhJR2xfUOlKDs3Jo159i7baRsW7wtRYMAl74WPLrNEIwGFFC07VFZ5QaU0oF0CZbEHVmt&#10;6dTVSfqJHzBmsMAgkR0Kg0V+XnUMKQwsKIkpQfpBcRgSSuNQZZzKS1DKSDZFOTX3oFYpU0pB2yOA&#10;HyxjpQJpOFqooXSSjG45uAozLQjGgonlIAEkgASQABLQgQDo/zBdP3fu3B9++AGmdZctW/bVV1/B&#10;hPSXX35piBv/nTt3YKs/OOCDDtKoT/pt1uGLVRn09THukRt6Ppc4aFHS4M+29X5pikdvASGA85er&#10;MsFNwCjVQSG08t+OJgAl/Z92qjfiAf7/BloBQMIdO3aASPPnzwdXf/D/p8WDD/AV1gIYUdrN14/+&#10;8uh7QS7e8Acf9qWc11Z40orP52aPPF73GfW3YDxhiO6qrbJ2vV68/3WHDUlMFfEbxs7eb4TGpBw/&#10;TkRHCJlyy84dT4mIjmjXpuhfuPfs3W27Z3vrX0BH5CS1/q9lPi+dQuKOoPIg1CEbLGXnrvu/Rivu&#10;r40t2yZTN0H13FY2lrrAPg0tp9R1BaOAcKi0AGkpQiJi7FD5MIQcrHFIGhbWHFfYFTdl25rjwtlU&#10;5tnC42uUDA7sUa1aN9UVHGVKu8i0HwE87iOS7WtsmDzyKCfp9BD0aDNmQQJIAAkgASTAJgD+/0eO&#10;HHn88cfZfviwEOCdd94B7e/w4cN64wKzQiB10MsBDDzSG0pgkp8u5N0uj3wWOvVw+a0p11ZPTPxh&#10;e/GVhcHjvwibRlsBthclQGIDq6OzT5kyhflXpwJ5eQG0t/5PS2ygFQDW/9Pz/4MGDVJCAP7/aWlp&#10;OnHRnLimuR6UfzoNfMit1taLRTkJxJRh0bJSvafOZD4bUaxOXFTK9RQF1aMs5ToxdqypWgA6MWgU&#10;vfMTYAaLcOhsmYYpHDo2oux6Cqmew9gpkw0m1mlqRv569GuvjWVp+IowSI1dcdSxxiE5G03MXjxb&#10;YVCCKEJZjoixY4XwnVWkfFSrqZuzTGkB+Aig+xKfg51/xGILkAASQAJIwBACV65cEQqFquvwPTw8&#10;YA2/rto7GBSSqeOff/45e/YsFAsHfABTAn0eEugn7a7iq5I2cj37aLeI6Z7Rc2+s21aYUNBUBX//&#10;FCfOvP5zf6fgoa5hkACSQWL9alHKBSYA8HmnDQE6HdpNAB2j/9NCG2IFuH79OpQwZswYpfYba/0/&#10;U+zAn1+CzzKXftKxH74O+mWBJu7egTHE/rOkgCrH9VVcqwNYqwZW7SsmCMXJdvApkC4loObk91FL&#10;DOgzrIysuXqd7glWYqhIYeUCiBF6NZnIXggyr7hO1jU6m9h/da60dmgLSMu0iJKcPiCjtJnUSXLq&#10;jz1hSOoK7Cl/8s1X7hMAPtz08ei2S+yZbSg3C77Th2y+W2Hum/J/l15hSlFYP6BaADBkCpUXS/mR&#10;b6MEIctTditnichyiZBXyYjHOiWfoqeLI9tGtxKKYNIx8/h0laoVKYoi+wb/95mzh/hwkAwNk4xG&#10;wimwvOFUAvk6CzUXuEDxagv0HHd30BeYihWWL7AusCuWS6nUR+yOfHRbFnNbqwNJ1yzvY24ZWVVr&#10;vLGk1bGSywTVILyWW4AuU3mw0GfBi42AH0ipBUA+mGBcSU0D2ialqQlnBRcASgOVjcMImOtX1P8p&#10;UYTycSqMiFawAbAEVVM3V5lScIqPAGZhw5pzKeDJIHt2sNZBsFwg4LLsApmQWamg4JTPWgGhYb2R&#10;2lUOnNnl4tBVKSwdkOegxJMKQ56Vi6u8bkARgr5PccyHBJAAEkACSKAzEwCdnHrDIWA5AHj+Mwec&#10;ASsA+QLE74DAAR9++CFEEKBLgBAAEREREFMQDvjw559/0uchASTTI8rAucp0WpB5voN+zzuf01TB&#10;lqtcVPfEjV8uyJYJMIn5yW78VNpNACtXrqRD6+Xl5S1cuBBCDnAeS5cu5S8dxP+H7uQ8oC6ICABF&#10;0XEB+JcJ4kFixv+fyQirAOigAMzBv0zOlLeKM1XP3yySLvxQU3jUwgVvJuwBNXhVPDsFaMt7iJP0&#10;6oDpoc9uo3VmUK3n7gzbTK8aOElaizQe2UeJ2ZBy9UxvdsbNG6oWGriY/7M9p4bRMgQl07LFPns8&#10;o18kEbQCTi6M9p75FlwipvQDUaF2SsjqH0Kvj5JK7vJDKG2GuL5qdNWbGVRRGSMDVRqj4uzK9h8G&#10;vWwQcRGW+8DxM/E1qLXyY8+cr4mfyQuFW6d/OIhRlrloXfp60KWthVQphR8Ey1JwFlAUlzVbmhKK&#10;/ZqJN7BnTtZIMv8HA5Uq2DPHJ4660tZ2ceAcH7lmyAheuJWqkmyLTAqQ+dIgVjADmSiFW4k5PgIB&#10;XSDZLrkABHdFnDfHwA/IzMQykpyKwGAZkAp8cdmeOS/TLQTN1GebtOFtI+MGfSgrV/0FNaBATrpf&#10;1LaF3amATCoBXeHAkcv2bIujRYrbtodgvmRdmj57JNxlpDxzBkpvCTZxyMHqIwWxP8iaw7SHSsbV&#10;Y4r5OWUs2vYyU/XFkXSfct1YdFMURLg4W3ZKvfBasJEFqPEMhyFTZtjCGVUXAEJ5dQ7nnabupGEu&#10;7Oyqpb4C9GoDAhoqqxIMFPQaBLBNlB0/zjggpGy7Hk2fpWyNdCJ2EqlTArOEgtsIwE61eGyevHzu&#10;7CnbZMsvYP2FkqeFQlHR1xXrk4lLibiNFRDFIP46dRYmRgJIAAkgASRgsgTA57+xsRHEGzFixGOs&#10;A86AA7itrS1PycFe8Mknn4DbP6SHZQVbtmyBsAKwth0O+ABfoWy4BAkgGSTmWSyTLK+5kv7c3cE3&#10;oSZLNXuduIl2E4CDSaxrLUrpOyIcoGYR22OPAAOhmFZ276nbSD2fGA3z6rL5+fjr+6f0mx1LCxo9&#10;ewNx9CyoPte3PUu8+cMU6UKD2ClTvTS3JOhFqfpdlLCzeso70ozeM0dO+ey6fNG+HjQ+n/4WLVvs&#10;hDenVGfwcotxfjPj2Si6LjJX9impyUOW3Ss6CpqjMPun4uzKXhVwKe7D6VuflSrd3rN/BrVWfkzf&#10;+jO9IN979gfLiEtZmmMS7MmiR6P3wIGyVfycBUBh0mX+3iNnT5flIgi5HEosp28tlGnZA58FpT0O&#10;3ASKtn394bKLstPes2dDE6i2SCWmZZapt1Cg7ApZJ1OVogBwWrUiPfqVAMuAVDJSXrqFpLq9TNZw&#10;YuAHF5dJS1Z7gWwBJyitbVHoVBCBkKr8dI2kDYDuKvh361bpFxCDoC0ApKAMWYIhTuWV95F6salk&#10;akDK86uXUXafwaIjWmCOG4s6f2nDHELe3wNnAywtwtM3h6ZbgNMznNSRYfG/8hy9TreG8lIcyMxx&#10;in+Rhrmws6tmLzYgYO2DXL2OmC1rMmn9kE8DyM5TNhGZYwMrCXupBJQ4NkJx/YK0kQqp4JHF4FWf&#10;vSyPNk8II1hhTeC72qKo1EzR5FIKWRGG8uffU5gSCSABJIAEkIBJEwATAD1tDB+6sw4QGlYB9O/f&#10;n7/0oO1DKMFhw4aBC8Avv/zCzghTxbA0AC5BAgNj3olbJeSKf42HlcBCWxJe19sxHCAE/4ctAEAK&#10;mGBfsWKF0ow68xXsJbwkpRL5+PhAL3IeUAtsDQBp4F8IEMi/TFpIZi9A1YywomHt2rV6hEzkL4P2&#10;lNFv1X1Gzs9TIfSKcqpoL3raSX7us9XJ2UVEcV4G4RKoQ8uZWosy9hP7SRMD/bdnP1GVo4MfhXbp&#10;dUxBLn+gDmg1bfvg2gpBxdmV7ehclHWJGBhshLh7MCt+kSC94vlsI8A4qZO+9Lod3sG0XpiVtWd6&#10;cLBCXpW2BAezDAxMUrIEHk2WVaSbeOpTcwhMJ1Z7Aa5pA8XdFhIEzMNLV3CQCxbkdhayRuBCmVEu&#10;xV2aPXL2yGXkF8YCoCIPWQeH9UeT2AoUuEGqkRGiKhbO3kaJLnX2UH9jcd27ylJxC6/+FlD1DCfn&#10;uY9DUEBNcedo9zmNB8fqAu4FB1rKEfrTVRnmws6umlnhwFEz27meSzCQRiYQ+zKpZivupUBWwt4c&#10;gVpAkFfGlZm6wJGdtGvOJqgdGlS2AVBblCaaevHX1s94HQkgASSABJBAZyMASj7MzIPGruScD0oo&#10;/H6rxgjQ2j7wZwfnfzAfMLsJwAcIBwAn4ZLW7OoS+Fu70pdu1OUNc1GIQ/9DxOzzsR/Qf3QaH2tn&#10;vStiZ2zHcIBgCKGtAKBdr1q1ypCtF7Q2tbW1FZz/YQkArf9DaACtWZgE0dHR8PnEiRPqssB+AUlJ&#10;SfxXjPCvWseU3sPCIveXgW7uHehCfD5dtk0A5Se/MJrw8g/VU3X3Dp0Ck/D0sgL67y1tHgQ6iq5b&#10;cjIIouwgbR/kVgg7f1HaEFH7VgBs/Q5UKN1kYKUGZY10TgcNTuNmgqDWfh1MLwSgfOl1O0i9jzw4&#10;1HsudU/ZTMC/MllF/HNoTclWxBWK576gNygSBLVCQX4orFUgZ8FB7acsAN6kUwB8gY6X2kW4DCcc&#10;JhOlZOpxcV9RLyO5twK55AMMSnIrANeNxdXfPIVX11XKgwX0WBX1n9T3WU85cg5dqpZruAFU1U1e&#10;fvxQMmvWmpzrllobDHJhV62a/dRmKiSd6/PGSncy1MkDgrQM0DsmyA7SgMLeHIEsTrFxLKbc2Um6&#10;pHcTbMMQfV1pg1O4xOLE7h61fcKLv9YhjQmQABJAAkgACTwIBOjg/7BKH1bsQ9w+mK5/8803QWmH&#10;1w5dwwHSOOzs7CAvKLmwHSAc8AG+wklDYNGh/uD4o+DCM74DIxx8mNKWZh74LuuInbmVs6V02cJA&#10;5xBD6mLytmM4QKijY6wAhuj/IOSoUaNgNcilS5cuXryoyhROwiU4r0fIRCP0UNG+FfKd84rOpidP&#10;EZLT/LHRUz7boxgdAM5Gj/q8+oc3Zenj95OL8IOEkfvTE+gp/fgNCz/jlMk7ZiYhz2gEsfUoovqH&#10;zdfpbEU7t/1AUMscivevokIVkkYP2i9AHg5Qy1YAlCf8nA20Wk1512uTiVS8qDlkKv3L0ml8yCld&#10;069t9pw9d0utRdd+sAV8GXy/yXULlBrLhCco2rYNJCI93OXr3knhaNd23gdXRZSxQeZIDwvTtQJS&#10;UxsIR8jjDoAPu6zl6i7oAUpWNanVq4RuYIX+I+Fd+vprygJAYYMvHy4bSftXKJIl1+Izl9hNo+4D&#10;Jo4Cqz1kIk6QimA4ZYTaZBEnALv0llS+sUjXCCqVYn9f2gYJeQqvpo+UBgtH/D4yI7iTE7Il5WQS&#10;VsA+dXeaqp2Anx8/5US/TbqynRWOwJhLCMggg/KF/mSDpK1gT61zevKrHVdQJENI/eAjrRkpx2VL&#10;88nWSdNyZy87J1vGr+p0QS5C4CxKbe38+PN+cmBCJIAEkAASQAKdmQCszP/qq68mTJgAuwOAFeDg&#10;wYORkZFwBubtwSKg5NLPp6H0sgLICMHs4IAP8DUnJ4dPXnVpHvPqay4gZ68vV2X+lBu3ocezbwWN&#10;HeASMtAl5EnvmA+6TDxXJY0XCMke9+5rSF2G5+U7zd7eVgAD9X8AARLOmjULPmykDmZFQGpqKn0G&#10;Ls2fP5+HT6wWqj29OMw2nCflBXkHEiyHfwj1t41esR/9Vka/DLnrvjSEftTCz1bEyNKPLiMXBXhN&#10;+XgD8UMo5eF/NnrF59wyQnw+eUYqaL/hd4hyCV5TXvxcuiMAeQkW/FNNk83tO78ZdF22rsFlBd1M&#10;L3/i2V/okwuJ6bLAgVTBmrcCgAQw53oR9EXaafxl4gPt0/LkMnZpBnl672AqyB55QIy+3dIl7Fx0&#10;yCX6TH1ZA/l4AUzfGhxHl02GqZMWTrqMQ8A/6fltRDBURjqNQ7xA2bnZhZoE4RBOTUU/0xEE4Ygb&#10;ySzhp4MNyHcE0HonDPxAGr1PuSA1F/QAxchAFiljw7U2AzRlYg9jH4EFFXv2yCwA1C3Byk2GXFSN&#10;d6gMWwEMGQuAo8eUCHHKGBws79LZZDwBjTeWQn8PyiIXtPAUnrO3uDzDWf7sjAc6TGfPFh5fQ7mk&#10;k7sAat2aHibZlewEvP34I2a/NraM8n5nbRlokAu7StVkc6i4fnQlsF6epkOZOqhWLl58nYBpe/4H&#10;ixBdqsysoFAE6dkv5Qg1RMsdDTizg8FAJg1ErVCCTmKSC8sqSo3MvPnzbzOmRAJIAAkgASTQmQmA&#10;ogcx/H744QeI27du3Trw2Aelfd68ebB6HxwBdLICgEMBaPtXr15NSEigwwvCB/gKdgFDvN3D7bxm&#10;eUsDE2wquPjync1Btu5fhc1YFv5YDwffj9L/XZS2O7eR3CYAkkFio/SG3uEABTU1NfwlAC6wQQDE&#10;3ocV+x9//DH/jFpTwh4B+vn/K5UMWwOCtk/HjWQf4CAABoJBgwZplQQSHDp0iLYmPPDH1q1b58yZ&#10;Y7RmwgYHcaEZ/FcfSF155e/WtGOzBp2Fdj7XUXM2Wvvua0Ed23QymH3WBxzKtdoL9xWOLpV3LEhd&#10;JNOYVmWwGK1k1YK0jkNNdRsmqNaqtSZoRy5GKloroQegjUZChcUgASSABJAAEtBKAIICwKKABQsW&#10;DB8+XGtiSACuBKDPggfBM888Q0f+hygD4FwAVgBQbyHgIGch27dv1xp3QNQq+W/ylouynf84ywG/&#10;gJ8j51qamfMRVWsaJngBQNCamJ2ArxcAnYfxBWiP+P96rP9XbSpEBIAdHcHbn44OCJp/eHg4fIWT&#10;PPV/nfBhYkMIaNwKgKtg0umb3hgOj3YlQK2gkM+7y+tSe6FdxcHC6fh6Y8fqNNetNzZj+vHrKIS2&#10;qsllBzxWNuhYa4cmhxUDWjZw1AahQ8XFypAAEkACSAAJmDgBUIP56//QFthKEOLcQXwBZuc/+ABf&#10;4aSBMeNAsf8p8uk5PgPMBBx7AsBJmP//X8RTxtL/oS16hwPUzQvAxO8AY4mHXgB6ktTVC4BPNeT2&#10;7Mz6dtjM7aH0ACBBtffkNTm9L98AAcL1ydzr1V7g030mmKa9QZpgkzu3SOSeh4ynPsTx076yweTa&#10;S877M7EEqL0DOsaYY3IgUCAkgASQABJAAp2UAB8vAKZp6Q0lO4uuwuL/vKZKKzNzX2sXiP8H6/+N&#10;5f9vOEM0AXAwfHhMAIbfQFgCEkACSAAJIAEkgASQABJAAkjgASagkwnA9DnothDA9NuDEiIBJIAE&#10;kAASQAJIAAkgASSABJAAEkACnATQBIA3BhJAAkgACSABJIAEkAASQAJIAAkggYeCAJoAOLrZ2tq6&#10;qanpoeh/bCQSQAJIAAkgASSABJAAEkACSAAJqCEAO+hB3PoHCQ+aADh608/P79q1aw9SN2NbkAAS&#10;QAJIAAkgASSABJAAEkACSEAnAtXV1bdu3RIKhTrlMvHEGA6Qu4MyMzOzsrKam5tNvP9QPCSABJAA&#10;EkACSAAJIAEkgASQABJoDwLgHg76f7du3eBDe5R/X8pEE8B9wY6VIgEkgASQABJAAkgACSABJIAE&#10;kAAS6GgCuBCgo4ljfUgACSABJIAEkAASQAJIAAkgASSABO4LATQB3BfsWCkSQAJIAAkgASSABJAA&#10;EkACSAAJIIGOJoAmgI4mjvUhASSABJAAEkACSAAJIAEkgASQABK4LwTQBHBfsGOlSAAJIAEkgASQ&#10;ABJAAkgACSABJIAEOpoAmgA6mjjWhwSQABJAAkgACSABJIAEkAASQAJI4L4QQBPAfcGOlSIBJIAE&#10;kAASQAJIAAkgASSABJAAEuhoAg/ypoAHflqbcfasT3l5Q05Whpv7F1evOlpathGEQCBQxdzW1lZX&#10;V9fR+LE+jQR8v7oD1xuaWwlBG3Qb0dYGfWcuEIhbW1tFbYSFwMrCrLWtrbWVsLMyE7S15X/cA4ma&#10;IIHWwp/bKo+11mcSouZWSVubpLUN/hWTH1rF1Gc4I25rlbS6PZ1vgvI/MCI1NNSd3zo/0MvcAgYN&#10;DKQ2i5aGejNHa4s2i7bGRjNnqzZzs+R0s5Gz1zk62D0wrcaGIIF2JWBvb29mRs6mwFsE83bB/iyR&#10;SMzNzSEB/aG2trZd5cHCdSXgNvAtnbJUXFqlU3pMjASQABIwQQLaTQAW40fScouPxsG/mr+aVAvN&#10;LS2vHjl8ZMZjDgRRHBW9JOGyg4Ul/DCDkKpWADQBmFTf0cL4LUsGFX+Ev31dk1jU2uZma2ljbZZV&#10;1exoazEg0D6tqDG5pMnaQuDjZHk2t0EiIPI/6m6CrXjIRWrN+96sMcnaf4GlS4zAyoUg1HoeZa1x&#10;dJ9f8JDjatfm19fVlp+ad/lC1qWUagcHK3FDtbObZ7OAaKqoNDO3KWtpmxjt2KVHl+BHNjo6wlMT&#10;DxMl8PLLLytJNoU6TFTcB10sR0dHeH8A9d7CwoJuK63/g6WaNg3Awf6MJgBTuyPQBGBqPaKrPEln&#10;04U+zhZW0gGomt3aztLJDUx1HPN/utaF6ZHAA0PgQTYBwA9z7d2MX8cNaXAQVQm7LTl+xtbSAn6c&#10;ofPQBNAp7mDvpXecLASvRLndKGqACf9KcZuFuHVYuNPCCYHmFuZEW2tNg9je2vx6du2YX5IFVuY5&#10;70d2inY9PELC/L9Z7UWHHl8JWpKJ+nNE0y1CVEK0iok2MdEqkv5LSAiJiOhTfm+Vg/CFwocHTse3&#10;FHSPgoNPf/BdUvRg7+vXiqochs+YOKKxtm7j9t3+lqkBfs6SupZXn4+KmLoJHp4dLx7WyJMAmAB+&#10;/vlnJjF8dXd3HzRoEFoBeAI0bjKlwUJr+/S/YAsQi8WWlpbsGtEEYFz+hpfGNgFYmJvZ2Vp18XMb&#10;FB3axd+jsUl0LSXv6u2sypqGpmaRRNIK1aEXgOHMjVvCq6OWF+dWaC5T6OPy6Esjxj89AA0BxoWP&#10;pXVeAh0cC6B45xynOTuLO4YXPKpbmprETlZNkc7WjlYE6U5O2urhH/JobSU9yOGgjAIaj+Ltc51k&#10;x/J4banl18l8uqTnXzIRv1wfgVgVGFe2xP9Fr0vSQXy+SdvAWzm3umVPem2Ur92CGPf/DvUcGOhg&#10;bg6mXHJpgJO9FdgCCmpE1bWi+gaxplJVgAGAuduNditSt4hKX5OVar0BlAWB71rz8OVnaLrcyysv&#10;G8KorfyYdcACUv8v+46oP9tUmlNwyzb7Qn7W+ZJ756rzkro0eR1pC9kLk2QgaatEomUcwuNDdujy&#10;GEn43un7BJ1QwINKXQWKhZFPNHnZit9YNfKSABLpKqdOjaISN0jawoKdvnzO760nPLoFefTyte0R&#10;5NS3e+DKt0K2r+ge4GvTQnksazjgpmbdn4rPEdk3SEMNLsW0uktLlqB1lGp/Fhomhi5PCqhppW63&#10;mj5QVPO8/fbbFy9e3L9/P7/iyBuVOXQcGwTcp7qMPn4S6ZCKYzDxGl9qqlA7aHUQiUwqEongX1D4&#10;6Zl/Zv6f0f/BTQDO036Img7W64bJ/BCoyiuXUt0AlT0EdOTIO/ndf2f/5z//2ZBYwzuH9oQ+QsdX&#10;nxx88ve3jq1/5515o4f08h3Vz3/JK+Pi//7oyG9vDY4O0V4EpOgcPcirKXom0uWZqWcVitlghl9r&#10;OWWFVes+3/Pls79rHILcz0bqrMqTkusnm51fn+eksZ5HchyGPB2ZUoxSiNYuwgQdTUC7CcD89EX6&#10;jxZN81dtv21nd8Usjnl+S4e9IwksLa3cbJuaJG1m5uCKB855ZhYW8NsMXgAC+Jcy1cMPsvZfZWLa&#10;urQaONLWJY3l/7PsNWtzzbuxxu9TeL6OJY6T8oBEQVk6GCXksrSXbMZsLfSQuRlha2nmYm0W6GJp&#10;ay6orBflVjQm3qs9dadiz5XSvy4U/BGXn1XWuGRK4KqJ/mrrNgYwrQ2bNi3ptEJXFG//MWnaNK35&#10;HuQEsP7fwiWGaDgHM/+i2obi2w0t5dcJM5HAwqxN3NhUklC45zmx2LfNbzlQaIP4DuoP+GUM3/U4&#10;NQrJ452ccI36sgYl3jDgMcMWLz4re4IVn911gEjIlllJcnIOLB4Wo2f5CWcTFi9O+L6dLaQ2zvaN&#10;otbJC9M+21z715Z1O/Ye3Lxr76HD+z/7vXrOwsymeoFNG5hjNHlLxo5YtIS50YtP791LJGXJAGRn&#10;7100Ap54se/WbJ7lpScInbJ1yNDWSaL7klgoFOpoBZj8Oz2W0n5PGKObESDmnZqtM7k6t3O+JXrN&#10;3Frzjr6DlursjIyMX3/9df369T/99NPGjRu/++67Tz755Mcff/zll1/WrVv322+/weelS5euXLly&#10;69at5eXlmp5yYEoOz35D9pQbkWU8K7WmX0etZjblzPHLw/dOkz6M3yBOc5qJ2/chUBm3/95r3/32&#10;27N9nYw14nqGCH/5ZObS/3vKw915w44T73y16Z1v/v6/b3f839ebf/vz30uXLxcVabeHk+p/R/Zg&#10;hyvbxqLNlJN1fOGZXOOU+v2+t/9M/HLL9S9f//ZJWzvrxxaM+uX0xwHdfMrKql75aubPJz/0CRbe&#10;uJAef4QMMqX+4H42Tp4MP9HsTMU7v0+YPJmjGCb/47vC+T1bWa8rhj+PjMMSS3koCGg3ATTLDpqH&#10;5q+amcH7csywd9hv0O3KGPQJMzNzcWOreV2LoNXM1taKqK5OWvO/A/Oe3TnziQMLFtw7d4401VPL&#10;9rSa5mlRvUaAose88Lar+BoKl71oUxLNmtUORob71TLFeusaRCXVLdbmguei3QprRHfLmpsJMzs7&#10;q5LaFgEhCPawGdbNdUJvt2nRwk8mB5c0UT4dnEfHAIuKSvqR9cYG2lHUQ24BAGf/JjNY/994G0wA&#10;1ZmVkoby1jYL1/7L/B5PcOs9nWgVtJSmVF75gxA+C/3WRprj1BzFO996PuYES/OIeQd0l/bWlzmF&#10;CQycLFP64YlGLF5M7DpLvxkmnF1skAXg8aeffpwprH2GoEVNcfXkiY8+MvezGbP/+93y1UF9YvsM&#10;HrH0m5Wjn3gnZOz748dMbCwv1RCvgZQqKIh5BsI9TixaROyV6gDxp5dQFoAOPDpmaHdgg/SrCtYC&#10;gNoJ6iVvRwBZPV7DHmfuZ/3qfuhzWVtb//DDD2CC+eCDD954442PPvrom2++efPNN7/88sv33nsP&#10;PixevHjZsmXw+ZlnntmyZYt6YPGbXow6zpo2iJ3VMYY0XbuwOAuM2yOkZiBTFVK3RgmdbRa9NGbc&#10;qEGl5ZXvf735vR8O7T9/Lz65NCGl7OiVgi9+v/jJz2fS8rXGcewsPagbnM6SOiDcu6ygMvNOfq9B&#10;4bGP9HTzdvEKcPMJcnd0tAsI9fIKdHd2J2Pc7Fp7ileLlJ6NMTEKbxykPvP445oKwmcrL8yYSDMB&#10;+B0ByzKdhv3ZKNy0mwBG7HiZ/qPr6/WLGf1Hf23d7UT/8ZCGsgDEEIqzaKTDbYLMK1FqMKMsYson&#10;SfdD+tDBuYaM/W9rUe9o4eDunHL2wpJJk1a+/tqBPzfe2rXz8q+/rhkxKuHUafAnF4tFGue95I0j&#10;H/BvUL/KbOOr/DPjk0qZ1Znz1Id46XICucVdMTUUqnRC5bpUEHIebqyK4V45NVXpdnLBwGfLWAsS&#10;pEKx5efIKWUt9XhQTMDPrbbm5t+LYd4DpkG23ymTERTVFd+D99SWlhYeNwzxw0T/zXPD5w71eWGE&#10;/6whPk8N9R0a4doz0LGnn724ofVOXv3exLJNZwtvZNelFNR9c1J9MHluYCBCtkqfqPjwyVvL8nnm&#10;dNYPGjGNUYagL+FWGRGcDU7ulF8g4zui0woMuY+zrLvZtxJ5TpZC7psibwF1TrP8VHYPD4+QkFcO&#10;Snsp+d/Z/16+vHbhwg035VtklKUfOnQut4YQVRYX16m3tSj3KjWxb0aIS2HZf11hPSz/dwh61KnH&#10;Kxb3Bjk7HLN2tIO1OPWZF+hp5zax+oI55te9gmIO5OQAXZbTvvQz6THw/IEDz4er+O4xTxH2Y4Tz&#10;JN0UyqtP8YkDv+syPR2qZ6ntxdkJkwMDyVzczyrZWc4HGEwwPD7Mi1U2Xcz3Ccq5OE/yGU2QBkyd&#10;tvauu3Zt++Kj1+8c/t+WtZ/u+HZpSM3W7b9/vnjRBz8sffvvvXut7OBhrnFFBthBZfd5djYxbd48&#10;2VdSMQgKImVReUQo3ZTcvrJULqUbOvZdqTuBmoehmqHNkVp1pKiOLvYzmF7KoM+R8L+QkOjo6OGb&#10;bklzV1/esHAh6IHwPLwmLbMy91xufX3xvXvwPGxohWVNBhwQF4A5dC6GNGPBnUflU71vmTPf72SG&#10;mWyyX+7xSv5ww9kxi4nFY2TDRfGqdJjuJH/EFebFWG6z0vMKNziTlkk3Z2e2pjaqlqfQMFYzZKUw&#10;zw+F9w4d3jIIPz8/UO+DgoKgcTY2NmPGjPn8889fffXVL774YsSIEV5eXjDHMHz4cOgjMBBAGrXy&#10;qzeh6fxDoPDKIfv1YQ9L6WdIF/7i3r0vwqOS/glRHjlkuu3kzyR7OJCPgBfDORe+UW8OyquAlIe/&#10;mhciDU8JxbrKjy2F1XLxa/7vP2updQB1KfuoN43t2w+lV9J4m6ruNTQ3i/i9aUD6mEivwbHRsFhj&#10;z7H4v4/fVuoj2LKmqYXH756+PUgTU35RoJGrUJF3yW/rlHpPKrb83Q+4Kb/S8HujYT+MWYWw3kOU&#10;lqIq1MngoypnXlTIN41X9jCvg5Aq48B/Vh8iTq5fvHJfSgN8b8xOhDeNc+eSkpKqmnR+mFnbWu3f&#10;dPbHD7b6BAnHPh7rGyy0tbfuERMSM6pHaE9/O0cb3yAhFFpfQ1al/WA/GyF1oPyXn3xYbnk+ZlhQ&#10;zgHtxbCfrMzLBPW0oZ+HRxReV9jvM8oPZO6nGy8JFBJxlsP1rFctWu+npO5SYg6agL+/P6zyW7t2&#10;bX19PfuzUfhoNwEYpRqyEGrEkP52CjYAgjjw/PfEKmWPRJWTpM+N1HOR2wmRU07Y40rSJPLObqyI&#10;v3bwyOEhny568+atnt+saPH3CwoP9vJ3vfTvVvh5trCw1OYGQP1GOjmNTVo3T/0sF+n5TS8YUHWD&#10;3fvij8QKaikB8eImqWp2eoTUmX/a3oXwsFfKrqE0cLFLm7aXlEj2ywgPbKXSSCB7X8wmq/j8wzcY&#10;311y3o6x35Np2J605Ns2fF9ISQrHcYJc9qCpWWpuj+rEDZ/f6f5/MDHy4osvjiZOJhY0k0/e4jv1&#10;9gEQucrKyorPfdUiEDze3zO3ovlySkVSTt0729K+2nNvx5XShdsz9t8sSy1ugOUAx1Oqgrxsne0s&#10;gpyt1ZepCozGo9Qn5PsQ498IjSd/upg5T4oc7etPfqR1HYUjaNYbUXTnwpvUafmt4jVLkb/KPSS9&#10;u+jfVHgjo0uFPpWv94DulvW1TOzjUXBT0r1+fNES2gFBtfc0yC+roLS0NPPyhBNj18lUlr8TiadW&#10;rHi2lzQqfEP2+ZPEwIlDA/hY+hSISJf3t0pAvxfVtUmaBdaeQ6gogLCBg9jKtrG1WSBukFoaNHgB&#10;yLVrVvGs6XiljgBfurTfJ1PueGwXX1JLIU5Ix5zMR4/zpLS8hO+ptQdKTxzS9kBN/MOsf0yQF2OK&#10;kOpSUODZYUwlb8kc+xePkZ49EfM8c1ImN/l4o/QwRRsAASoVRy6NRWkaWGRwsjZYBiVua2yI6eE6&#10;c7zXMzMCIsPcausa3e0ljY1NbZIWC0tbWCWlcXh6BUftpSb+4YU3KtiL/Aq2AGpUKDxa5IXQc2PU&#10;Qa6M4hpndOIlY5VuaGkZ6p9BHENb+ZHGWTDn6FI35Pg8rWRpvpp0blBm5vXrG19cty0O9JGqc2v/&#10;L7H3ZyvABPD2208S+45nN9JJs9PrHLp06eLqIBG3aIxjokvtvNNSBjI43iJW0fe36n0Lb3tjZL+6&#10;w3KeV3rZJX/QpYOJHGSwPOAEmADgDBQHOaFcusNPELKFBgeezyEHhoLXPen2KluQwDj1yG7wE4sX&#10;0+dgIMoqW0XsWqyukQqLhaBeWo/X3AyFsmTvHWm/EzqsV2xoaAD1Hp6iEOfviSeeAEcMcAdYs2bN&#10;rFmzKisrq6qqYL2hj4/P888///3338+fP1+t+IwJTTGFPj8EUILsd0Lj8kVYEJi2bhq1zhFGJvdr&#10;xJK95AuBwsoech0h/EDKtH1SXq5RR7VD9TeJPKvy4wuVy398pU8JpTcRBov7uI83vxsbCwsBXunr&#10;BJMN36WFvwRvGgB8IHEpuUQ6wdDYQljwe9OAggf2CnB1di6rqL6YlM3TJ1S1H+VGUN16UPpWqPyi&#10;AE9TbniEtEv+8yK79xTqlL77AUiyr+ghto5yU+T9RiN9GJOrX53onmDeXlUKpeqW1ykVRdqlm2cR&#10;9Ksx+aaxdjqphcuO0Mm/vT6RGP3C4renRtg1pJ/fl+c9euLQoUOjosKIwmLYD1qnQ9QievqdCR/+&#10;77k7CZkJp+6AIaC8uAZMAHMXTqwqq4NQjj7BHlAg577grIpUno3Sa4Ez32HWMYPN/ventawfgkck&#10;aV5V94ohex4+wv26Qj63ZK8r5COa++mmEx96PLKXVMqekjo8JBmVTbenpO6CYg6awLPPPjtw4EAw&#10;iq1atYr92Sh8Os4EwHKSVbQBTP59Fb2w0GvmO8wqW5WT5Hv28zzX1UjJkCHjRGKbWpHIz7a1a8ib&#10;X34x5pEJfXr2eO71qd4vTa/q4WvVJ7SRKL1+YXV26hmIFqARqDQWQM0KYqH6AG/kuzCHbZwqeNq6&#10;FZT3gGwpAfxYwPsuo/SR79BK2TWVRi4AIJ/r5K8wqRlylEZXKjVYMOt3Se902o1BepDv7QoqKXjW&#10;Mhrp2CXkOl9lQeClW1uEg7IK4unJMg1S2GUAUVTeQtTUFXk7O6jdtUWV/6LDuTdzayzMBeeyam/l&#10;1pfViT2crOqbJROihYMjXab19Vgwxv/HuV17+9v7uNh8N52agFV7KALj7BMCOkHaTXA9dt46crJT&#10;NudJkXsjiloGQk5+ytwgFSqUcabCALBSsPlzZJXdXdIfajp+APTpouMy0OyXA9mtBD/lsg6Gj7Qc&#10;HL0nnbNVlV+hAo/p815bkyi1ATw5foCzrF0lN4//Vd9tVpgrdcLS1cvLgf9TAzROMlebCBYCSFqI&#10;tiZYGgDajoBoA6OApLWlrVUEpgBpVRpevGRqtnLvggausdMVLoIdYfEJmf4he9pwnqSy7XrL6fvA&#10;NC6DIzzASP8DMitp1JQ+z8BRgRQHzlJzoZQ1B1wRSEcF8mCqjnn6d2Vvf9Zsg5INgDOXpqI04hCY&#10;2UishWEe1iIzs38uFOYWNU4d5fX99gxzM7PoCDfoJ18Xi1YrYRuhwZpGVgC3M/nAIm8gauU/HR0A&#10;7j0wCHAKAPcn22+Ja5zR+WR3vLQGpjCND0Oloa3ySOMqmHN0qR1ySo1SmZdjX//o4Nt9ye9RfV88&#10;U1xEECWlxItPyRYs+3YbSeSV0DaAoDAvMoQVrFYjtIVg5H+T805Jr1c9sZi2ZsHjRvW+JV1v3pGu&#10;+oe7VmnVK1jgFkuVbJVKIafsNZr0DZAunJnM+c4snXziGivSgUaNNNnIJQeuukbCWJO9TcCwlI0z&#10;zc1QKEv23qGbB++NGzfS0tLMzc1hyMM8P3ygI//Z29svWLDAwcEBTG///PPPpEmT4uLiQAtSJ77M&#10;lqZ8t+nzQwBlyH4n4F1BboLWeH+oeY1YpPDGwJQA7wGgFIJtmp7BVn6RYNKp/iaRl5RfiEh7omJF&#10;3PlUG1BRSTw+OkIaDc41IIooryIDM4IDqI01/y3gLC3I+FDQcSIq5r9+h749yCwwVXlRUwNBTZew&#10;pGbe/eCc1LODdPcg3zPVvhEoNVr6MIZGEdL6yI+yQ7FQ6iy7TjAILHT6MSiNthxJn99aooDV1hID&#10;+vpKf3zsHTyIFhHfvpBQbxqtkrbK0rrIfiFJF+5mJue5eTod23bJ0sqi9+Dwi4dvpCflBoZ78+hZ&#10;5WejPItMd2Fs9pylyZ59oMGT9lCu9w4yH/fzUFYi+VKg8MDkfroxAvB2k+YsR4eHJMhNq2y6PSV5&#10;cMckmgmwg9bxCGDHC6f2l/lLc/+g/+jy7r5hSf/RX22fbKb/tNUGFgDmxZhyGFQMrKEtOzXJUFMz&#10;7Cz8yOrioieRgGS1tuZuHq6gjTTWFhClG/Kurg4U+jYdvF6w51JFnm1WsfXZsxdl2/dqE0RzMADq&#10;R3HEabZtXEOBCoofqespZedRWuy7MP9Lx+ZSKU2hZulPC+WdruDGwPXevkg6YUdqpOQTnIcg2rjB&#10;9ZamRmf127ZyFRDkbOXtbO1iZR7uYTsswmX9s90+mBy0YITPlJ5u/UOcBJJWszYiq7jhy4M5L/6R&#10;8qN0QbZmSVjAeIhMJZH+YmZnA7nYEVFgFYAZfjWznaTdACzt8cqGFuo89JOKBYavEDqkU+49neTn&#10;rqeyXjpxqYMYVFKpbz/lBSAgwCVHUHv3NGkCMLNvFUnqypzhtIWjn7RYDbEASH1D6ZFB/kTSfvft&#10;csCc52RGf1eqgXoR2MnUT7kj7JQHApBFA6IsOjwijZFBBRmNiVSFZMEFjNoweLm1tzO3dI8a0dcb&#10;4myeu1P18+7s/ReKh/Z2Bj+aippm0EWH9nJtde5uZW0B85aaKqceJ9sZXxhqXmm7hkAAlJJOmk95&#10;7JDBXa/2ZxAztDWYIowElJlX02oLNVKF7VZMzDvglCKLz6t033K63sgloebvVxFvKbv2S1OQ/gCy&#10;Q73jHun1H0g7zoEPgboD3k/1J6ClGfoXzOQsKCiAz7C6DbzbXF1JWynsAgAjCI6nnnpq27ZtvXr1&#10;srCwuHTp0rx582AyR22VpKVMMaSsEaTTrQjNrxGqZXnNWkFZyjUZAEnLnvxmUBMnlHMCnUc+3Zqn&#10;PvWlpCyQ0cPNeVAUv7D/nEUZ3IMcL2oGQgBVHTRxiv/xRZTQRngjUC1UBQf4Mk6jvMOog35+n1NZ&#10;CGCs7rO1Jx1LLazND/557vPnf5n23PD3Vs+vLq+7cCgpN6NYYCa4fPQmxAgI7aU+aLSyKArPRtlF&#10;MCxCQIAEWNQsM45ytIB5kPL48df00NNphoPSkMhDBzdppvL2f0gaq6MfwnI2bNgAvx1RUVHgVc3+&#10;bBQU2k0AxgkHSPoAsF4J4Ode6uEHCwFk77tgWGOiaXGepOwA4HzC8wUZrIIw9WjuaNliLmhqa4ON&#10;5IuLy7ZsPdzQ3OQozGi2s7K2tHz0+ahHx8fMeHSamYCfuZGMgE1NdTHOsJT9W+q6LXvYgb+ULEKW&#10;um6izKJSp3GFNKRjKyu70lcqafxy+cpycCYgH+rqSmOKpnTQ5SzvdNmjmYwrwF5oR/6IsaPayUqQ&#10;C8IjFoDQjdhyQLaUvOzeZcIbnP9dnImc8jodXF6XTArwcLIO8LQZ3dMNnAdu5dTtjC/550rp9gvF&#10;ccmVKYUN5maCO4UNi/bl/H6z4kSW+lA9qsC4uwWc+18kl2TQlDe9SE/Yk7+Y2ZtOE/SEZ9TehYoz&#10;/IpFUaskxyobWqhCkkilSckCo2EUQ5/KewbcCnhFWuPqPXXyK1RQumfTmtf69lSVx7PX2Kf88/bR&#10;Szl0jQXQKrXii2HO39HbXNJiVpV0tOjo1/XOOwqzn2wsqG1rIRwjx5FLAzQf1KQ9a86RWu1P/woz&#10;fvkwEskA/WoPSLiYCX4ue9pwniSLmPz4qq3gJce97QCp9O9i1lBTM/e7pIEAKH8ljk1PGAuG1DtQ&#10;LiZl7me2OiBjtMu9kDlzqS9KE0TYDQVio9j7DrF2sxsZag87osDwSUyrifBzcLASpOY29Pa2Cwn3&#10;sfMbbm0JMVI1Pw9JpR+eelJLGPVOuVcWCEDtI490HqYsltzjTPsvGsfDkGNoU+EBtO3bwjm69Bpy&#10;2sT29CDW/SXbuawgNY7w97TVlqcDr5PvtOSoUL1vyduauZPhruUaWqQdAH7MlQ36pMWOT6xO0vVA&#10;+p5LThKoO0iTm6w4cuCqSwcWQfkiG9k449MMw3h7e3vDXoAw5w/v34sWLYLXtStXrsBygH///Tcz&#10;MzMyMrJPnz5QAySAlQKwakD9E4qcrmdF+Snevhx+jfS9K+nFOnAwPx4sBRXm3FXF0P4aIc1DC0Yf&#10;YHEj/6d+1Kl7o1Csn/rhZH58yWv88hGEmyux62RKPV1cZW4S4e4inaHSpVvjk0suXb5ia2c7Y3zM&#10;pGGRumRlpaUcLgzqQaUXNb4Q1MpLenZInbOYPtfpjYarZK5CldNNm7Zis8xLVXot9u3SWyuJw/Hs&#10;YADsbI6OxGXpiwYsG60rJawstWsodAE9BpCGm6TTd/MzSg9tufDju9vqqxsvH7t5/dzdG+fT4nZf&#10;vXsjJ+HkndvxGTr0rOzZyM5CPU7GSBc18ypL7SuG5tzkQ09hrxbOpxsvCRQTcZXT/g9JPQTFLDSB&#10;vLw8WAjwyiuvwC8I+7NR+GgfYErhAG1OOtF/dPVKX9XJpBIqm/Twk2ryk2NyyIkE8JqFZbcyq5nK&#10;SSZ+BaSSLhzQBgB8wCRikaVE7GBlCZ/Fkrbg0MiYRxYVt0zOKgyybmyqcrQrqcslinY2Zv188sh2&#10;jeXJfOPJ1Wq0czbpJ04HCFiYHSV13ZYGl3OCVLTbv4Yj9l1qjZX0oLz5FbMrfWUVFTsv6EdpPpk8&#10;qqUpV03qoEs4Zq/ZOUmPPpjhohaZ0wd5Rr0g7DrWzIeIR5MnT549+98Mwrnvs6/77PqODgd4khhN&#10;eXdZuQaHWZfm8g8HuO1a+dBvrw/4/ua/8SXr4vJXn8r3tRNMjHR+eZz/8yN85wz17d/FcevtSjsX&#10;a1c7C0cb9fuZcwDj7BmFtsM6fOmEBYWOsgDQNgB1K56pMsmXAEWHOLoqspAX907TEEpCWSR2z8jv&#10;O813lWrvSavmkl9WARmkZ8DhMcdf5LAAkNXZBQ2Z6l108lxyCe1gyf9ok9ALAcAEIBZ2N7dy8oa1&#10;ACUHV2SseKTszD+wCsAhdKTbwKcEyUO1lkma/2D9vuy+J9foS58WpMcvvbD5rZwYmbcy9ZumFA6Q&#10;2kVA5qMve9pwnpRKQ65vBiuAqhmALP0AE0WNUp+Yr+wCWVkXE6QLExy0d6C8vUoxh2j/OplSxZlL&#10;bVEaIUIMgLbW1vCwrmUOA996wtfK3AJiXNU0SuJuV5fWiqpqxW9Pcyuy7BHWlVRXzM01L9ihlH75&#10;OKAMohqGBRNjDAYVvTpV/oyRjzMN4qt9BnENbeVHGme5nKNLnyGn7c51GfrKB4FbPqfDAf5NTB0b&#10;ZEoWAOkCPHjXVL1vvWauYsbL2UDlhQCM4ync0PRIpF5aKTc9sAyAd4FssKr326Mte9SwOEssVk+S&#10;mpCTxS54XG1ChWqZcaa5Gdq6j8f1AQMGjB07FtR7cASAOf8pU6aMGzcOXABgU8D+/fsPHjx406ZN&#10;cAmCArz00kuenp4aipRHtqDeLIh55GuEnnfltKhs0u0G3qxkLy20gkqdO03QM8L0zwP1JgPvINpf&#10;I6RZZo3IlvWubPyqHXWcv0mqDBSSke9DPPMRTr2efMHz0K90OMBLxMBIT16RhpQkKK5sXrb++Jmz&#10;5/28hKsXPfPpgkeGRAV5Cx18hQ4Devj89/F+6794OiyQXEmu+TC4BxVf1LRCYPUep2Ccfa7TGw1H&#10;sdw3kmpCgEFFjFh+mH639fDoeXjCF5PYwQAIIjhsojQcoF3YkNGuSSfpcIDphI+XtXYFRVrp6Cf6&#10;w6fFz/6acvWeq7vThUM3Xhm9bP2XeyEc4NFtl5Yt+EMiaj1/4PrKd/7S1oHs6/TzSXFfP/KcZhd+&#10;5Ro0vWLIxqCW1xXyEcr9dOPXHNnSRPKFhLOcdn9I8pMTU3EQgL1+IAQAfYH92SiwBGC31lwQsxfA&#10;6Sd+hpSM8t80msyo9FVnmeiwQUqeK5wndS6asHd0LL185ed3nszyafX3GLxk7Zb68mvnDqx5ZN76&#10;poTr78T26fHV1+Men1x39/vLtxoGT3w/JCRM90owRzsScP7spqWFWWtbW29X68H+dnk1ImdzQb9Q&#10;p9fHg/93W3xGzWu7Mq8WNzraWEgkbRDCLP/D7u0ojaFF04F9Omi7dEOFNVL+yq0BgS9VETcCyHAA&#10;beKmSkn+zZj6zNsErLe0tHHt95j3lPcta38iCpYQsZKUReZ+71UZqeYHoRg6QJuSMyHnSZ6thbl9&#10;iISUk1eSF/fW7fM3Ptha8NJEn5JqUXJB8/AAsydn9ez6+HZ7OzuepWGy+0UAtgCE+HOctWu4ZJi0&#10;htx3htVs1Nzt0QxbW9vGxsalS5eC6gJ6PsQCgGX/sAvgp59+Co4AoPxDOICAgIBHH30UFgJAayCw&#10;s1HbxFXYw/hroz9Ut4FvQWYzAdHF2/7Jsd2nPzLI29urura+vrFZIpbY2Vq7ONrlFRT98Nf5Xcdv&#10;QMqKS6v0rwxztg+BuF2Ja97fwadsJzf73+M/4ZPy4UzTHg/Jh5Ok6bf6QTYBODg6llyOXz9rQktz&#10;o8Qj6L+7Dzj4e8Ud+cuypbIg/npBfcuI2U/VV5ZXVbcMHjkjMMAPrPim32EPlYQBy5Kp9rbVi1pd&#10;rcxGBTq0trRO6unaN8Tph1MFu5Mra1rbHK0swL8DPJzhv7yP9PXf6wCs9Oq5h8sCQFRs9gt6pYa4&#10;4QNrcihfADIKIPUH+6Ap7jyHJgCVm9DoJgCoASYnzczMrl2/2nT9k3vXc9/fWBDmbz+1j33sABf7&#10;AV/17jP6PkSm64DR92BV0fEmAHLhTc47fAJbmDTp9mmGo6MjBGcC41pTUxPMqdjZ2YHOD0sDYP1/&#10;dXW1SCQCB04wEwAZ+mRHvGmgCUCXG5E2AdAHxAX0cLaJCHTx8XC0s7E2MzerbRBl5lcnZ5U1Notb&#10;ROTPFpoAdKHbcWlrKhpuXshITcwSqd9jBUIGikWS1797ouPE6lw1tc9DsnMxeHik1W4CsLaWBuiE&#10;oADARfNXncG1pxcA/DDfPXrsuynTLJ2cXcuL/QK7DHznbffQbn9u+F0cGrjg/95qbWpxcHZ3cnIE&#10;sSESrKZFejo3DDMYgYDvV3fMCEEbQe7WAAFf61skfnYWo4LsT9yDPebFDnYWFgKC9jQnD4HJegHQ&#10;ey9DVB9tGykYgZlpFVH+h0/wG9I9/7RKhl4ASojawwQAVdBWgCuJV4j0HyvSbucWN/foE2IT/UF0&#10;n8G0JqO1pzDB/SUAJgANAqhzENBdZnI3q8V0NohwpU+YKd3rbIcc7d0M0PBhQNHDSkl85iSt/MNV&#10;sAiApaAdWqlYJJoAdEHMNgHwyYcmAD6UME0nItDeD8lOhOKhElW7CaDz4nB0cCgsyE/Lznb19Fz/&#10;5lu1x47ZEESpk+OEzz9//tXXIOAVbA9KvRBL6H2w6+r46iqdl0nnktzvqzug2BMyJR/89MStbbAp&#10;oL2NhZUZbAgg3UUO5v/BTACqS96HJuwF0LnQG0na0nXesClAG4T6l4ATOgw1GG/UbiZqNgDEhQBG&#10;Aq+lGOgJiP+fkp6Xe3WtvXmLfcTzUT0jJRKxthAAHSMd1oIEOhMBmGxgxIWHHPwSwUFb0+h/GUMA&#10;/bUjvAA6E7/7LyuaAO5/H6AESAAJdDiBB9kE0OEwsUIkgASQABJAAkgACSABJIAEkAASQAKmS4B3&#10;wE3TbQJKhgSQABJAAkgACSABJIAEkAASQAJIAAloJ4AmAO2MMAUSQAJIAAkgASSABJAAEkACSAAJ&#10;IIEHgACaAB6ATsQmIAEkgASQABJAAkgACSABJIAEkAAS0E4ATQDaGWEKJIAEkAASQAJIAAkgASSA&#10;BJAAEkACDwABNAE8AJ2ITUACSAAJIAEkgASQABJAAkgACSABJKCdgODg/oPaU2EKJIAEkAASQAJI&#10;AAkgASSABJAAEkACSKCTExCERvTq5E1A8ZEAEkACSAAJIAEkgASQABJAAkgACTx0BBIvn9O1zbgQ&#10;QFdimB4JIAEkgASQABJAAkgACSABJIAEkECnJIAmgE7ZbSg0EkACSAAJIAEkgASQABJAAkgACSAB&#10;XQmgCUBXYpgeCSABJIAEkAASQAJIAAkgASSABJBApySAsQA6Zbeh0EgACSABJIAEkAASQAJIAAkg&#10;AT4E/u/tN6dOmejn68sncadIk19QsG//oe9W/tAppG1XIfWIBaCzCcDJ0TEiohs0IyUltaa2tl3b&#10;g4UjASSABJAAEkACSAAJIAEkgASQgN4Etv75R0z/fnpnN+WMCVeuznnmOUMktLS0nPnYo6NGDu/R&#10;PdJDKISiSsvKbt9JPhV3Zuc/u0UikSGFd0zedjQBgOb/7Ly5j82Y7u8ntx7l5Rf88++eDZs2oy2g&#10;YzoYa0ECSAAJIAEkgASQABJAAkgACfAkAPP/L7/0gtbEoNbBoZoMpn5BDdSa/T4m+PnX9Xr7Asx9&#10;avabr/3X1dWFU/7Kyqof1vy0+a9t7dE60KnhgJLjE64YWH57mQDGjRn9zbIlAkKw6989x06czM/P&#10;r6mpjYyMgPOPz5jeRrS98tpbl+MTDJTeFLK/8dorRJsOgvz4v7U6pMakSAAJIAEkgASQABJAAkgA&#10;CSCBjiJw+sRhrf7/oP9Pm/GE6pzuY49O+3bZl7SkySkpXy5b3j2i28cfvtdRsvOqB2wXI8ZM4JVU&#10;MdHXS7+A+X84V1NTU1RUVFtbC3P+bW1tVlZWjo6O3t7eTk5OcBV8AT74+FM9yleXJTIi4pMP3x0Q&#10;G0MnAOwbNm42RKlUZwKYP3/+xo0bOcXQvhAAlPxvvlryz+69X371jeqdAWahTz56H+6P9z9aBAYC&#10;I9K5L0WlJ9/Qqd6wyN46pcfESAAJIAEkgASQABJAAkgACSCBjiHAR7uBKV6Y0I2N6T9QppeCbI5O&#10;js/Nm0sLybYRPDvv6U8+fL9jhOdZix4aGa3/g8Kfnp5eUlIiEAigLvhKf6APDw+PsLAwOGNEKwBo&#10;1mBDUXWsoLuAZ3uVknGaAED/p5NxWgG0mADASrHv3+0bNm35ctk3nDJBA/b+u4NeHTB1xiywD+kn&#10;uonkgkGSnJL65bJvtcrzyYfvRUZ00+OG01oyJkACSAAJIAEkYEQCh/f/GxYaqrnAHbv++fCTxUas&#10;FItCAkgACSABUyDAxwQA3txPz3/hjVdfIR2iVQ7Q/0HXe+/DT2BKGC6CpeCvTb+bQtMYGXTVyMD/&#10;f/Gij0Dhv337NrgA0Jo//GtmRm6WJ5FI4AN9EhwBevToAR8WL/nK8BUB9My6OnRLl337x6bNeoBV&#10;NQEw+j9dmqoVQMumgIs+eg9m/gENiAtu/+CxAB/I++PVV9auWQX6PywHYKIDgEuDBqE3/fFb0pWL&#10;j06byk6z7MvFqieVChk0MPZ83HG4feEPCoGrb73xasKFM0pF6cGLMws4gcAw0PoHyTTUyJYZxIZm&#10;6iEeNBAa3k7N1EMezIIEkAASQAKdkcCEKTPg9UjzH+r/nbFnUWYkgASQQHsTgPldWCMA7t6wIgD8&#10;vh0dHUA95Kx0+YpVzLL2xqamd979gPmakZH54oJXYWk9kxE+wxk4397yq5YP8f9g/T+ch/l/UHLp&#10;BNbW1hEREQMGDIiNje3evbutrS2YAOA8JIBk8AGyQEZDpNWs/0PJr3PZX/SoUUn/hxJUz2gyAYAL&#10;AJh5QNcFgxAYP8A/ARRj8AiAr/D345qfwToAZ2ABBhQNfQwGAsiiQVBYXzEgVh6OEvTkgbGxdXX1&#10;mtv22ScfZty7R7+7NDU2Qa5VP/4vZvDw3Xv3gS3g1NGDcEYPOuqyQJNpc4PmP0imudKWlpY1a38B&#10;meHfsaNHoyZvxD7CopAAEkACSEBvAvCjaWo+nHq3BTMiASSABJBA+xEA/f/peS+AxgfLvWkrwL5/&#10;d6pT90YMH3r6zDlamIL8gquJ17Nzcumv5RUV3bqGs6Puwed1v/wvNDQEjAWfffFlR9oCwP8fagfd&#10;vrS0lBbP3NwcpvpdXV1B4YX5f/gAVgALCwv6KiSDxJCFDhyg36FV/4diYXLdKJEXYc5f9VASW5MJ&#10;YNzYUeAVD/EJIM/YMaPonHAr0Do/tIQ+8+MaMiTeJcoWAFk0cKmtrQOdn9HYwWTQ3NJcW6dlOt3a&#10;yjrx2nW62Jf++/rFS/H6oeeZC4QEc4bSH+RVOg9feRYIVpK6urrg4ECe6TEZEkACSAAJIIF2IgA/&#10;wd99/RWs5KS96vBAAkgACSABJMBJgNH/6atHj5+gVwSow+Xu5lZXXwcqPSRIvJ40csTQW7dv01/B&#10;NAAGAhPhDPv/gSQQ/4+RRygUghcAEw4AzkNEQE9PTyYBnZjOyP8AfR685mHl/5aN6zX4/7ML9PPz&#10;41++ISk1mQAgIASYAGDyHyqANsBCALomJaPAseNkguTkVPhjx5BQFQt2WYSTTPzDCePH5uTkOTo4&#10;9uvbBxz7YUqfzgKrFplXE1D4c/PzIRYFexadnvz/7puvFrz4fECA/59/rKM97SEje72Aflzy8vNW&#10;rf5J6Y9sYErKU/OeZ/74Rz2g20vvmABy0hKChz+8h0GjYB2EkszQdvrMc/OlEThUM9IE4E/rMgr9&#10;IGAuJIAEkAASePAI0Pq/lxf5WjN44AC0Ajx4XYwtQgJIAAkYhYCS/g/+/7D+n9H/OfeD96WsAzD/&#10;D/+WlZXPfGwG/RWsAGAaAAMBOP/D6oC1v6yDAP4wvwufCwuLPl60eMvW7Y9MeRTWEUB6mIWlXb/h&#10;Km0+MPrRo3sklMle0w1u/0wtjCGAfZJOTGfkfwAlmDMGNZZRfrXm5a9gai1KcwItsQDy8vPB3nP8&#10;xCkoZdxYqQkAzsBXuAloPxC6eWApuKMtFmBTc/Ol+HjQ/CEXrdJfvExO6V9NvJacmtq3TzR9HowC&#10;//xLRpugj3nP/efg4SPffbOUVpuZ87v+3f3Lut9zc/Oeee5FWMQI+v+160lwx8DXAD8/xqCgKyCI&#10;+jBwQIzSn66FQHqwHr32ygLQ5J94bMZHny4GWwbo/32io+jbGpY2vLLgP7CWIar/IPj6f+9/HNql&#10;C7Qd0kT16glf4WR1TY2Dgz0UpZoRTnp7ewFMyA6F6CEeZkECSAAJIIGHigBb/6cbjlaAh+oGwMYi&#10;ASSABHgS4NT/Gf9/WBRAzwcrHbY2Ng72DjD/D6p+Wnq6v58ffIUlALRRgDYQwNIAodAd9insEhwM&#10;X21sbJYuWfz0nFlH9u9+d+FboP+DvwA9FTpo4ID9Bw7xFFinZB5CIaSHJdtMrqamJjocIJyh/4Wv&#10;cJJJQCemM+p0MDEU+eRiQifwSWxgGi0mgO6Ukk87AjBrAcCSQYtIrwWAG4JOQCfWfFyOvwoaPui6&#10;j82YVlJaxoSFAFMQ6O3wggLBAmBpgJJaCxo+rTbD9AXnyn84CcU+8fhjcMeAUwC4Bnh5emiThfs6&#10;2e+qf7qXRccCAGUebAG07QdcOyAmM31bw4uXpwd5G9Fz/mDgcHNzhcUCkAbsHXTzwQ5CB0rgzFhU&#10;VLx3/0Hd5cIcSAAJIAEk8NARUNX/aQRoBXjobgVsMBJAAkhAIwHN+j9chaAA6goAb/+srOyKiorw&#10;sDBYPE9HBwArANgCwEAAuYICA8aOVrtsHAwEML9LT5d++MlnUFS79hWt7cNRVlbW2NgIH+AMfYAe&#10;BzsF0leZZPoJw9MKABPqkFK/KvTIpckEAMv7/fx8oFAw9oBY9FoAOkoBnIF/aaMAGALotQB+fr6Q&#10;RbMQoNyCJv/U7CdAAWZP9UOEP/AmAFW5e2Tk4aPHOQtZ+8tv0B/qXCmY8Huy+2axHjggC7kjQMIV&#10;5g98Hzi3x+BZOLT3+MmTtOMDHBcuXWZiMkOIZtD/gQPtuQAqPSSg7QKqh1JGnrVjMiSABJAAEkAC&#10;4CUHxnHa/1/1ACuA3jvXIFskgASQABJ4wAgs+epbxs+f9v9nx/+rqdEUxA00/8KioqPHT8JUP2Ch&#10;owMcOHSYfyCAZV9+zkRkB7+A9mBLr0yHOVp65z84YBfAu3fvisViOA/z/62trampqXCSvgrJIDFc&#10;ojPqcfCxAny57Bva0b5jDk0mgGPHT0GX0yo3Pc8P+jD8wbJ20PnBKECvBege2Q2uUtsBdIMsWuWG&#10;Cf9ePXtAMqWp/jvJyaNGDLe2tqKXzdMHTFxs/2sTPfPv5enl4ODAWT642UNkQUbT1iqDhgRgyHjj&#10;1ZeZP/hKJ46I6AaxHJg/+MqzFpirBw8FcObPz88HJ392UANQ+MEVAsoBeuAFAB9gLcPwoUPp9oKj&#10;BL0QQDUjz6oxGRJAAkgACSAB3BQQ7wEkgASQABLQlYCq/q+1BBtbG8iVcPVq3+goSEw7/+fm5YMt&#10;QGteSAA+Atu272TvHcgnl65pbt9JhiyOjo60eg86v7Ozc9euXZk9/2CDAPjq4uJCbxAAySAxZKEz&#10;6nHADLpmKwA4VtDz6x12aDIBgKcHOPyDMgzSMNP+oKyCwg/GIdoo8OZrr9AWC/gAifnEMIAJ/7tp&#10;6apT/bBGIDgoEHRgdsx/+JyRmQnTF7S3PMyoQ3aGDhgLwCpDhwP8/MtloGnTdiNDguRBJ0EbmT9m&#10;bwZ157V2FTThzLlzkyY8Ag1MunkLWkELCTIDhJh+feHz07OfpH3+YckDrIOg2+vs5MScVMqotVJM&#10;gASQABJAAkgACSABJIAEkAAS0IOAHvo/1ALe/j179HBxdqaVfzo6APOVUww6Cx0OEPZcnz1rJmz9&#10;TjtNt9Pa+FNxZ0ASb29vmO0H9R5U/cjISIhKACfpiABwgDmgW7ducAk+QzJIDFfpjHocWzb9Dl7z&#10;6qwAHa//ky0NjeiloSUwyb/v3+30VpAQucHP1/ef3XvphQqwKAD2OYAPU2fMgtj1j8Hs9oxZfEwA&#10;6qqDAt59583l3/9wH+PbgeKtU7/C3alTekyMBJAAEkACSAAJIAEkgASQABLoGAJ8tBuYVX16/gtv&#10;vPqK1uXP/FN2TOvoWnTSyEC9v3D6BIQqSEtLKy8v79u3L+3nr3rAMvPExER3d/fw8HDwTRg8YoxI&#10;JNKjXfv+3QHO8rSq/+2yL0FrZgoxiv6fePmcrlJpCQdIh3wAuwVo+5fjyRCA9LJ/8sOJk/kFBbAc&#10;ALYXhpZAMkP0fygQ/N5VAwHq2h4D09N7H/A8dErMs0xMhgSQABJAAkgACSABJIAEkAAS6GACoNnB&#10;xLvmv+SUuyCVoxPpGN9JD1Djf1jzEwgfFhYWEBDA+P+rNgcuQQJIBpcgi376P+R978NFQJWOqcf2&#10;BQBdsoP9/5k2avECoNOBxGCxAIcQ+PzUvOdTUlLhAyyGX/TRe+AmAFaAl197k72AX9cbAub/P//0&#10;I3B6/78PPmKvAtC1HMPTQ8eAvYPPbV1bUwt9xrkrpuFiYAlIAAkgASSABJAAEkACSAAJIAEDCdB+&#10;3JoLgWXdU2fMBJ2OT12gEu77dyeEhOOTuAPSgOVixJgJulb09dIvZj72KPj5QxRAdVYA0PktLCxg&#10;dcDOf3Z/8PGnulahIT3tC7Bh0xaIAmh4sXp4AfAyAYBkoBs/O38uqMfsewiI0ztDoiZseOdhCUgA&#10;CSABJIAEkAASQAJIAAkgASMS+L+333z5pRe0FghWAHDxhjlOzSlhohTmhk1H/wdpf/51/Xcrf9Da&#10;QNUEtBUAzkPwf1jwD1EAIfgffIXPcAY+wxn4anT9n5YErACgX8M8uh6SK2VpRxMAUxPIGhkZAV+T&#10;k1NQ8ze8z7AEJIAEkAASQAJIAAkgASSABJBAOxHY+ucfMf37tVPh97fYhCtX5zzznN4yzH1q9puv&#10;/RfiAnCWAOv/wf9/81/b9C5fc0ZQq42iTXeECaCdEGCxSAAJIAEkgASQABJAAkgACSABJGB0AuAL&#10;MHXKRK0rAoxeb/sVCN7o+/Yf0m/+ny0VrAIAX4BRI4f36B7pIRTCpdKyMtj/D+L/w/y/3uv/26/h&#10;qiWjCaAjaWNdSAAJIAEkgASQABJAAkgACSABJIAE7hsBPUwAWnYEuG9NwYqRABJAAkgACSABJIAE&#10;kAASQAJIAAkgAaMSQBOAUXFiYUgACSABJIAEkAASQAJIAAkgASSABEyVgKBP376mKhvKhQSQABJA&#10;AkgACSABJIAEkAASQAJIAAlwE4g7dUpXNIKKigpd82B6Eyfg6upq4hKieEgACSABJIAEkAASQAJI&#10;AAl0MIHKysoOrhGrMxYBkcDS08VBtbSamhpdq8CFALoSw/RIAAkgASSABJAAEkACSAAJIAEkgAQ6&#10;JQE0AXTKbkOhkQASQAJIAAkgASSABJAAEkACSAAJ6EoATQC6EsP0SAAJIAEkgASQABJAAkgACSAB&#10;JIAEOiUBNAF0ym5DoZEAEkACSAAJIAEkgASQABJAAkgACehKAE0AuhLD9EgACSABJIAEkAASQAJI&#10;AAkgASSABDolATQBdMpuQ6GRABJAAkgACSABJIAEkAASQAJI4GEm8HOGztsBAC40ATzM9wy2HQkg&#10;ASSABJAAEkACSAAJIAEkgAQ6JYEvk/XZ5RFNAJ2ys1FoJIAEkAASQAJIAAkgASSABJAAEniYCeQ3&#10;ivVoPpoA9ICGWZAAEkACSAAJIAEkgASQABJAAkgACXQ+AoKKiorOJzVKrJGAq6srEmo/ArV1NWZm&#10;5na2dgKBgK5FIpH8vfuvsxdPW5hbuLm6+Xj5BgUEh4d2C+sS3n5iYMlIAAkgASSABJAAEkACSEAn&#10;ApWV+viN61QFJm4nAiKBpaeLg1Lhgh0Z1Y946FojmgB0JdYJ0qMJoP06qbqmavvurc0tLdMnzvD2&#10;8rG0sIS6WltbG5sadx/YFXf+RH1DPXylBXB0cOoX1X9g/8HRvfq2n0hYMhJAAkgACSABJIAEkAAS&#10;4EMATQB8KJlmGiOaAMzff/9902wkSqU3AVtbW73zYkZVApeuXAAN39nJGab9Gxobkm5du3bjamV1&#10;ha+Xr6Ojk5nADM6DLSAwIFgsEheVFDU1N9GFtLQ0Z+Xeu5Bw7l52ZnBgF7AIIF4kgASQABJAAkgA&#10;CSABJHC/CDQ1SV9T75cAWK/eBFoF5vY2VkrZP79T+WGYva5lYiwAXYlh+oeIwIkzx157f8Hq31b+&#10;tXNTcuptcPhvg4NoaxE1X026cuDY/ty8bJFYBETACuDk4Dh+1IQRg0e5uriZmZEjC06am5v7+wYM&#10;6D/Iw92zpaXlXnbGQ4QPm4oEkAASQAJIAAkgASSABJCAiRFAE4CJdQiKYxoEKirLV/zvm982rS0r&#10;LwXNPzU95e/dW++k3m4lLQDg+d/W3NwUn3hp7+HdRcWFpFkANtg0Mxe6e4wZMX7YoBHOTi50OyAu&#10;wONTZg3qP8TS0oIQEGA4+G7NsvKKMtNoJUqBBJAAEkACSAAJIAEkgASQwMNFAE0AD1d/Y2v5EGhr&#10;a21qanRxdmVi/oGSD878O/ZsvX4zUdIqIcAMQBCilpbEpCv/7N9RUJQvEonAUiCRiF2cXEYNHTMk&#10;digsHAj0D3p86qzePaPBbCCWQD4wHbTeuHPj46XvlVWU8pEE0yABJIAEkAASQAJIAAkgASSABIxI&#10;AMMBGhGmqRSF4QAN7AlQ+FtbJVk5Wdv3bL15J4kO70d69VPz/LDsP78ojzlpbWUd1bPPsEEjW1qa&#10;aB8BOMoqyq5cuxzgF9g1tJuFhSXkhd0DwACQePNqQuIlyAsxAl9+7jUrS+X1PDpKfu3nBT9fgzw9&#10;5618fYgdmbnw4GeL9xRRxfR7+ZeX+mgtsOzQlx/vziW8py/+fJKP1tSYAAkgASSABJAAEkACSKDT&#10;EsBwgJ226wgMB9h5+64jJMdwgIZQhsn65pbmuxl3j548lJJ2p0XUQpcGy/stLS27BIfa2dmXlBbT&#10;zv8CgZmtje24URNcnV127dtx9XrCjTtJN5NvpGXeragqLyktSb5751bKTfiDD+AIAKEB8vJzwQRQ&#10;WVUREhTqKfRidhbUS2afqFHhouuXMu+l1YVNiCI3BHEMHjBCWHgsyWveyudjYfGBmgNsB4uv+E/t&#10;70PYhQ/vb3Y1Lt9v5KhwR72EwExIAAkgASSABJAAEkACnYIAhgPsFN3EKSSGA+y8fYeSmy4B0MzB&#10;nx9U9D/+WvfjrysSrl+uq6+TrvMXmIELQP8+sU8++pStDUy3C2ijgI2NzZMznortO7BLUOiUR6aL&#10;xC1V1VUQR6CquhKesDW11aDqwx98cHNzHzN8nNBNSGZtI2CLgYPH9oklYrp8vQ9LB2c7WM1j1nB+&#10;255Cai9CSzsnO9ip0NLOzlrvUjEjEkACSAAJIAEkgASQABJAAg8mAYwF8GD2K7ZKVwIQ2B828Fu/&#10;+ZfPvv7owuWzoPyLxWK6EHLPPysriOr/wtwF9vYOsAcgfd7B3nH2jKcHxQwBRwBYDhDdq+/cWc+6&#10;uriyJ/bpTQGCA0OenfNiUEAwtVOAAFYLgLkB/AKS796mFxQYePiMnt6n5uCm0zXK5bTWpBz/+cuF&#10;ry2A442PV58qJBMUHVxMLR8AT4AFv5LLCKhDlHtq9buQ8JXXFv91q4E+x5mdzAbHlwevxa3+gCz5&#10;tc+3yjIY2A7MjgSQABJAAkgACSABJIAEkED7EkATQPvyxdI7BQGYuv9r55/Lf/zq3OUzsAoAJudB&#10;M5fF+TeztbUDPX/ek8+Bnm8OOryAAK3ezdV92sQZg2NJ/R8Uezjgar+omMemPOEh9LIwJ13wQf+3&#10;sLAAB4Hnn/pPgK8/+BGQJykiUDisOABHgMamBnKjQcN8AQi7Pk9NC8nc+9e1ZkXeJee27aju9eri&#10;5cuXL32lZ/m2b7emE4TnuPeWz+sJAQTmLl8+F/5PHSXHjpaNe/+r5Uvn96w+vX7nLfokV/Y+L695&#10;f5yQyD14qGzcO18tX/JybHPc+h10BjyQABJAAkgACSABJIAEkAASMGkCaAIw6e5B4TqAQGVV5afL&#10;Pjxy8mBVTRXE9FfSxu3t7Af1Hzxz6pOODo7UHD7o8ALQ/yeOmTxs4AhwBKBPwgEfwBwwsP+gaRMe&#10;9fTwgq9gCAgL6friMy8HBQRB1ACp9i9rElSUnpl24zYZbrCsvATWDhjSWKcR8yY5Xdu5N1OhEFLb&#10;f31SiNDJyUkYOTLWuyE1tZAwk60VcHCi1gxQh3DcC09EQDrhwOnjvBsysyl/Ac7s1CIDS8jw7MwI&#10;Tycnzz7jBgobMnOoDHggASSABJAAEkACSAAJIAEkYNIE0ARg0t2DwnUAgd+3/FJdU2VmZg4aOxyW&#10;4PRP/1lZwQ5/g2KGwiJ/yr2fHCyQzN1dOHbE+OGDR4JRQCmYH3yFSAFgMpgwZpK/T0Dvnn2eeeJZ&#10;fx9/yEvtCUD/I20TmADA4+D0hZNZOZnH4o5s2LreoMaa+UyfPaTh5I44tiXBzLIhdec3pH8/HLKd&#10;AjirMZPZAthXNWW3tGQeHuZceQ1qDGZGAkgACSABJIAEkAASQAJIoF0IoAmgXbBioZ2FwL3sjKCA&#10;LqDkwy59I4aMmjZhxvSJM8DDH/6mT3zssalPTBo7xcfLFzz/6RbBbgsD+w0eMXiUs5MLM/+voDWb&#10;mUG8gCEDhs+c/uScx54ODuwCeWlLAfzr6uLm6OBEpwcTAIQbSMtM+3v31lPnTl66cuHEmWMGcYuc&#10;ObN75p4d16Qr+aGs9K1L150nYl9bCisBlr89zlPH4g3MrmNtmBwJIAEkgASQABJAAkgACSCB9iaA&#10;JoD2JozlmzQBP98A0PanPvJon159Ya4+ps+AKeOngSGAtAJMmDFq2Fhw6Wc3ALwDAv2DHOwdNLcK&#10;VgT0i47xI+f/ZZP+1EqB3t2jhg4c7uLsypgPGhsbbiXfqKuvhQL/PbDTMFh2Q56Y7nx1085UaTGF&#10;qakNruOeojz8nZysCJFuxRuYXbfKMDUSQAJIAAkgASSABJAAEkAC7U8ATQDtzxhrMFUCJWUlEKIP&#10;tHoLS4je1waq+PbdW2tqa2A5AJy0hMPCUmmqn3TlZznzq2sZGR6Qdv5XNAEI3T3GjXhk+KCREGKA&#10;vgS+AEzoQdhN8NylM7rRahWLWgmRRJbJe9LsYURDnfSrT0AAUXnrZmZNTU1u/B/rj8nXCJBu/EXZ&#10;mTV1MqtAq4J5gC5QfXa4KIJ68UACSAAJIAEkgASQABJAAkigcxEwf//99zuXxCitVgLgrK41DSYA&#10;Auv+/BkW/Ht7+rS2teYV5t24dS23IDcnPzs8tCujorNBkWH8JZKm5iYwHHCuAmASk8maGqUhAFhW&#10;AEhgY2MTGBAsahHl5GUzyj9tLIBdA2P7DlLyO9DYU9d+fvn7s/VEQ1rcVbP+I7s6QmJhN6/801eK&#10;PPpP7edDeEV0qT2/fes/h09dFw1+clD1lSsJ1f5T+/sQnj7mSUf2Hzx8utq59d/VewuJ+rS4/fn+&#10;U/2ufUaGDIAC9xf6T500kiO7/5XF38XVQZLTZAbzfQvIb3WpVHYoGQ8kgASQABJAAkgACSABEyXQ&#10;1NRkopKhWNoItArM7W2slFKtu1f7apDOqp+goqJCW3V4vZMRcHV17WQS3w9xr99MXL5mWUhQ6BPT&#10;53QL6xZ/7fLWXZsrqyogIGBk1+4vzl3g7iZkQgCAgDBbLxKJE29cOXfp9IzJT3QJClGa5KcbQe/w&#10;V1hcsGPPtl7g9j9gGMQXVLIXQIKGxoZ/9u84euoQvQcBJICIA7MefQrWI4Dzwf3ggXUiASSABJAA&#10;EkACSAAJPOAEKisN2oLqAadj2s0TCSw9XZQXI/+cUfOUh85yoxeAzshMPwN6AfDpo90Hd2Vl36uq&#10;qS4oyvcQejY2Nd5Kvgn/gqoP2wTCyZDgUCbmP2jpoP9fTUpYv+XX/IK84rIiXx9/J0cncAdQqgtU&#10;etD/YUHBtZtXb965AcH/Av0CmYiAdGKwHcDuA9279QBDbG5+DvgCQNQA2Hewb+9+sAZBaZcBPm3B&#10;NEgACSABJIAEkAASQAJIQCsB9ALQishkE3B6AfR3s25ubtZVZjQB6EqsE6RHEwCfTvpl40+wJx9M&#10;21dVV5aWlYCSn1eQQw8h0MlhWX51bTXE86dXBIBiT+v/DQ318LmiqhL8BWC3Pwjsx9bYoZCikqI9&#10;h3Yl3rja0tLS2ipJvnsb9g4I8AuEpQNEGyygF0HkPygEVhPA4e8bUFtXU1dXN2romF7de7eIWpqb&#10;m5pbWmCxAJ8mYBokgASQABJAAkgACSABJMCfAJoA+LMytZScJgAQEk0AptZT90ceNAFo5Z5+L+3w&#10;iQN0MtDbScW7uRlsAWKJmD4JVgBQ9X29/X29fUHJB439n33bYf4fTtKZGhoa/H39/WGGn+UIAEWB&#10;zh93/mR9fR14E8BXSAox/6N79YU9AuAzGAjOXoy7dOXizTtJ4HSQknansbGxuaVJ0iq5c/fO7eQb&#10;N5Nv3rl7Ozykq401WgG0diMmQAJIAAkgASSABJAAEtCBAJoAdIBlYknRBGBiHWJi4qAJQGuHXL56&#10;MenWNUgGi/DB2z+m70Bw+4f4fKDqw0nw24dAALAjYGzfWGsrawjtD3o+rNUH/3+Y/wf9Hyb/Rwwe&#10;ObDfYMgLfv1MdWAsAK8BSFxUWgRPWPD2DwkOe3zqLH+/ANggAJJB9EHYhuDq9YS0zNTcvBywKRSV&#10;FIIjQEFhPsQjLCjMKy4pdHF26R8dY40mAK29iAmQABJAAkgACSABJIAEdCGAJgBdaJlWWjQBmFZ/&#10;mJo0aALQ2iMnTh/Nyr0HyUCHH9Bv0COjJkok4lsptyAWAJx0dXGbMHrSiCGjwIef3gMQLAWgmcP6&#10;f/D/h/l/0P/HjZoIZgLVdfswe+/r4wdZ8ovygwO6PDZlVveInmALoGMHwi6DXh5eoN5n52bDigB6&#10;RwDZ0Qqmhx4RvWZMmenl6Y0RAbR2IiZAAkgACSABJIAEkAAS0IkAmgB0wmVSidEEYFLdYXLCoAlA&#10;a5fsO7IblHkHe4eB/YdMGDMZ9uGDefibyTcgOgAE8JvyyPThg0bCByU9HOL/wfp/8P+H+X/Q/6EW&#10;VUUdzlhZWYMOL3QTDug/ODwk3JzS/xmRIOCft5c3VA02CFh9QC8WIK0DlpawXmDahBkQgAD8CNAE&#10;oLUTMQESQAJIAAkgASSABJCATgTQBKATLpNKDCaA+qYW1T8LAalN6HTgpoA64eociXFTQK399Pr7&#10;C+obGwb1HwzaPnj4QwiAS1cuwKaAsFff7BlPD44d4mDvyKmEg8YOiS0tLNj+/1zVtYnEYnryX/Uq&#10;FALuBhBfcPP2DbV1tfAVdiLsFdl7+qTHQoPDwEagVX5MgASQABJAAkgACSABJIAEdCWAmwLqSsx0&#10;0nNuCgji1dTU6CokuT4ZDyTwsBGAyPyxfQfOmPyEp9AL2g5qOrjuwzL+p2fOGzpwuL2dg7pJeNqZ&#10;X5v+TxYJyTQUAusF+kfHPjvnRQgrYGlp1TOi12NTn+gSFIL6/8N2K2J7kQASQAJIAAkgASSABJBA&#10;RxLATQE7knYH1YULAbSCzi3IfXrmM7C834yK5w8B+SEsX8/IqL69+0Hoflj5r7UEAxOAdQC8/T2E&#10;nj5ePrAfwePTZoUEhUIsADgPAQJa21rp8IF4IAEkgASQABJAAkgACSABYxHAhQDGItnx5RgxFgCq&#10;GR3ffVjj/Sfw0rxXKFd/8v4HP/zq6qo7qbfAF6ADlH954wUE6PkQMmBQzJBAv0CoGvR/cofCluaj&#10;Jw/df0YoARJAAkgACSABJIAEkAASQAIPHAE0ATxwXYoN4kEA5ttpbV8sFpeUFv+zf8f5y+d+/+u3&#10;6zcTQQOHaXgeZRiUpK2tFRYjpKTd2fT3H7W1NbQxAuqtq687Hnd4/9G9BpWOmZEAEkACSAAJIAEk&#10;gASQABJAAlwE0ASA98XDSwD87UtKi/Ye/vfy1YsNjfVV1ZUbtq67cj2+qbmJDtSvesB5ngYCesM/&#10;dYW0tIhuJd9Yv/kXMECAGHSymtrqU2eP7z+6r0OdER7e/seWIwEkgASQABJAAkgACSCBh44AmgAe&#10;ui7HBtMEYP6/qKjg8MmDsBcAxOendfvaurpt/2y5mHAeLAJKqj65F4BYXFBUEJ94CTYUVKfeQ8lw&#10;qbauBkwJOXnZIrFIKSUUC44GsB3Alh2byivLaf0fghFUVFWcPn/qaNxhyOvm4vbgd5NIImn3Rkok&#10;onavAytAAkgACSABJIAEkAASQAKdiABuCtiJOouvqLgpoFZSoJbD9DvM/4P+X99Qz04PC/I9hF7T&#10;JjwKWwba2zswl0B1LyjK33Pon9T0lDHDxo0aNsbRwUk15j+94d+5S6cPHT/g7+s/fdLjEOePPasP&#10;LgZXryfsPrgrryAXEjs7OU+f+Fj/PrEX48+fOHO0pKwEahw5ZPTLz72mtRVUAklB/P6TdyrFYM0z&#10;cw0fNm5IkJ00Y236yUOn79VDjEHC2idm3OgeQsuy81v/SWm2MjeTtDRJzG2szCUtLV7DX5oUobac&#10;7DObj6c0tJlbWZkTrRKJjd/A8RN6gIGCfZ6UQlZOwfmth27X0uklEol9lxFTRofJJJIKBnlPpjSI&#10;fIe/NAUqJkrPb91DCkVflbRYR0yfM8SDq/WtVbePHUoobCbaJHah46YMD6QLrkravz+xWCwwtw4c&#10;Ol1aW86ZLcdS6iWyOpiGUxlELdaRj80ZLOSoI+/MhsOVfedN721FXiy7sPWf5GYrS7J9ErJNwA14&#10;UWIzR0nCnqM3ysCSYyaMYPOnEzSkn9x7+l6TuTlhIewzZUqUC30258KxM3crxQTh1PvRx/rSJ5WP&#10;gtMb9lf3fXYaLQt5pJ9cfzJdQrj0mTUrhslTcGbz/pQGc/c+jz8uP8lZoJ4n1fW1wr1BWLiFDx87&#10;hOqSqoRdu66VSwjLsNHP9S5We8vpKQ5mQwJIAAkgASSABPQmgJsC6o3uvmc04qaAuCPAfe9N4wuA&#10;OwJoZQpB+Hfu3Q7z+U3NzbAdIHNAfD74r6WlubC40MbG2sfLF3bpg6ugzMKWAdt3b028cbW+vq6o&#10;tAhyeXl629rYKG0QWFdfeyH+7JGTh4pLi8HKUFxS5OvjD3o+bSxoaWmBSg8c2VtYVAAz/3DGytIK&#10;NgXIL8w/de54eUU57TIwYsio8JCuWlsBCRqS9u1ME056atrQ6OjoLpIbh89U+Pbyt4e4AveObTvb&#10;1OeJ2eMHwBX3/KMni3x7BVgUpxd7PTJn8kC7wqui6OdnjfVvza6wj+ziprYclyDfprvJlrEvzBwb&#10;Hd03QnzjwF3LfmFuBPt8VHS0rBzCMdCHSd+nr1/lpWP3HPqGuCq0xSWot3/T3ZQmn35dSS28uTit&#10;xGvi7MkDo6K7WudlinuMjBbCvouqR+3VvUdqes2eNT4mSlh85kyRR+8gR4KovXbwZG3PJ2ePj+na&#10;lrTnqqhXhBdYE5yDegeCILI6WmQNj44Ot8nLFKmrI/3SqYLmpgaz7hHepEmipTit2HvinIkD7Yqu&#10;inq/MGtMYGtWhX33LiwnjZYbxw6Xd3366UcGRNlmHY+vDunpD/cEc6Sf3Jkd/PTTE2Kiu0puHUm1&#10;7AvsiJabB3emU73WJzrSy4bclFL1aE2/dLqgpbnBPJJqEHW4dYFG3a1orBJ7UW2HA5LF3a2S+A57&#10;ZpQ/nztGjzTq+lrh3iDvvoNnKvx7+tsRNn7d4QarCJw+LdqeIa98y+khCGZBAkgACSABJIAEDCSA&#10;OwIYCPA+ZscdAe4jfKz6QSDQImoBf/suQSGRXbt3j+gZ2bWHp9ArPKRbZLce3bv1jAiLdHd1z83P&#10;KSguAJ2cjNLf3LRjz7brtxKbm5vBHFBeXgYe+zduXxeJYR5XfoCnQPLdOzD/X1RSJJGIoZY7d++A&#10;4aC6thoSQTmpGSnH447kFuTAAgE6W4sIggLcPHGanP+njQJwhId240e54MrNyoihQ7zoBT2OPYZG&#10;mN9OugcfaxMT7nkOnNKdVhMJ3z7DY8KcCMIlZsZjMexFBh4xj40OIwi15SiJ0dIsBpsFh2zScpSv&#10;eAkdJaUFZZob4xbz2Axq+rol/cw1i5ixEUpOA/LcXj1GxIaTV81cHe0apN4b+fllwi49yLN2vp6O&#10;ZcX5XLUxDW9JP3vNov947jpaU1JyXHsPDqlMS6qlSnHp/9hj/UnRZIcw5nGSF+uwsrMj/SPgTLNI&#10;bG5nRwuffnLDyXTyQ9gjLz0WTZ1rahZbWFHsWlIyir0iY6S9pm4x1t2Ue269hwRVptygZWEOu0A/&#10;q5z0Aul3SObp68vV5vY6p6avHbsP7WF2+1qmUrXqbrn2kg7LRQJIAAkgASSABJAAEtBMAGMB4B3y&#10;MBJwcnSeP/v5F595Gf5emPvS8EEjYY8Adzfh3CfmwdcX5738wjMLwD/fz8efdhCwsrLu1T3KzAz2&#10;ESBnbMGx38fTxxt8BMwt2PggpZeHN/j/QzoymYDc6Q+sDA52pCoOVyGXp4c35KK3AIDD0sLCx9vX&#10;Q+hJbwoIZ2B9QViXcH69UlPTIPRkTf66BPtZUyp3cXmVowvL0d0pMMyTS3WXVqO2HOn1vDO/Usf2&#10;ZLuBMYFy2WTnfz2YwiWwJKegys6vC5fDPUfysisJNaEDw9SL6RjQQ9qKkhvpdV26hcoKMZPNkpPr&#10;CJo1oStNSKgOGxjOXUfL7dQC3269Q8JCGu6lVPHrAVDyR412Sd4OcDbHWwwdK3XaDxv9rNxUACsd&#10;4DLM+48aSrGrqW20kuQf2vzHr7/+sf1kegNXTS037hb4du3dJTSkIVNJltpmrwjHzNvpZBAJSFbW&#10;pWsXvrIakk5LX0PRLo4OkuYWQ+rAvEgACSABJIAEkAASQALtTgBNAO2OGCswTQJuru4e7h5CN/fa&#10;ulpYug9O+9dvXj176QycF7p5eAo94YONtQ2tloOBYOiAYXMem2tlZQVLA7oEh1KL/EOUYgHAV18f&#10;P7gUER5pYWEJ/00ZP33CmMmWluRqAjiE7h4zJj/eI6KXpaUlnRc0/yD/YLK04DAwMcD6gn5R/U2O&#10;mP/wl6jjhVF2V/afl8/qy85T0QRYh1RdXH+4QDiwD88p6oI76XYR0S7a296Qsv9wTuCkcV10f3oV&#10;3Emz6yZdjq9SETk57xsCDfENC2pIv6PFd0GWveXGodMNUbMAztyB4nMHE6pUG+AxZA5cnhlWdvI0&#10;pbfDIbEKHD33uZdemuxXHHfshqra3JJyr8Q3DNaC+IeFNKXfLlUs1Lp3D9/8lLvg7JGUUhPSI0xu&#10;AdFCr7X40q71v65bv/3I7TJwQ6lJOROfwzcoo7q+1t5hmAIJIAEkgASQABJAAkjAhAjo/hJtQsKj&#10;KEjAIALgt5+ZlQGO+uC9L5aIIVDf0VOH/v73L3qDAHbRoK5bWlqNHDLq6Znzu4Z2e2Lak90jeoCS&#10;r1o9zPBD/L9ZM57q3q3HjMkzp0541NrKmpnzh3K8PX2enfMCbSOgrAACsC9079p91vQ5YFMAP4OB&#10;/QfzbpWTk11ZSZ48eVVWfrOHL8y6B3p71VaxlNiCa2dSlfzJ2ZWoLUdJEvMgX5faSu3KsUxdnB5c&#10;efIsp4OAShPz0jOtvAI1eCrQOUQF5/deImKnD/FklSBbQAGnzK2s1dMrSM+29gpQU0dVUkoJUUC5&#10;O+xPbanNvCNztdfcG5k5RcIu1IILu4gwYUVxkUJyCCZwO6eGOuUW5mdTVlwOnyzMBdauntQaDc9u&#10;gfYN1DIRhaPqekpxa8GZdaQsKU2195KVZQnrGVJ190Zx8j2ia2+eJhaygqKClh6Pv/Tis6P9ck9u&#10;Wb9+1x1zXyrmgXGOqto6c2utPWicurAUJIAEkAASQAJIAAkgAT0JoAlAT3CY7QEgADH5/z2463bK&#10;TViET28KCOv8T545tvvALli9D9/YbYTpelgOMGLwqNdefAtCBpjDjD01ja90wElI2SWwy8vPvTp5&#10;3DQba2v2dgCQGBR+8AV47qkXYYEAmBVo/3842TOy16OTH4/tOzC6V1/ebH3793JNOXe+mJ5brr19&#10;LkXSI4p0C7fq1btLySUIFE9dkOSk3M4v1+Ahr7YcZUnySqosrTmU7IqEf/7lmACHWABEdbl2kwF4&#10;tJdXtji5uGhueWvx+V1HK3s/PgWW8jOr7f38hGX3bpMNbSgoqRV6+akto6WssslR3X6LVXfv1YaM&#10;o50dXiJj/mems2wr6uUC60lxbgZ1q3DAsarNPH/+RjF5tSI9v97R3R0+uQT6EvduUdPvDQVl9XaO&#10;zkrFV6Vl1XYZy5Ili1n6L0vp271LfeKhFGtefhNM8RATIgIYmwt7Tpj17AsvPPfYEH/dVXY1fV17&#10;59zt1h59QnjfvJgQCSABJIAEkAASQAJI4H4QwB0B7gf1dq4TdwTgCTj93l3YnA80fyY9GALACgCb&#10;/4lFYl9vPzs7iK0vP0j13tzM1saW3DaAS/9nksJVSAaKPTP/r1SOvZ09OAJARXUNdRD8P7RLOLgP&#10;QBwB+ACXeMoPySy9w30arp84finxxvXrdxv9hk8a7Ev5JghcQ0Mdii4dOxWfeP3atQL7mHFDgyFu&#10;HXXAhnlx90Q1eTmtIZF+dPh6teVkn/knvkBUm3fz1o3rSVevZpuFjxzZ28USNgVknb9+PaWolnDt&#10;1ivQruDayRs5tdVV1baBXYTWhEV99o27Td69A6VxCanKQHs/kd4oqcm7XWgR0tWLsihUZl7Ls+nV&#10;K4AJBQjb+O3J9e4VyIJRFb8vLq+luTjletL161mlLTYB/cKFsOGhj1Xm+SOnryYlV3iOmDTQg2p/&#10;+slNx9ObJDX5NwvNQrt6U3VUpF/Lt+0FQqryLUjYeylLYOvfJRyEBmNK/t307Hu5VXZBZCNyTm+O&#10;yxbV5Ge3BkX62Spldgzyltw+c+Q8UGbgUE28LomGnQPcfJ1LE46dvHLjWkqt34iJMe6kdI4BgUTK&#10;sYPnEm/cqfAcLhNZVnBBPCmLfUCXMFqWgrvpWfeyq+yCuwiLT/8TXwSSFFqGRYdL7t4gekyKaJD2&#10;ZqFluJQl/9uHX0p1fc0+f+16WqPfyImDfcj21d7Yfzi5tqkip17YO4iyb3DccvzqxlRIAAkgASSA&#10;BJCAMQngjgDGpNmxZRlxRwBBRUVFxwqPtbU7AVdXxT3Y2r3CTlzB6+8vKC0vpRfq08H/oTEwMw/x&#10;AmFnvnEjHoGIAOxpfDoNnV5Ds5l1BOxkYGuAg6qD/A+8DGDjAFh6EOAXOHLoGLAXQIHc8fY7MWC9&#10;Rb937I8El5mzYti2A70Lw4xIAAkgASSABJAAEkACMOlSWYkYOikBkcDS08VBVfiaGnrRqQ4HegHo&#10;AKuzJEUvAP49ZW1tk5h0BZbrdw2NgF3mRCJyrz5Q0iEuQFl5KewREOgfxJgA4HxVdWVaRqqTkxP4&#10;8GuoBcopLMq3sbVlbxlQXVN19caVazeupqQlp6an3M1IzS/MA1tsflFeUXEhfHWwd3BV56fOv0kP&#10;Rsqi1CRx17Hd0Jj1YHQntgIJIAEkgASQABIwCQLoBWAS3aCXEOgFoBe2hyYTegHo1NXfrv7K3tZ+&#10;9PBxMCF/5Xq8WCym5/Ah+D/sCzhtwgyI3g9fYdK+orJiz6F/IIIgOAgMiR1ma2untM6fStbaImq5&#10;ci0+O/fexHFT3SiVHk7W1FafvnAKAg1UVleCCwBpaKD/of6DcmDTwXdf+1AnyTExEkACSAAJIAEk&#10;gASQABLgTwC9APizMrWURvQCwHCApta5KE9HE3j+6Zcmj58GC/LHDB8PC/jlrvugmtNO+5QOD3sH&#10;bvtny/nLZ+/lZB4+cfDilQuNTQ1KGwfAV9D/r15POHh8f25+rkQsJrX8trb6hvozF+KOxR0pLi1u&#10;gUNE/onIPxHsRACFgxvCs3Ne7OiWY31IAAkgASSABJAAEkACSAAJPGQE0ATwkHU4NleFgJDy9oel&#10;+KFdwqJ79YNQf0pJQEUHH/4//lp3JSkBFgjA15LS4r2Hd1+6chG2D2SiCcKWAqDdw7ICCDGYX5gL&#10;XgNgPICrkCXu3PEDx/ZVVJI7wjEHvREAGB2ievZZ+sm3Hu4e2DlIAAkgASSABJAAEkACSAAJIIF2&#10;JYAmgHbFi4V3DgL0znzg+T953FQLCwvaEYBy1Kfn/2s2bvv92s2rzZT+Dydh6r60rPif/TuuJiU0&#10;tzRTUf7A/190K+XGzr1/w16D5GoCKq9EIj5x+ujug//AQgA6LxVJ0AyUf6goJDh0wbOvvv3y/3kK&#10;vToHKZQSCSABJIAEkAASQAJIAAkggc5MAE0Anbn3UHajEjA3M4eNAAf2H0xt5gdWAHIdQGVl+Z9/&#10;b7h+6xrM8LPd/slLVZWbt2+4fjMRrADg1J9y987GreuLS4ukqwfa2sBkcOTkoe27t4KzAJMXzA02&#10;NjZhXcJffeHNRf/3RUyfAVZW1JZ1eCABJIAEkAASQAJIAAkgASSABNqZAO4I0M6A70fxuCOA3tRB&#10;83d3F0IwP/DeB13dzycgK+fe7ZRbUCBs12dtbQ2hAQVmAjtbO3Dgt7aygvl8SODv619RVQ4rBUrL&#10;S5ipfhdnV4j8ByEGYdk/cxJywXKDqY9MnzltdlBgMOwXoBpQUG/hMSMSQAJIAAkgASSABJAAEtBA&#10;AHcE6Ly3B+4I0Hn7riMkxx0BDKEsEov+2vnnkZMHQTmHKfrIrt3FYgntEQCaPDj5Z+dmdY/oCREE&#10;6FrAamBjY5ueefdC/DkwHNCz/ZAXfPvhc3llmUQiYU7C5P+TM57uFh5hTi49QB8cQzoK8yIBJIAE&#10;kAASQAJIAAnoRgB3BNCNlymlNuKOAOgFYEodayRZ0AvAEJCwHCA4oMvlqxfB879vVP9xoyaEh3YN&#10;DQ4LDgoBbf/G7esFxQVBAcGDY4f2iOwF+wjApUC/QF8fcASoKC0jvQBgEwFIGegfDHsHwj4CVTXV&#10;ssACRENjA+j+vl6+jg6O8q0HDBEX8yIBJIAEkAASQAJIAAkgAX4E0AuAHydTTGVELwA0AZhiBxso&#10;E5oADAQIa/UH9h9SUJTn6uIGXgCwBADU9azce7v2bb+VfAOm+svKS2Fi38/HHzR5mPCH2AHwAb7C&#10;xgHFZcUQAhC2FfD08Jo0bkpwQEhBUX5VdSXtCCAWi9xdheBcYGdrb6CQmB0JIAEkgASQABJAAkgA&#10;CehEAE0AOuEyqcRoAjCp7jA5YdAEYHiXwKJ9mOeHf50cnaG0u+kpEOo/+e4diPwPX1tamotLiyHc&#10;v4+XD9gLwKUfbAR2dnYwvQ/z/GREQKLNw92zX1T/IP9gLw8v8A6orKpwdxM+/cT8p5+YZ2trZ7iE&#10;WAISQAJIAAkgASSABJAAEtCJAJoAdMJlUonRBGBS3WFywqAJwFhdAl4AMMMPc/v7j+5NvHFV0ipd&#10;1Q9T+k1NjaDqw+Z/gQHB1lbWYAKAFQSOjk6g8MMmgqVlpe5u7v2iYhzsHSC+YIBfYK/uUS/N/29I&#10;UKixZMNykAASQAJIAAkgASSABJCATgTQBKATLpNKjCYAk+oOkxMGTQDG7RLwBQDX/ZDgUAjgX15Z&#10;Di4AdPkQ6j+/MA+2AwztEg6XwAoA/v/29g4BvoHVsP6/rQ1CCcDeAbBSwN3V3d83wLhSYWlIAAkg&#10;ASSABJAAEkACSEAnAmgC0AmXSSU2oglAUFFRYVJtQ2EMJ4A7AhjOUEMJ6ffS0jJSYV+AwuKCisoK&#10;sUQ8bNCIJx99CvwF6FzgI9DQUA87C8C+gO0qCRaOBJAAEkACSAAJIAEkgAT4E8AdAfizMrWUsCMA&#10;p0g2ZuQ6ZZ0ONAHohKtzJEYTQOfoJ5QSCSABJIAEkAASQAJIAAl0IAE0AXQgbCNXZcRNAXFnciP3&#10;DRaHBJAAEkACSAAJIAEkgASQABJAAkjANAmgCcA0+wWlQgJIAAkgASSABJAAEkACSAAJIAEkYGQC&#10;aAIwMlAsDgkgASSABJAAEkACSAAJIAEkgASQgGkSQBOAafYLSoUEkAASQAJIAAkgASSABJAAEkAC&#10;SMDIBNAEYGSgWBwSQAJIAAkgASSABJAAEkACSAAJIAHTJIAmANPsF5QKCSABJIAEkAASQAJIAAkg&#10;ASSABJCAkQmgCcDIQLE4JIAEkAASQAJIAAkgASSABJAAEkACpkkATQCm2S8oFRJAAkgACSABJIAE&#10;kAASQAJIAAkgASMTQBOAkYFicUgACSABJIAEkAASQAJIAAkgASSABEyTAJoATLNfUCokgASQABJA&#10;AkgACSABJIAEkAASQAJGJoAmACMDxeKQABJAAkgACSABJIAEkAASQAJIAAmYJgE0AZhmv6BUSAAJ&#10;IAEkgASQABJAAkgACSABJIAEjEwATQBGBorFIQEkgASQABJAAkgACSABJIAEkAASME0CaAIwzX5B&#10;qZAAEkACSAAJIAEkgASQABJAAkgACRiZAJoAjAwUi0MCSAAJIAEkgASQABJAAkgACSABJGCaBNAE&#10;YJr9glIhASSABJAAEkACSAAJIAEkgASQABIwMgE0ARgZKBaHBJAAEkACSAAJIAEkgASQABJAAkjA&#10;NAmgCcA0+wWlQgJIAAkgASSABJAAEkACSAAJIAEkYGQCaAIwMlAsDgkgASSABJAAEkACSAAJIAEk&#10;gASQgGkSQBOAafYLSoUEkAASQAJIAAkgASSABJAAEkACSMDIBNAEYGSgWBwSQAJIAAkgASSABJAA&#10;EkACSAAJIAHTJIAmANPsF5SqfQmUnVr57hsLXlv47spTZepqqrmxZ/WXb/98jfs6lLD1lmYhc+P+&#10;+Objzw4W8m2Krun5lmv0dLmnVy9+Y4E6MkavrjMXCH268uNXeKGqubH1mw9eW3yA437RfCsazif3&#10;9PpvPlp8sEhDSWVxq9597ZXX3v5gZVyJ2mQay4EStI2Ymlt7/vfl27+qGXKq1eqa3nBSnaiE7Lj1&#10;qz5ewMC8tVXDs05ds4wz0vWqmhSp6OBi/jeDTl1Tc2vr8ndfox/O7M86FYKJkQASQAJIAAl0WgJo&#10;Aui0XYeCG0BAOOrtdx7x6Tl3+dujhIrFXPtZprQ79Z4+s4+zukqghDk9NUsQMPK58QHahCw8sFim&#10;IPJKr1he4cHPeKmX2qTQ7XrAiNcXPOKjWx49U9+fBuopLEc26NPZQzx5lefUe877T7JvKb63Iq/S&#10;NSYKGPHC+GDNxQhHvvXOJM+e875+e6RSc679zJgtNJYDJWgbMU49pz/eV+2QkwrIuiV4pVdql5yq&#10;4dxMuoSgkS/MHiIfpT3nqDzrtItvnJGuV9UKwrHuMe1C80nh1HPOu09JBxv7M5+8mAYJIAEkgASQ&#10;QOcngCaAzt+H2AIkgASQABJAAg8YgcIc25DQB6xN2BwkgASQABJAAqZAwPz99983BTlQBiMSsLW1&#10;NWJpD2pRdWlxqY4j+7Mns0viVi7ZnlqReuXcqdvmfQd1sSPT2Har2/fDbzv3HT5yodw3tpenJQCp&#10;Obv6kxW/Z3pPhey3/np3+W/x4nC3K7/9sG3/4cNHrol7Dg13pLEVXYmrixhFfru1+bVFaw+eSbfr&#10;OzDYTsYU8v58urzg9plTp8p9x/bypNIHeST9unrLnkOHT6dadY8JdhRAalHZpS2rf9q+59jhY8cv&#10;pBKhfUOczYlbWz/4+WRFwa1zp06U+I6H3NKj5ta25cv+dyTZseugYJhSzY1b9e2yvy9m2XYZEGyX&#10;e/ynlb/uPHD82LH4IpfuUX52RO7Rb7787pbHFJpEbtzqld8dbOgDMmfv+XLJmpPNQuLUH7/tvGre&#10;e1CwvfxekNNrrUk5+OuaDXsPkLLFl3tG9/Kyzj298ttvtl+s84/u6WkNjrYgz+ojSRKv3hGe1uB2&#10;u2L5pgPHyIY0B/bq6mqZfeybpd/e8iBhkhKcBgkONfQdGe6g0sDy+E2rVm0m8x6Lz3fp3tvPjoQj&#10;PUQl8VvW/LQduuD4sQvJgtC+ocCoJmH9F9/8kubQJWv7D1v2lXgB5NbCuDUr/vfvAbkAird44anV&#10;X/+083Dc6dtVXRxvb77iPiDcgewCVXRkPtXmwMnWsvhN367acuBY3IVc2y42GTnOoxRuNIILmvR+&#10;qY0Y2dWR4H0rkiLc2Lp85aZ90KdnU8UBvcLdLNX2KVlHw62/lpIdQMoW2rh7a/kAUraiq3F1fsKk&#10;9UDp8OGTqVaRA4Kl9zBDh+pzxYbAcpjPdqaW371y5vRtK+oOUVNOzfn/ffLtH5k+5G0G3br8l0vi&#10;CLcrv67aRt7SV8W9BodT9zlB0DdWP5CoLO6b95ZtO3amyp91b6vcEmR6m241+374/e99h45dKJMN&#10;UU7CKlTlPU/fxXsOHD4GQ6PcN6oX3LgahzbrpmkAr3L6lo4vciYHFYllzZZMtz51u1f89s+Bw0dO&#10;F3kMivIhHx10D6hNz37UiM+v/v63nYcPHzsvffBoGlaMODBGlq/afPjY6fO5NoE2mXnOJMz0nYuX&#10;/hQn7kPeWkA2YdP3qzeTNwxL4I9XbMhy7JH173dbdsMNcFscFAU3EtMh5C2i60inRVKsmlAZwg1x&#10;alkVFrVGDQpphgSK95isrbl7vlq85jg8oeL++P3vqwLyiQ1ov/meGguy55vascZ6OMsf1NlxK1cs&#10;236pzp+6AciR9e2aIzdavXrBk0vxMYHfkAASQAKdlkBTU1Onlf1hF7xVYG5vY6VKobm5WWc0FXg8&#10;cATa8OBBoGD/Z2sTVdMlrv30QIHsNKR5a+mO5Hrqe/3ltR9uTGZdYrIX7P/6/1YeKJDQyc79+MmO&#10;HGkyWWmS6su/QHV0QQqHohiJa9/6v7UnS+kUBXs++/pkNfUxce2ayy3SfC0ZW5f8lSZNcuBTrka0&#10;VR9d+vUpOiuV+6OdpET153/8v19kQpSBnBuTSZkLFAthEQBxPtx4mUPqNrnYhQfW/itrrqT63Jrv&#10;6Xpvbvho4x2ZAIUHltDySzJ2fLLkQD59vh4aQjdQqS8Sf/nsQKFqA6tPffvZbmnetuqT3yu1PPGX&#10;H+WM0v5asiVDWgR04rdHpb3T1nLz9+9359AsW3L+XfLjRRlXOvWdjR+tlbU4/8CSV6WScKNT25wl&#10;S/ZLb6Lq+I0fvaXSR2qgQU99JstIdhufWzFjx0dLmHsv468lX5+q0NSn1Se/XrJHKlt94rr/e1kq&#10;W+IvcOedKqXv4fzdn30rv31kvah0n8jvLpbMberLYWcvOPDt/31/UCbG+R/p+5M8Cg989gs1LFty&#10;di9lbhVZXeT/FcWA9O8s2XGHGaKyu04dYUWqTLkF+9fulonQVn3ux5XS5qsf2vKsB1asvUyPNRjm&#10;a5dIBz+MnU//kg428j758XKT7JZWl37FUemNST5Dvv9+y7lqqjvq49d+tOEmnZl7WMnxFBxYIoMG&#10;wvz50Vs0TDiYW6v61Nef7pYOB0n1qRXSGwDG4KtLmRspce0naxMpgfUc6ewek9/VaoawWlbc9xir&#10;bMj50cZ42ROq8MD3v1ymobUxXcHrTmCNtZsbP/pT/pg/sITpOHaT8DMSQAJIoBMTeOD0noeoQcWV&#10;tZx3XrXuBy4E0NloghkeKgIhI6dH0LP2drEDgjMzuUOmNYYOmeRDDya7Xr2cCnMUjHEN19Z9f7nn&#10;ay/3Yab/1SO0HjBeFp7AJza2MS2DStpz3nN9ZHOIliHdhBlpaqMYUumdBsSKzsXX0NVcS8jtEwtB&#10;CQrjjhCPzpcJ4T5k5sCcuCQtnWnRZ2isZqk9x82bKIt4YOYUElyfkUVJ3K9barw0XmLh1UTnfpT8&#10;SUev9X5qki9dqV3IrMnO58/xDpfY0tDsLHSRCuwU0ifCTUH4nnNfkDMKixBmpjCMQoaMlPZOzfkD&#10;dbGTAmiWlgGD+1bfUAjqmHI1s894WYt9J42XLhdWg467OYXX4oXjJ0rdS5xixsWSTgSKhxpomjuD&#10;81a8dvxan6eYey9kzmTncxc0EK1JvGI3ShbHwa7PpKHyUBgWA8aPFNL3sG9sbF0KfefpfvArpy50&#10;CCNGz15OBTkidk2thQeXbxTNekd2q2iUInjU9EhmiAZkZlLN15Gwz9h5k/xktTiFhNZl5Ei/aR7a&#10;BJF8LD5gfKwTldrMKXawT8oNKX+7fiOlg80spGe38px8Ko369M7dekpvTLvYvp457n2GOFHdYRcz&#10;NCQ3hy6Ue1gxeIrIW08KDYQZzTV2mxpEzkJnuqPNnEL7RTC3QM9xzI3UZ/rAsst3eN20WkRSKEPt&#10;EOZmxefms+4zNEb6hEo5Hh8wNpaGRjjFDvVLuQmPax3vBKJ732534m+1UoUUXUt0HdAH5//5dASm&#10;QQJIAAkggU5FAE0Anaq7UNgOJ2BpK1O9NVdtwVx2cnYur66UfS0/tf6zzzaZTX95sFLcQTXFWdtx&#10;reKwtGtMPfjrlx9/9uU3cPyTKm5V0JhUy3IaNt752mXSBtB67XLJkCGkkl6UQ4SGsF5nfXyFRQVa&#10;FHB7TnHY9ZlZEiXnty5f/DEl2vqzRSIJdbnnqD65idSbdOG1a8KhsSTGwoKigLAQeW4z70BRjqY4&#10;9AoNE46c3S1x1TfrD5xPyW0QBY0cGaRw2dKmIfXAz19+tJgSZGeqiGAYyTsxKyM3/9T3ZALq+COx&#10;0YHdv2WZWd6BwfJiLaUPSG50apoDiQMDWE9WWSEsadVB03iPcd2KhYX5AaEsooRPoDhfA9GcjLpA&#10;9j3Aks3ejoeFisf441uOvGoYMWXVcptW6s4vP1ka3+flmWH8BLK24xiiuhK2JorOb/3mM+ldfKpI&#10;JB9g6oY2xaIsK6f6xg7mhvpmf66zTBxLczktZ1eirFpLehZbSztrZ6Erc8Ldhygsp79xDSt5xsIc&#10;IoAVgdTMkoOM58inuiV+v3z9wbPkMAoYMVKeQd5SguPhoMtIV3OfqB3CnKx43GwEIX9gwuCtvsbq&#10;it1ZznYwDHW9E8x6juqXk0iZP8B2KRxMPbnwQAJIAAkgASTwYBFAE8CD1Z/YGlMj4D7qhc8/nyPe&#10;uf5ag/6iNd9a/+Mp50ffX/r5JxC84/3HumkvyrrPALvL50AZTLpcPXBoO4bvLzr4/Z+FfRYsXkqJ&#10;9sIwxtIRMCAy9Rx4GRRduxkwtI8xnjR2YZNe/+j9eQN9am5sWvr51lsKREW3Nq455TTz/a8WU4LM&#10;5GYkEQmHvUBelx6fLJXFBaeQkmYDDo1dO24dU6iFpmM5OicHzdbkNZpuMz/58uM+V38+WKBz8+QZ&#10;dCRceOj7jUV9XvlMehePcudbtahV3O0x1g310eLXlTcZUShK1/TSzCLGJGH4sLILmfz6JwvnxfrV&#10;3Ny0dPFfisNIQ7uNMdI1DmG+zNWkg8HbbSZ7bH/+Orl7hY53AhQeEBuRegF2piy8didwaJSBUmF2&#10;JIAEkAASQAKmSMAYL+am2C6UCQmYDgG72Hkzib/Wn9fbCJB6ObPn5CFUJELyEPNpmmXsiMDE8ynx&#10;F6r79qPdlL0DiYxM1gqFwoIyb18wDvj4+FVXSxcN8ClZIU3ZtURnWCtB1wCHRD57GjB6ZPWF+JTz&#10;iT79pP70Pr7euemZ8vytRTmWgd4gga93dZVWCUSFmYVQuqV7SOzklz8eV7b7NHs1ROrltJ6Thwml&#10;jNR5SYRG2GZmqveg8AkMLivkmETnRqemOc5CoqycdiRWc2iApmMHQN/lZrCIEoU5Fn4kUTV9GhBo&#10;nVOkUTYdBWif5GY+05/vm7h2Z6a+oupIuOzaVedR0yKkPuRgCuJdr09ISBH7ltbGQ9f0quWpDit5&#10;GurW0yJCc2FmgQjmxoUhsZNgGJXvjivhyAEeLu6uCo5LOo10NTJoHsLa2Gm57hMSXqQwFqj0Ot4J&#10;VJ6A8SOrz8Wnnk/07NsTX5EM7BbMjgSQABJAAiZJAH/fTLJbUKj7RkC7/qaPaHZ9Xn479NSqg4Uq&#10;qoXQ1b2sXJv26+ljW1QoNSDUxG/dnyqTQegsLCtjFh0oSda9b2Dyn3uaBwyQehT7jHyE2L1R5o1Q&#10;E7/nUuBIao4LPMkvx0vV6ZqEm7mqa9fVt1noLSzKz6Wvi3IPbjvLsnO4DujbsOfP5MBYZrf7qPF9&#10;bvwlm90V5e49UD2E8lAIDiWuXC6j4dTE38xlFkOwG1h27UBchkx9Lyurtrdjx0R197ErlDJqrYnf&#10;dpBhpCC7U+x462Nyj4yalBTFqeZu0cLze2WIys+fk5aiBh13c0IG9E49dV7apw3XDp5SUbE0QZOL&#10;y+tW7DO2z7W/ZPeVKHfPgeqhg0miavpU2Ceq7MAh6eqPhvTziVzqn253OB+1U7cSqdS+k955rGzT&#10;OlXnGY33PDMw1N6WnFSFPp5FhfRafbiLD2w7V8db4m7jYtOYWxoyp2RqtvTpml5VENVhxaQJGdAz&#10;nXXrHTrFsc6nkjWMWqlhZCPNf+tUnHQMNlzbE+c+oJ+Cw4huI52bn+YhrJ45v3ssYnRsyjbmGSvK&#10;TSa7gt9YU6raaUCfhj2bU1hPLt73AyZEAkgACSABJNAZCOCmgJ2hl3SUETcF1AoMPMnX7LiTdfdO&#10;tWdv2MSOld7VVbRvzdp9Z0t9o4mLW45eS03NErlHRng139r9x77EtJT0fKuA/m458uwuKX9sPpqW&#10;nZdvE9g/2KXm1u5f/72YmVXQ6tVdfOKzDVfJLQaryQ3/sq/8e+pI3Ml0uz4Ku+uZe9pn/f795uNJ&#10;gp5BuZt3nM9MycizCuof7Jwdt35nXGpyWlaLMLL/kJ4VW5f9uudY3OlrpREzh4j2/BPv2G9osL25&#10;j23Wr6s3H7sh6DUkVHkTN4GnY/Hhwu7PDQ+QLkq2DOgbWfnPmnXUBn5J5mNfmxdF7fNnHRwqPrgW&#10;9sk7ffpaQ/TE0Nubtiba9fVJW73hbG5KcpZd6AByc0H5kXt6/fYzqUX5Jeb+fYMjurtd+eH7LYdh&#10;k7k06zFTg1P37CkMfITeotA6UHDnqNXYp3rIljULXLv3d7uynto98filwi5zXx7vTeoZtqGhLQfX&#10;wm6FJ09fq+87scudTVuv2kUDKHYDo8JsUzf/P3v3AxdVlT/+/4qOf1BBckTAIEVNUtDQxFYs0VVL&#10;bLM2a9Mt3F32Y+5n02+6ue6au9JP20/mpq3W+mejAl2xpFU2wRQTTHEVExJHxRQyZmUQUWJUVEbp&#10;d+78Y4AZmIHhz8DrPnrs4nDuOe/zPOfe4b7vv3/8c/fn8mv/Tns9/5tp/l2qXgrYc/CgK7LR/gMH&#10;skqCnvuR7rPEzO5hw68lVh9ohW/okOufrpVfCrj/wOG8niPHDvayONLp6Dt0QFHS3z/QR3LroTHd&#10;T98eIl5PKJ4caI3ORnc8g4be/GzNe4mySX6/cSGXU5P2lN0rv/TRtPhaQVP65n+WcvyiRnO7l5hv&#10;Yk7aNRX7Dxg6utdXsWv1b9c7rBn487mT+8n9sT6mD/fvO2ho1yP/eGfbZ6kHMtW9Rw68rBEvLLxz&#10;YMP2w8a53b+XOv3DT9K/OXvuW53yAfO70LSqLe8m5F7IPVPmFyK/L61qEWGmvPtu8sFi70fvyf2H&#10;jXr8irebV+91Wmwx+d8V/LfrADHPtaqkTTuOXLhQeKfvsHtO//2vSRcuqr78pqt4d6Yu94uUL1JT&#10;D1wPsHgroCRZTImQm/s3p2QbtpEg79s5SR+mHD+Xm3exy30PPfwjG9OySvXR4d7mu/V9H7jnq3dW&#10;bxGtZZzrMuEnA84m7dAEDLv6LxubtsUr4jr0HDzqnq826F8KuP/AiWsDfjSq352Tcp/y1YWVymFi&#10;KNUHNlTV41VvebGrkfch33wr72rk4Vj3j6QLF9TfmrfDWptV1WB4Dg26mbT6vUS5I/n9wkOu7E1K&#10;Fm9V9Dix0rwtD72/+7ktG7fslncCX5xWzvjNTwLk4RRvVywNfOjix/ptc3/+gNnzHvdTNHxLN4ck&#10;XvlZtRvp17fWJny7Dqteplos5tiIvuZBU6euev/gf8+cMcv0HPyQ11d/178g88D+E9cG/ugh8dZT&#10;a9tawI86/OfDz44XajS37nnAr/hz88+mge3Sr8PpL7pOmjm06oEM9X6pUAABBBBwEQFeCugiA2Ul&#10;TCe+FLCDeJGC60IQuVUBLy/+bmFqCAFdxroN0px54S33ROv87SuzRi2eYfm8OlcaGQG4Wjd7cYT5&#10;NgdXCt6eWPMTlx0Kfj0qyJ6ylGk1Ak2xWWmSY5L8YuaGNrCTTRFSA0Nxymr5iSuPj1z8rKvuuZxi&#10;QCUIINBWBUpLbV0+2lZ73Hb6peug8O5l5WJdrba+C4prGXAjQNuZFvQEgWoC+UkpbmPCWu74XyrP&#10;SM4ZOMbV/oquehZ8YWqabszItnb8X/VkufLsvarBYRz/u9h+oxVuVq0wpEYNquhP9sCHXW3P1agu&#10;szICCCCAQPsS4CqANjjeXAXQBgfVsS6VpL+zMrk4aNbSaOObyR1b3QmlVVsXxWUrJyxYbNer3Z3Q&#10;oLOqKMl4792UizcqxIMJPEbOfmVmsH1vpnNW801ez+3cxHc2Z5dWVEhS937TXvpthC954CZHd1oD&#10;TbRZaQ+uW75ddVPcJfP8wujRjiW9migkp5E5WpEqYVFclnLiwsVTm/A9Ko4GRXkEEEDAiQJcBeBE&#10;zGauyolXAZACaOaxa47mSAE0hzJtIIAAAggggAACCCDgUgKkAFxquKoF68QUACeAXHcaEDkCCCCA&#10;AAIIIIAAAggggAACDgiQAnAAi6IIIIAAAggggAACCCCAAAIIuK4AKQDXHTsiRwABBBBAAAEEEEAA&#10;AQQQQMABAVIADmBRFAEEEEAAAQQQQAABBBBAAAHXFSAF4LpjR+QIIIAAAggggAACCCCAAAIIOCBA&#10;CsABLIoigAACCCCAAAIIIIAAAggg4LoCpABcd+yIHAEEEEAAAQQQQAABBBBAAAEHBEgBOIBFUQQQ&#10;QAABBBBAAAEEEEAAAQRcV4AUgOuOHZEjgAACCCCAAAIIIIAAAggg4IAAKQAHsCiKQJsU0OYkrVux&#10;YEN2G+yc+sC6mPkvWenad+mx77z20qbafS5JfydB1foltKqk91YssBK/7dBVCWvSSlp/z9pehC67&#10;fakS3klvIzOmAdtL25uI9AgBBBBAAAGTACkA5gIC7VMge8OyFI2+6x7Dp88I9WyTCv7j5730mK+V&#10;rt0XEf18uLVfKCNemRnsuIUmOabpcyhVQyZ5BE9/ZqRjYxY8c8EEpeM9c6U1mmUUHAZpyPaVvSEm&#10;2bB1tuASPPOVCFeeMZqUZaaNsgHbSwvC0zQCCCCAAAJNLEAKoImBqR4BBBBAAAEEEEAAAQQQQACB&#10;1iHQ4erVq60jEqJwmoCXl5fT6mqjFam2Loo74jlh/lNlnyaoSisq7ionLFgc6WfsbbkqYfWWrDLx&#10;L4+QZ1+KCuut//xKZvzG7Se14qfuAY9ERU8LdBc/VmrS39uYfPFGtQ+rSkqeDzw798UwpZtUcix+&#10;w6cn5Tolz5Bn5kaNVkqV2tzdcdsyim5UVogPR86aP3O4hySpk/6yOvV2RFSEZu/+vO4T/3fypX/G&#10;HrgZ8PzcBeP9xW/T39mQ8F234Kdmz5P/qV+s12MZcFUYxlWK09esTsor03Xz7Ob32GJxclicPk3y&#10;finoeGzqhbKKu91Hzv79zGC5f2KxrqH/lXrvyrU7PGetnxuq/1f6utjEkrDXXo+Uz65bQ7DGVaO/&#10;cjBVk648PyU2Pk3mteyCTr1vQ+y+AvlT4wBpVVtWbzhnalqrSlgfl+41a+McOS65a34xhhDlqN7d&#10;fvKm1LlbUOTTytQjATH6MqZFq9q2Pu7QzQlLY0JybHat9lDqp5P2psKjm2Lk7DerLiKow8fKfDBY&#10;vxOXJc8x0yQxh1ZryKSilJh/K18anBW7P6/sltQ9dPbvZ1mMWY16zifGrE+XJr4WM81X+i5pxdrU&#10;O+OjIgr3pl7oPnnhggjvagYJ7xpiMM1zbWbsX+Izy5WRv4uZfp8knYlfsG/gW/PCFZI28/3l8cdv&#10;DpkVpUzentFjwsKnyrZvVZWI+ew1YeGiSN9aGeZac0mAr7U1vTVp6zbukUe5e78JUdGR8vZmMR+q&#10;PjTFXmsUas8Ti246MEXltawEY6zMiKCcujjmSbFJ5sYvSB345rzwLpL2WOzyuMybQ6L+Mi/8hq3t&#10;S5ubIvYBmhsVlWIyj5z98sxgD6kkbc3KXXlaXTcPd79pNUan9g7HMDECZ742+OjG1IIbOqlz8KzX&#10;Zocat966ylvMnOd7Z67fmKq+YbHt5ycuW5cuTTZuzlYF6hwO6/sla3Ovjj2MbKxTp26I3VttJ6BK&#10;+ENcffNNX6bspsKzW6fhs1fNCnZse7GcKda7WZ6fHBt/0HIvZG1XZnWLdnQQq09b/oUAAgg0UqC0&#10;tLSRNbB6SwnoOii8e/Wo3bpWK//d5tgiUgAsbUzgBxY7BAp3vfnqmuTCu/qiNw6tXbq9wLCWJnn1&#10;xqNlhs/Ljq5frv/87pm4P6/PumEoUVGwY/n7J+QfTn6wemdBhfnDtf8RP5elvbVs50VjBGX7V6/P&#10;kj978887jW3dLUt7W/5MNLR+h7HNH+6WHXp3dVqZYa2s9a8sics0NiZW3vvGm6Zfyb9ckmhayxSw&#10;tXqshVGNJWv9n5MLTZ8U7lr2yhvbzxjavHF0/R/jztShUVVPYbJgqfqnuU6rrVvlqt1fc3UCanmy&#10;WfI/61enXJajy1j76kbTUJSIgYs7Iw9Wte4I22UbjXGJrplCLExebqrwbtnRzUteMZWxhMnauCxZ&#10;Iz6w0TWrQylKV7ViWZlDlRQmv73+qGEOiPCMM69aaJZDJvdx4fLtp81jtiTutKGwjXqy1i/bZRpw&#10;McX+GHfUPMXMjdzN277UbH4jL2H5m/v1AeVtX7bZOCPyPlm//K31WYYNRJO83GhYmPzWq6tTjPWL&#10;Mao5S/WFrWxZNqZ3xYn3V+8wb1o7l797VGxaZzYvWW/aLipyt641d8diGpuno415YjG7am+n1rfo&#10;H6wGYzEwedv/bNpe8ravf+NNi/lmhLK1fRXuWr/TvDWXHVq7pmofUDVYVS3Z3oIWLttq2ibyPlmi&#10;3xGJpY7yq/cadcW+b8nqNVsPGSaefts/aRhci22qIcNha/9WY+5ZnxXmPovwXjXveS9/uXaJcR7a&#10;Md9qbMKObi+mEKzOOrFjX26efmJjfTtZ3jfV3HVb3RIdHUTLPQA/I4AAAk4QaGNHPe2qO5dKr1md&#10;AWWOL9wI4FjGhNJtSODmwHDTiUr3kBAPTcFtuXO5+zL9J4V5GLYMj7Bx/XJPFknSifSCsOmmM2sK&#10;//uUuruSpM1Ivh4W6a/QF1X4jx1ZliMeJFdRfttT2cvo5BEYGnSPJN0q13kqPQ11unkMHBUkn+n2&#10;nhw11XQm380jsP+NvAsm3S6h40YbT+OJIMaE6Q5lGtN72cfUoWGmtQzFrddjLYw6By8wYnqQoU33&#10;sDH98/NFr21p1D8JrLVunUtfV7X+mmovOnSoxzTzpRke/QO6VerEycj0PdJT5pOcvcNnPFyQfqL+&#10;gOQSRdmZyinGCt08wiaGmYntW19fyupQOrC+7UrOpGb6TwkTF4LoJ0nYWN/cnPruBu8/YfoD5jHz&#10;z8/Xl7evnk6h46z0/8Te7OGzTObugc9N88w4JFcaGBx4TpUv167JLVJOe+jmUb259sxJz2DTkxOu&#10;Dww3PXbBPTjEo7BAjJblYn3Lsj69tRl7ysOmmjet8JGlWWLTuqOTPL2Mg6bwDQnx724bvt55Yv8U&#10;tR6MRdOBwYPzjTpnNMqpY24e0z9mUnv2pGdIsOk71ur25TspKrKfqSaPwIHX8wrqmEt1bEHuoRGm&#10;3VNg8JArarU+AKs7KH0DPYYEG3Xdw0b5FChDww0Tzz1s3OCCguIaQTRoOGzv3yznno1ZYQqgKD1V&#10;eira1DXlIzPCL6RniysmxFLffLMC2aDtxdqs0xzK6DZtqulZIh7+AT0k42y33JVZ3RIdHcQ65gO/&#10;QgABBBBAoKECpAAaKsd6bUCgk7kPHp6eV8rkC6NK8i+UZW9faV52XvB0d5M0hUVKP4uHx4XOlS8s&#10;v5Cnvpi22lz0w6ybPUQ6QBnx/JCsd1bGJmfkqst190VEiGunvSNmDclavSo25aD8mf/4CPkg3k0h&#10;FWckrIp5bYVcRezBIjmtYFi6uHez4PV4ZIpn9lE5B1CZfbQ4PLx6BsBGPdbCqHPIFN0MuQzLxbqG&#10;HSNvrXXrXFb6a6xfU3Cnn09VWz6Rc8VF7FJRgTQwsEvVx75+yqLC+g6VDcU1BZK/hZ2bonaH6++a&#10;1aGsf7XqJaxVUnKhoCzHYubtUnu61xdgFysl7Kyne7UpZiIvLPIfFFgVq5tPgK5AnwsKCumXmyuO&#10;DIuyT3oFhz4wpOxUrvg071znkOCqIBXm7xOxPZWUVX+YvM25ZG16F+SpC9LeMW9asVm3PUUzwU9O&#10;132yYt2nqar8El2P4Aj5xhlbS73zxP4paj0Yy4aDhvnknhXd1WSf9gwOHTKk7KReJ7dzcIhZx9r2&#10;JbZ0qSgjYeUy4z4grUhXI29SrXt1bEFiZ2JevJRSqf6WozrKW9QrAvP0qnqyZG9vSVMzBdCg4bC9&#10;f7OYe/XtYcQ2Gxho0TdfX+8ic3h1zjdrE6NB24u1WVdUoAvwqfrryTdyjv7uJ7FY7Lqtb4mODqKj&#10;+xbKI4AAAgggYIcAKQA7kCjSjgR0km7IjMVVy9LX51W7U9qS4q5O+Ui0Zdk3xB2n4kTaoMh5SxZH&#10;PeyrzYl/4/UEVbn8WeC0eUt/FxXWT3sy/o2YrfrPilJWb9aEvhTzxlK5juhHbD97u0voGPejh+SL&#10;EY6WPTyu5nPsbdRjLQxHB9IRjep1W2ndBpejMbV0eWtD6XBMVirRVd4Z8lOL2bQkZl6DHuDvrHpq&#10;9Ck42DPvvE57Js93VJDkExpSKk57554sGzKkjsPwalXYnktWprdO5zWh2qa1XP+Ehd5hUUuWzp0a&#10;1Ck/dfXyNemFDrtbrmD3FLURjGVdQ0M8z5/Vac/m+YYFSb6hQ8tknVNlQx6oR0eze3VcUehvlhn3&#10;ARMMjx2xtTi6BTla3tjunapcpPGTBg2HXfu3hu9hGjX2FivXv700dNZZr7mBg+Ks7lIPAggggAAC&#10;sgApAOYBApYCvoGDi/L0VzxX+9TPp8TyVPN36Uk5WmlgULf8/Fpn7XSafI34UNE7MGza3Ncml+w8&#10;UCLd1uQX6sTpemVgWKT47MrO9GKpJDvLU1x7bz5GuFvH+T9F2PiArIzczMNlI0fVPKiwUY+1MBwe&#10;ausaFtX4+vYrK7PyCBJrrVvnsh2Tb0Cni/oz0IZFvNn7gLi82SdAysvX37JhWDSFJT7yBRo+AT1K&#10;9Kc+bS+eSqnkit0GNrpmbSjr6IN1H2uV+AYGFp2vNfPsDtdcsDH1+Pr5qC1jqCwqUAQYrsRQBIfc&#10;OZt98rQiZIj4l2+QjyY3O7+sf5C1FytaDbqOuVR7eg8M6lFtlI1TID9fzDWFu3/QpJmLX/RP3SNu&#10;DrC12Jon5vL2T1HrwVRruEtIiC43W3VSMSxI1nnAV3MmO790YJDFVSzWAi3JPu454ckg421H4sl3&#10;hkvcbS2ObkGOlq+jYceHw779W317GN8Aqdo+VqMp9vG1fHql4xtIjTXq3V60VmadT4CioKhqsLSq&#10;nen6Wy+qLdZrdtqgNLrnVIAAAggg0I4FSAG048Gn69YEgiaG5W5L0Rj/vNOpz+TLZ+xHRARkJmXL&#10;P8lP4M/ck17u7iGeFDClS2qs8VNxjJqbK5+WLMlOTs8zHc6XlJR1d+8slVp8Vqn/rKuk9FEWXTT+&#10;3ahTp2w7aKjdxjJ0ZMCZzUm3x4yp9bYHG/VYC6Na3foD4roPOcT131Y1LOoZGCgdzTRe8a09dlJt&#10;fEyptdatc9nuss+4cdeTU4xnenXq9J35krhc2TfiMWlnnAldm5l0JCBihKjEN8D7bKbK4K5Tq85a&#10;SQcEjgk+n5ZhTFiUZ+9Oq/v+AetdszaUokmlV++SK1ZyIQ5UMmRy2Lmtpv6KPuTqZ57lYteQSfXX&#10;Y9t8xJTQHHMMOvW/k8vCTVedeAwZcnvvIfeRhpvbA0f55u3MUljeNVDf/qSuuVRzenuETVKkmkdZ&#10;vPPirDxWefuS9K8qkJfyKyXiousabVqMgq15Yl7D/ilqPZjqTQsd3d4M95FD9R8HjvTNT8rqIga/&#10;7kUpX9Z+0VBGp07edui6qbzVdJWjW5Cj5W0G25DhsHP/Vs8exidisrTTvI/VHknK6B8Rau+fLUpP&#10;ZUlJvc+9rm97sTbrfMeF30zebdx/6NRpOy/I+6aai9WanTYo9W1v/B4BBBBAAAHbArwUsA3ODl4K&#10;WO+gqg9s2Loru8grdPrP50bcJ87hxCXuU+kGRc781XTxUi7zS6o6uymHPB0tv8BPLIUZGz7amVfj&#10;hW3m1zu5de7uG254dZk2J3H9jmztzQr5XX/DZ89/XlSpVe1Yn3hcW/39f+XZcW9sVVVIiu4B4VHT&#10;pPjV+4fMfXucZtXapPybyqEzoufpHxlgWvK3L0ru95d5Y2vfH261npkBtcOo/qezZu+Kt/aUuYfO&#10;Xjg8L357Sp5b8ORnZk8fLql2bt15MLvMO3Ta8wLHhoY5LJNAZ4Uy9GfPuu9cndZjxuJXIjpbbd0K&#10;lzrVRn/lFspVie8lHr1S/Z2L4mBJvBRwv/5lipZvbTS9f6tzj4GTfzUy9y8JeWOj5/c7mrgvs8Qj&#10;bPJz0fJDGQrT172bXFApXgoYMDkyID0u/cbYaPmFYRZL9qYYzZMxkeL8rdWuzR9ZZGUoJem2Kn5Z&#10;7EnJZ8oriydbnvt1qBLzK8TcOiuHTI/Wv07ScjEPWcyTUsoHCSnnFcGTZsx+KljKSdq6Kz271Cf0&#10;iVlzxdsia9ejTl25Pim/XBn8TPS8/rlVP5tfLWluRn6lov5NmZYvv9T/tvoMrHr7nfw+yA1bk08U&#10;eY6YPntuhL+4XiMuMfW0buBjM6OfEpO/arG+ZVmpXP7I9B6+zp27+YT/PDpykLvIA8VuTVXLsYk3&#10;BU6JnjvZ+Eg7cwvVRsHGPDEVtrKdCm1rW7TVYGruZPITFyX7ivf/GbbP3C0LUgPfMmyt2pykWFvb&#10;V5/s+BVbT+onZPjPp0mbV6cOmbtGnpCa1L+8laJ1D50VEzXcYpOvHd6d6trfpW/Ylpxd7Bn65Gx5&#10;JtRXXsycOPFshXJ/w8xRH1gX+6mqxCt4xq+e0n1SbUfk+HBY2y/NVyab56Fp7tUxK2RK/UsB0/Xv&#10;TTS9Y9Xe+abLiV8SJ2+UC1/yzXRoe7HY7mzMunLVp+sSj5VYvLTS2q7M6hZd36B4WA7iA3lrtkov&#10;vhJh+z6xmjORfyOAAAJ1C/BSQNedIU58KSApANedBjYjJwXQBgdV0mWs2yDNkd83ztKUAjg3pa7N&#10;umFvEXYaRQABBBBodwKkAFx3yJ2YArD3ijrXxSJyBNqCQH5SituYMI7/m3osK9UFJZ69cW5q5xr1&#10;M72bGZzmEEAAAQQQQKAdC5ACaMeDT9ddQ6Ak/Z1Fi94vm/HLsPreEeca/Wm1Uaq2LFq0JF731Az5&#10;kW4szSTA9G4maJpBAAEEEEAAAQQMAtwI0AZnAjcCtMFBpUsIIIAAAggggAACCDROgBsBGufXkmtz&#10;I0BL6tM2AggggAACCCCAAAIIIIAAAq4owI0ArjhqxIwAAggggAACCCCAAAIIIICAwwKkABwmYwUE&#10;EEAAAQQQQAABBBBAAAEEXFGAFIArjhoxI4AAAggggAACCCCAAAIIIOCwACkAh8lYAQEEEEAAAQQQ&#10;QAABBBBAAAFXFCAF4IqjRswIIIAAAggggAACCCCAAAIIOCxACsBhMlZAAAEEEEAAAQQQQAABBBBA&#10;wBUFSAG44qgRMwIIIIAAAggggAACCCCAAAIOC5ACcJiMFRBAAAEEEEAAAQQQQAABBBBwRQFSAK44&#10;asTsRAFd5nsvrUzTWtaoPrAuZv5LG7Kd0EpJ2poElRPqaWAV36XHvvPaS5vs70m5auuKRX9YtGhD&#10;RrndTaoPxK5cEpNSZOcK6vR1MS//xj5drSrpvRULHIjfzhicU8zBjjujUaeB2BoFrWrnhhW/qz6a&#10;TmvUGQL216FKWJNWUkdxm5t5fSvaH0KDSqrTP1zzmu0NROxSFs1/6eXfLaqjd9qcpHUrFtjYxkrS&#10;36lvn+ToiDta3k6XJqq2ztadtVHbml1iaDb8ZUFMsqb6N45Du1A7+SiGAAIIIICATQFSAEyO9i1w&#10;O/toqb8uO8syB+A/ft5Lj/k6xUU5YcHM4IbVpElZZt9xch3V3xcR/Xy4Az0pTt9ZNOH1N1etmhvu&#10;bnfU/uOjp/S3u7TkHzHvpUhv+8p7BE9/ZqSnfWVNpbI3LEux+Pu6xj8dq8tK6ewN5j/fHex4o5sW&#10;FTQExGq7tkbBI/ipudOGVF/FaY3WjsTOSW5nser1B89cMEFZB7rNzby+FeuoU5Mc0+iN1j/il8+H&#10;295AxC5l4WO+wS+sqtk7i5npMXz6jFBb240y4pX69kl2jbjFoNhVvgabrQ2zkdU2ditz1kZta3aJ&#10;oZk7tcYGJjmr0cZ2nvURQAABBNqNACmAdjPUdNSagC776J3w6CldqucA2q1VpXSnh7v9B//t1omO&#10;I4AAAggggAACCCDgogIdrl696qKhE7YtAS8vL3DsE9BlrFutm704/PS6d2/OXjDBw7yWOJuX5Bcz&#10;N1R8UJ6fHBt/sOCG+LFLwIQXoyMHycfI2pyEtVuzyqp/WKNR7cF1y7erBv5yo6hHXL67clfewOdf&#10;C8rcmKq+UXG3c8is16JCDYfbtZvIT/hDXEbZTYVnt07DZ6+aJV9IoElbt3GPHEb3fhOioiMDxara&#10;3JS4bRmaGxWV4vzwyNkvzww29OBKZvy720/elDp3C4p8Wpl6JCBmjtwTi0Wn3rchdp++Ux4hz74U&#10;FdZbH2FKnvamwqNHp5EvrLI4UagrOZIQ+++zJZUVovGASdFzJ/krqleXvSlGM3FG+Y6E7CsVFW4B&#10;016eF+FnLGElbEmc6EvyfV2oqBIWbUh3nzzvsZLEXbk3dFL34GdffjFMaZmZLEqJ+bdnVL+s+IyC&#10;G7rOfhHRL00LdP8udeW7iZ6zZFixiGtuY7dfCVsaE+mWvmZ1Ul6ZrptnN7/HFi8Ypqr2T3FOWKtK&#10;eDdOf8lH94BHoqJFVSIGQd1jwsKnyrZvVcl99JqwcFGkr7XsqGEQtbpuHu5+0xYuiPCWHOm4NvP9&#10;lfHH/Wf+Vnno4+ySB2bKw1quSnjHEI9nyDNzo0ZXP2tdnp8SG592UR6lqkGXQZQvDc6K3Z9Xdkvq&#10;Hjr797OCjVmb2r2zBeUjTyjTKBhm4MbY9MIKRWe/UdFhV+LLnoyJlMuYFqujoP+ltfE1rVWpzd0t&#10;JmjRDXnmeI6cNX/m8KpNTDLImyd5uMb6mPpULybQdOrUDbF79SyeDzw7Vz9htMdiV27O9H92nvKI&#10;mITBM3+tSFyfLk18LWaafBGMrjgz4cOks6UV8gzuNyV67mTDDLbYzE0xn0+MMa9YrJ9OgTNfG3x0&#10;Y6qYflLn4FmvzTZutCXH4jd8elLeA5jGTrV1UdwReQPqphg5+015AxLDu3qLfi9h2sokWyaVJZmb&#10;392uuiEpugc9MUO551CAvIFYX2qHXXtmymW8Xwo6Hpt6oazibveRs38/U54m2oz3lieoBkavlyvX&#10;B+w5Yf5TZZ8mqATOXXGFweJIw5Yrj7ivfr9Rkr4yJkGt8BgbbdgR6Zdag2JzWlrbexhgzdtp1cUa&#10;9lerx62x7XyXtGJt6p3xURGFe1MvdJ+s30Lrmp+ib7UGUfTN9kZde7epVW1ZveFc2GuvR8rzTGyA&#10;6+PSvWZt1O9vLYep/HzKxg/SCis7d/YJjR5VEq+dbpiZ5kU0WvBwZNnupJOlFVK3kGdflvfJ8lLn&#10;LsLWxLYxcfgYAQQQkAVKS0uBcFEBXQeFd68etYPXaqvd0WxX70QKgKWNCfzAYqfArUNr30orE4Vv&#10;HV371l75B9NSuGvZ+iz9P07HLVl/9Ibh84ozW9cmF4of8rYvWZ5ceFf/4Y28rcvfTLtqvcmqesTv&#10;s9a/8uetWYa67uZtX7r26C3bTfxQmPxnYwhyyyfeX72joMIQRcHO5e8eFT8X7lq/s8DUbtmhtWv0&#10;fRErLl+efNHQStnRzUte2WjoSdVyI2PtqxuNgfxQcmjt0rgzhr5okpfVKizHrW/O0HhewvKt52p2&#10;NmvjK6+uT7tsqOTizmUGVRthyxFWdS1r/dxX3zfFUrhr+fJdMnDVIkJauHqvses3sjYuWZ8lx1IN&#10;VoS4cVmyxrBS1vo/68fIuFj8UzY3yYhhS1j+5n5DmIXJb726OsW4ksBZkmhmrdlTUf0yiwgd7/gr&#10;b6aaoytMfnv9UUMIYqTWL99evdkzm5eszzRNvdytaw3tyiDLt582fH7j6PolcacNNVjvnW2oqlGo&#10;yFq/xDQfKgr2rl5oxjR138YoWJ2WlmO3foepS3fLDr272jgtqkpUm+T2hCq6fGjtq+tNE+byl2uX&#10;bD5jqE+s/spbe41bpX4imEcqa+Paqhl8buvyf+aZV6naxiymjMUQZ61fuMy00f6Q98mStf/Rbwpl&#10;aW/+eaexrbtlaW8bq6nWBU3y6o1HywwbhXl4NclWTSxnfllm3JJXrMRlDrAGlHmmW85MWeON7WfM&#10;0+SPcUam6juWwl1vvrrGvCsTuwLTHDTvCsTu5g3zVmO5OVQbO5vT0ubeo8Z2WtU5y/2e7WptbDti&#10;H/vHONP+2vpus6oPNgbR1kZtY7dZvSMWu9CqYbqVtX6pac6KDeztVyxHyhCPaHTJZtNsuSjvwvVb&#10;ez27CFsT23Kc+BkBBBCoIdDGjnraVXculV6zOp/LHF+4EcCuRAmF2qSA7nhW+UMj5fOSXULHuGcd&#10;tZoV1emkXkrjWVaFX8jwgO7iNNG+7NBZphPF7oEzp3keOlzt8U62uNxHRRjPIboFBg+5UnBRX9Ba&#10;E9Vr0GbsKQ+bajz3rvAPH1maJR4y6DspKrKfqaBH4MDreQXiX0XZmcopxlN5bh5hE8NqXdivSd8j&#10;PWU6mSn1Dp/xcEH6iTpGODjql6Gm0/6KwCHKvHO1n7LWacyUCOPZe7+wsOu5eXJ91sOu2ZJyXKQR&#10;RfKdOk2ZnV2TcnC48aSt5B76ZHjJsYY+X/HE3uzhs4wyknvgc9M8Mw4Z27o+MNz09Af34BCPwgKd&#10;vTPe0Y4HjnvEdPbvTGqm/5Qww3lxMVJjfXNzqnX9jk7y9DJNPd+QEH8x9fRL/wnTHzB87h42xj8/&#10;X79WHb2rry+qY0VhTxjHQOE/OXywtRWsjEJ94+s9OWqqv7EuN4/A/jfyLtQXSr2/L0pPlZ6KNk0Y&#10;5SMzwi+kZ4urYPRLYHiE1cs3gl+IrprBg4KU+bl1PSewRgzuoaaNVpI3WrVa/v2tcp2n0tPw/enm&#10;MXBUUO2nDuTuy/SfFOZhKOMRNq5f7knxyEzrJhp5o51qnBgeoyeHWUnx10tTs0BgxPQg8zTpn59v&#10;/YGdNweGm3dlISEemoLbFvVUalJWxemeW2jaauqMweq0lOzZezhere1tp1PoONMur775aXMQrW7U&#10;ju42LTp1+mjR6OlVG9gjNZ8FYNyWJ5pmi1/kNO+sbDFe9e0iGjWxHZ5QrIAAAggg0HYESAG0nbGk&#10;Jw4KaDMyyseMMhyBKUJD3Y8et3YVTfD06be3rliXmJqTX3LbI3i8uNZeo7noPzDQojXfgDsX7Xog&#10;vqJj1VqeXlKJ/jJiyUoTNbpSkKcuSHtnpWmJzbrtKR+Td5GKMhJWLntthfyL2LQikUsQl58WSP6m&#10;4y75+ERR46J9kSQokAYGdqlqwtdPWVRYRwpD4X7zbMqmFa8t07fzr7N3KmsfIHe39ggBG2HX6Jyb&#10;RYBuPgG6gpqUlgV8fJUXNXalW2rNBk1hkf8gi2Gr3pbCvC/08PQsKbP7ENHRjivcTfIlFwrKcrab&#10;B3XlLrWne7WxCn5yuu6TFes+TVXll+h6BEeYr6LvUr2cvqd1967OTUPMZ58A040b8sZg9WvByijU&#10;N75ileKMhFUxxgl6sEh318FttHZxMb0DAy2YfH29izTFxnKKbrUmu2Hz7lp+NnnDiiUx+hmceFYn&#10;2Z3ikbegqii8lFKpfqP1jpg1JGv1qtiUg7nqcp3/+AiLTc5QvCT/Qlm2xfDuvODpLmCtm4hNMsDf&#10;gt36EDiIZ0ujZjWdzB+IqX+lzJwJPZu4YukbmaFzZ+hvfap/sTYthb0de48667ZWbR3bTnf3bqbq&#10;6pufNgfR6kbt6G6zqlNi2/Txt7jsvwrcsuMKy0H36XenQCPVu4to1MSuf0QpgQACCCDQZgVIAbTZ&#10;oaVj9Qhos46qtYfWGw/BVqcXXck+aiUH4KYMm7106dzIIEVe6jsxa9IadvhZZyz1N6HTeU2IXly1&#10;LF0u32ms2b06rij0N8veWCr/JnqC4d5Rpy+3VbFr0zyfWvzG6/p2fmr1FJbVVq2H7fQAW1+FdnVc&#10;V3lnyE8tBnVJzLwaT7DvHRa1ZOncqUGd8lNXL1+TXtjaOlpfN4tSVm/WhL4UY5ygj9T1fP6m7JtO&#10;FfdumseMxX+J0c/gGfbPYNtRuQdOm7f0d1Fh/bQn49+I2aqq9RJNkWYYMsNym319nrg1Xdxj3zpM&#10;7PAeMmPpitdCj29IaczEa/jeo64I69925LXrm5/iUqB6BtEOpaYsUl83m2JiN2V/qBsBBBBAoNUI&#10;kAJoNUNBIM0roD1+1P15wyGBflkSM9PqvQCl+fnitJjC3f+ByTMXR/mnpqgkX99+6rx8i3A1BZ36&#10;WT48zcGeWGmiRg0Dg3rk5VteoCv/viT7uOeEJ4OMVxqLP3gNl0N7KqWSK3VG4BMgVatNU1ji42f7&#10;1YFnj+YHTwv3Np0LvWN/76yGXefqlUUFOmVdbwHUlpUpRQ8lXz+fsu8de/aJWEV93mLYRFuKgEYM&#10;Wx0dsavjvoGBRZbx1KpPm58veiimXtCkmYtf9E/dU9cdELZ6ZweUAC0pcejZQMZRqKebJdlZnuJa&#10;dPMTAO/Wc+rdjlDFwAdI+fkWFWk0xT6+9bxj8uzRc8HTHlEaZ7CVa1jsn9Kmkrc1+YU6cUpfGRgW&#10;Ofe1yVd2ppuuRDCV8A0cXFRtL6H/hQ0T/UZrup3B8WiabA033+m/Gpm1PjG/wbE1fO9RV6fq3Xb0&#10;K9e3GdY/iJYx2Npt+gT0MF7OZStipVfvkiuO7azEtRhiP1hfN5tgYjfZVKJiBBBAAIFWJUAKoFUN&#10;B8E0m4D26H/cR46yvGxYETrKPav2vQAX9iZ9bfrrrbykpKN8wXvopNDsrSkaw5/FOnVSctm4sbYP&#10;oevtk7UmJPEXYNWBmUfYJEVqXLbxTKN4qPhZcTGCUr4E2vA0ARFE8rZD1/U/Bo4JPp+WYQy5PHt3&#10;7esWfCMek3aaa9NmJh0JiBhhO0pv325FGmPT2syEXWfr7ZCpgNWwa61dnJF+xli9ZneyetQYy3ss&#10;5NI5yabzkLr8lFT30WHysPUfKH11tMQwBNrMk2rz1b81jqYs/jliSmjOVnNV6n8nl4WPc3jY6s+w&#10;iIDs6/iQyWHnzPGIIczNr34qOW9fkv5lAfJSfqVE6lLn9di2emcTyjwQirDRnul7TMfVhSnJOdZG&#10;2Moo1NNNpY+y6KL+znl5gqZsO1jrTHm1SV7HmFpsCz4Rk6WdsaZNQXskKaN/RGg932O9fd01xhlc&#10;qc3clmL/DLY51Uuzk9PzjJmIypKSsu7uXeWylgd7QRPDcreZ9hIC4Iw8vDZMAscMP2ux0aak1Uwo&#10;2LHN2TUz7ainRhG/yIU/LYl/3yRe9Vv7Mkc29x62sh72VVvftqMPs77N0MYg2jCytdv0DfA+m6ky&#10;zAWdWnXWcHeX5aIYNcbzQLJxAxOPV9htNZenSdttntYZqWeD5f1gPd1sgont+ARhDQQQQACB5hQo&#10;/v567f8aEEBHcfqzAauxSmsW6NbNfDjUmsNswdi0qm1rP/nm9q0eA8b0N59yVh9MOnr82NFS3wd7&#10;5W755MuzRReLO947sv/Avre/+PAfnyZ9npqaeuT66P+Jesizo+Q1dHSvr2LXbktK/Tz1sGbgz+dO&#10;7icOS7M3LMvuN2FwT1PPtDni3XynL3xzusx7+H2XPt+040i+urBSOSyobxf1gQ1b9p777r8XuwY8&#10;ZL0JqaNvtwub1m1JzekQEj7wHt+HhmgT125MTN534MDhvJ4jfjT4HoXvA/d89c7qLampBzLOdZnw&#10;kwFnk3ZoAh4PGTw06GbS6vcS5c/z+4WHXNmblPz9vVNCqk6VKvxHPlD6r3ff/3eyiP9Ex0kvR40Q&#10;T5r7Ln3DP/eeKyi42HXAQ1UsktRj8OCrCf+3KSk1/UD25aAZ4bqkf2X2HDWuv+nhdKIv2w+fyz1/&#10;sbP/Q/17qdM//CT9m7PnvtUpHwjq17922EX6AkX/vdzxvlDRTNFXx3oMU6b/4x+JyZ+nHq+UY+nZ&#10;wWJuXD+X/n3QjwoT/paQ9PnnX5zxeWHeVF85BdBt4MCKlPWbEpP3H8i+MXLqgNPxCcfdH/xR/+5e&#10;XrrP3l3/2cHLfo8O9xZDVfXPEUNCHrrnq9i/bdv1+ef7jmgGvDB3io9CUqeLocj/ruC/+m5rVUli&#10;nC5cKLzTd1jQxQ+rD6gclqgv5d13kw8Wez96T+4/HOn4TdWWdxNyL+SeKfMLCfEWTwTo0HPwqHu+&#10;2rAqPjk1df+BE9cG/GhUP3eLviu9b6d++I8dcrSpx7Sj58x+yPOGKmlzSvaZcxcqhK737ZykD1OO&#10;n8vNu9jlvocG9B9qpXe2oO698EnVKHjdG9I35++rRRxiiMvHjff6Yseu83pM00DYGAWFtWlZNXi+&#10;Q+/56m+r//l5avrhc11+/JP+Z5OSNAGPWUzE6pO8p80xtdwWgobqJ+8HSWK+pJ7oMGneCyMEmuW2&#10;FtK3iyTehvjRQXXumQvuA8f07zd40BV5Bu8/cCCrJOi5H+k+S8zsHnZfQULVZt7LFLXliveoLSaD&#10;dxfLDWTo/d3Pbdm4Zbe8BX1xWjnjNz8JkJ/x0NG7+4UPVm/Zd6JD8LiBvoMf8vrq72viP9uXemD/&#10;iWsDf/RQP3fJhsngoKE3P1vzXqJsld9vXMjl1KQ9ZfdOCineuuiLDpbbbq2emrktZuaAS7s2780+&#10;e/aCrvcDQX1vq3Z++FmWYQu9//quqkl4+4jFXqiXVrVz047/5F8orOzrXfTPtUkXLqq+/KbryIf7&#10;63K/SPlC7E2uB1QLxGJQQm7utzUtgx+ysfeosZ2au2FftQP6Wdl2CiwHXd6x1zM/3fvWHsS69maD&#10;rO02xXMh7u97Ok7eeg4cueA1ZYyU+M+Pv7/3gaufVc2u3v1CvFXyBibPwPJx4zy/+HfK+a4jfzSg&#10;KqlXdPy45wjf9Pf/kfj556kZ5eN++8sR4ouknl1ET6sTe5xFtS34LUvTCCDQagVu3brVamMjsLoF&#10;Kjt0FC8F7N61c43/bt+uealwvZIdxKsU6i1EAdcS8PLycq2A20q02RtWaGYsjWypO55dk1HkTTTT&#10;DW/VbnULA9rqhoSAEEAAAQQQQKAxAqWlDt3715imWNfJAroOCpECqF2pVuvY7WaiBm4EcPLYUF37&#10;FVCdLHkghOP/tjMBGNC2M5b0BAEEEEAAAQQQQMAowFUAbXAqcBVAiwyqrrTkpqfS/HC+FonB1RrN&#10;T1y2Lr1Y181/8vwl02u9Vq2Fe8OAtvAA0DwCCCCAAAIIOFuAqwCcLdp89TnxKgBSAM03bM3WEimA&#10;ZqOmIQQQQAABBBBAAAEEXEWAFICrjFTtOJ2YAuBGANedBkSOAAIIIIAAAggggAACCCCAgAMCpAAc&#10;wKIoAggggAACCCCAAAIIIIAAAq4rQArAdceOyBFAAAEEEEAAAQQQQAABBBBwQIAUgANYFEUAAQQQ&#10;QAABBBBAAAEEEEDAdQVIAbju2BE5AggggAACCCCAAAIIIIAAAg4IkAJwAIuiCCCAAAIIIIAAAggg&#10;gAACCLiuACkA1x07IkcAAQQQQAABBBBAAAEEEEDAAQFSAA5gURQBBBBAAAEEEEAAAQQQQAAB1xUg&#10;BeC6Y0fkCCCAAAIIIIAAAggggAACCDggQArAASyKthkB9YF1MfNf2pBt7FBJ2poEVV2dUx+IXbkk&#10;JqXIXgBb5Wu0a291DS2nzUlY+YeXY5I1Da2gcetpVUnvrViwyaTcuMqafG1Vwpq0krpa0aoSVi16&#10;eVmKw5qu5WAgaHBnbQpqVTs3rPidlY2o3q3PeUNfkv5O3Ru685pqvzXZHGinkzi6W3ZKAC28U3VK&#10;H6gEAQQQQKDdC5ACaPdToF0C+I+f99JjvuauKycsmBlcF4T/+Ogp/W0VyN5Q67DQVvka7Ta1vcfw&#10;mYt/VmfHmjQCj+Dpz4z0bNImnFh58MwFE5Sm+qyMqeQRPHPRrIZoNp+DtbAbRtTgztpsziP4qbnT&#10;hlj5db1bX8N6YG0tZcQrdW/odTWlSY4xJw2dF1Lbq8nmQDsHMHuDOadZ5265qWBbeKfaVN2iXgQQ&#10;QACB9iVACqB9jTe9RQABBBBAAAEEEEAAAQQQaLcCHa5evdpuO99WO+7l5dVWu+bEfolTUkl+MXND&#10;Je3Bdcu3qwb+cqP4WV7KxfXecVk3pc7dgiJ/FZS1233eHPkX2ZtiNBNnlO9IyL5SUeEWMO3leRF+&#10;klScvmZ1Ul6ZrptnN7/HFlucRpbLFzwcWbY76WRphdQt5NmXo8J6y9Wb2tWqtqzecC7stdcj5asR&#10;xHXX6+PSvWZt1Lclx/BOXJZW/OQZ8szcqNHms9NGgJJj8Rs+PVkm/tUlYMKL0ZGD3OU6chLWbs2q&#10;8aEkTpoVTo+Zpr/kQadO3RC79+INud4Hnp37Ypjyuir+7Q35Ya8ZCoga1m9O95wlU2iPxa7cnOn/&#10;7DzlEdHl4JlvWpw+Lc9PiY1P09fTvd+EqOjIQLn98vzk2PiDBfKnHiHPvqTvb1FKzL+VLw3Oit2f&#10;V3ZL6h46+/ezguWy1vooLghfuStv4POvBR2PTb1QVnG3+8jZv595T+a6f6QW3BSGI2cvmmlcuVKT&#10;/t7GZDmA7gGPREVP07dvXrS5KXHbMjQ3KipFJCNnvzwz2EP+XRVabdXziTHr06WJegfbYypmwYZl&#10;mumGIROa+zbE7qveX8NQvmsYO4vYZAffGHlwS9JXxiSoFR5jo1eJSwquZMZv3H5SLmwaEXNW1hBG&#10;4MzXBh/dmFpwQyd1Dp712uxQuaeV2tzdoodFNyorxHojZ82fOdyjZtiB2SvfTTQMpVjEHSix26+E&#10;LY2J9FEn/WV16u2IqAjN3v153ScuXjC+s5Xa5JUsO2vCtWZbNXCZG1PVNyrudg6Z9VqUPlL9rNgY&#10;m15YoejsNyo67Ep82ZMiBouxqr711TVGcsetjLuuODPhw6SzpRXConu/KdFzJ/srqs9G4zZyJ+O9&#10;5QmqgdHrjRu6la3su6QVa1PvjI+KKNybeqH75IULIryNoaq2Loo7or2p8OimGDlbvy1Y39zMPbM6&#10;sjbmrSZt3cY98kSy2Jos5nNVVRYzqva27Cbpg/ScMP8py91U2NWEdVtVJbqKzmKn9dsIXzdVwqIN&#10;6e6T5z1WkrgrV8yr7sHPvix2BWLiWd1wrJlYC7iegXYY0Nr2ZZhpWl03D3e/afrRsb5b1uPVClKb&#10;+f7K+OP+M3+rPPRxdskDM+UNsGqxtvuyZ6dae3vX2tqpWgmgnglvuVvjZwQQQMBJAqWlpU6qiWqa&#10;W0DXQeHdq0ftVrVa/Z+SDi0iBcDSxgR+YLFDoHDXsvVZxnIWP5elvbV850XD5zeyPnh1zkZjoayN&#10;r7y6Pu3yXf1vLu5c9lZamXHtrPV/Ti6s1aIov2Tz0TJj+eTly41lLNqqvqImeZmxrcLkt9cfNdR+&#10;t+zo+uXbC6rXfjpOlLxh+KyiYOfy90+KH/K2LxFNGJq7kbd1+ZtpV/U/Z61ftssQ3Y1Da19db1rv&#10;8pdrl2w+U72A/K8aLK+8tddYp0UIZzYvWZ9paj9361p9/WX7Vy83NiT+cXT928mXxaeiUwuXbz9t&#10;KHzj6PolcacNFdnoY9b6V97eW1Bhinfp6tX/PGQwvJG5fslHckdFn09+sHqnsVBFwY7la/9jWMG4&#10;FO5av9MsVnZo7Rr9SJWlvfnnnca+3C1Le9s8+KbVqqD0atbG1PLzGxlrXzWPQsmhtUvjzog47+Zt&#10;X7o82TR/8hKWv7lfP5DmwRXj9Ya5gJhsy0yTTQa0EtPCZVtNQ5b3yRJjTzXJ63eYeni37NC7q01z&#10;sVrYlkMpd2njsmSNobNCeUmcaQRFbPbUZhw2q7aGKv9silRGWHv0ln6ostYvMSlVFOxdvdAcg+V4&#10;mbbEesbI+rhnbVx71DT+Fee2Lv9nnlz16bgl64+a5uiZrWsNW19h8p+rNnrrW5noyB/jTGtaTqtq&#10;m4bNzc24htWRtR5/xYn3V+8wz+ady98190Zf190zcSJm89a+Y/n7J8SnNrZleft9s2q3I/YJb61+&#10;/5M8A09h0rLlqYbdStb6ua++b6q0cNdyw5ZrfcMxDK6FidWAHRtoUaet/ZWJ3Pr2pQ/GtEPT98TG&#10;btmGqpgAr7yZWntvbWP3Ve9O1db2Xj1Iiy2xegD17pSqTUD+gQACCDhHoI0d9bSr7lwqvWZ1EpQ5&#10;vnAjgEMJEwq3dQFt1tGuEyLF6X15cQ99bJzF+fdOY6ZEyOfKxOIXFnY9N68eDPewiWEexvKR07yz&#10;su18muCZ1Ez/KWH6E9eSm0fYWN/cnGpPoMs+WBD2pPEcq6TwD/DW6cQZ233ZobMifQ3NuQfOnOZ5&#10;6HD159YVpadKT0Wb1lM+MiP8Qnq2OE9e5xIYLk4b1ixxRyd5ehnPuyt8Q0L8u4tTbocyuk2banq8&#10;god/QA9JRC4U0JgAALkvSURBVCUv/SdMf8BQ2D1sjH9+vj4q2330HBKsP4srFx/pXdA7NNxg6D56&#10;XKC6QF5Zm5F8PSzSWEjhP3ZkWU61Zzn6ToqK7GeK2SNw4PW8AvGvW+U6T6WnoS9uHgNHBdW8sqIe&#10;iRq/1qTvkZ4ynJMXS+/wGQ8XpJ+QpBN7s4fPMs+fwOemeWYcqhqGSk3KqjjdcwtNBSrKb3sqexlr&#10;9ggMDbqnVhDuoRGmRgKDh1xRq+US3pOjpvobi7p5BPa/kXfBseilLqHjRpuunHCkNuu2huEaZYrU&#10;TY604KL8oepYUdgTxg4o/CeHD64zzrrHyMa4B78QHWqYMJKkGBSkzM+VH+ootoleStMc9QsZHiDm&#10;aLXF9gzsFDourNpVJVZirm9zszay1uPXZuwpD5tqns3hI0uzqs3mE+kFYdOrtvb7lLq74uKaOrbl&#10;m/7DTLudwJGhVyoGPhZo4PF9OEzKN+20lOMiTZX6Tp2mzM4Ws7SOwbUwsR6wYwNd//7KxvZlZSis&#10;7pbrUA0c90jVU2BM9VnffdU3yvVt79Ynu0UATt4pObgToDgCCCCAQDsWIAXQjgefrtcWuJB38z7j&#10;X8zyL90UpoML8Y/u7vUdGFSvT6Gw2Lx8+t3RH7/Wv5RcKCjL2b7SvOxSe7pbRCFpNBeVvhaXUofO&#10;ERc2iw/9BwZaVO4bcOdi9ZSDpkAKtOia5OvrXaQpriceRTfLpo2Fg5+crvtkxbpPU1X5JboewRHi&#10;KnSpqEAX4FPVX9/IOYar5cWtCtWiN3xWXx8NpRTuXTyVVTe19PaVNFfExxfy1BfTVpt9Psy62aN6&#10;kF2kooyElcteWyGXiU0rklMkknfErCFZq1fFphzMVZfr/MdHmI6h6x8RayWKCqSBgV2qfuPrpywq&#10;1GgKi/wHWQyDm0+ArsA4DGcTVyx9IzN07gz9XRv6RRnx/JCsd1bGJmfIMd0XEXFfrabcLLrmpZRK&#10;5fs8xLSUijMSVsUYe3iwSD4sdGjp4t7NXN6h2qzaGkarY1UEnl5SiRypmJY+AcaEmr5M3V84dY+R&#10;jXFXdC0/m7xhxZIY/XAnntXpc0/B06ff3rpiXWJqTn7JbY/g8YZ7QaqWOmZgdwsbG6j1bm7WRtZ6&#10;/AV56oK0d8yzOTbrtme1rb2wSOlnccgaOle+jcHebbmb2II8zT339lUWa4wvvbCcV+ZZantwLUys&#10;BuzgQNe/v7K+fVkbDqu75TpUxV6ldjVWd1/1jrJU1/Zuc3u0CMDJOyWHdgEURgABBBBo1wKkANr1&#10;8NP5mgJ3dZLFkUyL+Ogq7wz56eKqZUnMvKon1bdIRLUa7R0WtWTp3KlBnfJTVy9fk17ocFQN7KNO&#10;fzB/V6d8JNoCaOkb1Z/Tr9m9Oq4o9DfL3lgqF4qeoH8Eg3xpxLR5S38XFdZPezL+jZitqnKHo27c&#10;CkNmLF3xWujxDSkWXO6DIuctWRz1sK82J/6N1xPsjakoZfVmTehLMcYePtK4Cxocqc2GbeNkqtau&#10;c4ysj7tOFfdumseMxX+J0Q/3DOM7B9yUYbOXLp0bGaTIS30nZk1azfRbA2eg3R21MrI24td5Tag2&#10;m5c3/J0F9UdnyI/YSmxY33BqlNY1a8D1d8lqCZcIshXslBrIy2oIIIAAAi4vQArA5YeQDjhToF9A&#10;pxonz51Ue1mppKz5fjyfgB76c6XVF9/AwKLz+bab9fXtV6KxOMGvPpCk0ooP1XmWK2kKOvWzuFRA&#10;VOcbIOXnWxwAaDTFPr7iaWe+Ad0M55btXrT5+eKpIwp3/6BJMxe/6J+6R1y57BOgKCiquq1AvBs8&#10;XX/NuvWlvj7WGcrAoG7VOlKjcEn2cc8JTwYZb8EQl4QborqtyS/UifPnysCwyLmvTb6yM72+KyDq&#10;DMInQMrLv11VRFNY4uPn6+vno7Ycu8qiAkVA1TC4+U7/1cis9Yn5RiidJl8jRkTROzBsmoipZOcB&#10;4znauoeiJDvLM2J6kPnsrshbWVtEMGXf1/94GDtr07dgw9ZmuEpPZUmJ/U8dqnuMrI/72aPngqc9&#10;ojSeOa80UZTm54t2xRx9YPLMxVH+qSnVrq4Xs76erazuEah3c7M2stbjHxjUo9pEqrk38PMpKbTI&#10;X3yXnpSjtbkt270JVysoZqlO7JzsHFyrATs40OISpHr2V9a3L7v7V49qrXqs7r7qDVKyub3buVN1&#10;8k7Jbh4KIoAAAgi0ewFSAO1+CgBgKeAdOrI42XSetjz/YJYdF+97KqWSK1Zuqtek7c42nmrWZqSe&#10;DR5jeaG+3KhvgPfZTJXhoEWnVp01HogPmRx2bqv5XLFOnZtf/YR16CMBmf8215yZvL/c3UMKnRSa&#10;vTVFYwhDp05KLhs3tvotrz4Rk6Wdseb1jiRl9I8IFTsA7wBfa1HUMS/y9iXpn3gvL+VXSsSl/qIv&#10;48JvJu82aunUaTsvSDUzHpY11tfHumalR9iULqnmjojHmOdWuwxBKd/goL8RXYZI3nbouv7H0uzk&#10;9DzjAWJlSUlZd/eudTRia0zNq/hGPCbtjKsahaQjAREjJGnElNAc89jp1P9OLgsfV20Y/CIX/rQk&#10;/n3DiiUWMUn6mDrbszkqfZRFF40JFp06ZdtB8/yoHnb/gdJXR0sMU0KbeVJdde2/ZSu2a6sdiw1b&#10;m0ErwkZ7pu8xJZ4KU5Jz6uxf3WNkfdx7+7prNAaASm3mtpSzhhYu7E362jxHS0o61rqJx/EZqPTq&#10;XXLFWGd9m5u1kbUev0fYJEWqeSKJdz2crb7LGRERkJlknGeig3vS5a3d1rZsz+wxlCnOSD9jnDaa&#10;3cnqUWLnZOfgWg3YroF2BNDG9iUi18/x+jpan2rN9a3vvuobZdvbu507Vcd2SvV1mt8jgAACCCBg&#10;twAvBbSbynUK8lLAesdKfSA2cV9miUfY5OeiR5bFr34/o8Q9MHzWb+SXq5lewdW5x8DJj/mmZweI&#10;d7mpD2yI+3d2mXfotOfnRtynTv8wMTUzTzF08ozZ08VNxpq9K97aU+YeOjvmhWDzfbzySwFDIwpS&#10;9C+0M71E0LJd+cZv08v/5LZ+NTL3Lwl5hnfFmV8K6NZZOWR6tOGVXRaL5uCG2OQ8OWVgfv2e4ZV+&#10;21Ql4kVxpjcFanOStu5KP1sZGPHk7Omia/oXiaXr35ZnfCmgvlrR2uot4m2CnT37T44elfvGtrzw&#10;X66aVlmdxaJ1nTo9dmuqutZr2FSfrks8VlL1brM7qqQPElLOK4InzZj9VLCkDya71Cf0iVlzx/vX&#10;7mNnVVKceL5A5cDIZ6OnD5dUO+MS96lu+JvM18Umni5RDp0RPS/C3/xyNbfO3X3DTW8lNIVYnh2/&#10;YuvJSvFax4Dwn0+TNq9OHTJ3zfMBqh3rE49rq71Iz9yp71JXrk/KL1cGPxM9T8Qm7rauPaZaVdLW&#10;nelnpcDxT4nuyJripYD79W/msxgF/fsdE1QyjukVbuL1fqsSc8UL5QZNX/xKhJS2MuaTfKlHxNxV&#10;MwNyEtfvyNbelF9o5zl89vzng80XL4h6kuISU0/rBj42M1o09136hm3J2cWeoU/Onju+d3bcG1tV&#10;FZKie0B41DQpfvX+IXPfli8grxG28b1oYhaFznzWfefq9O4zFs3Qxa1Nyr9plNSPv5XaloXkVets&#10;XbavB+dZDJyH2Fi27sou8gqd/nOxsZSrtr4Vl31DUnRWBs8cd31dwrmgGYuqXrYn7oCo2vqCpbrG&#10;SIRgddwLU1auSSvp2Lmz15Dpvw7KWhpf9lzM4nE30z/cmnqhRH4xZJeAKb8Wrwq8Kb+GM6OkW2D4&#10;7Jf074msvZWpa06DalvdbVX8stiTks+UVxZP9rGyuVkW1lodWRvz1vT6us6du/mE/9z4js+q2goz&#10;Nny0M09OPli8ItTatlxdXp2+YWvyCXV3w25KUiVsjMvIl/zHz/7N87qtywpG6ndO8ssmjS8LlCeC&#10;lQ0nXFNj05C3DuNbDC0Drmeg5e44Amh86Wbt7UvSpP7lrRSte+ismAmlsXXtlmsGeafmBKg2uuU1&#10;d1/6R3bUv1Otvb3rq7W2U/1TyNfVZ2Cltp4JX+83GQUQQAABxwV4KaDjZq1lDSe+FJAUQGsZVCfG&#10;QQrAaZj5iTGHg2NeCHJahVSEAAIItLBA9oZlmumvmx7Y2cLB0DwCCCCAQLMKkAJoVm6nNubEFAA3&#10;Ajh1ZKisDQgYnjknL+XZ+1SBozj+bwODShcQQAABBBBAAAEEEEBAFuAqgDY4D7gKoDGDqjubuDou&#10;W76cXlzI/dhL8ybUfol0Y6pnXQQQQKAFBfITl61LL9Z18588f8n0xr0aswV7QdMIIIAAAg0U4CqA&#10;BsK1gtWceBUAKYBWMJ7ODoEUgLNFqQ8BBBBAAAEEEEAAAZcXIAXgukMoUgBWg+/qZuWx5HV3kxSA&#10;604Dm5GTAmiDg0qXEEAAAQQQQAABBBBonAApgMb5teTaTrwKgGcBtORA0jYCCCCAAAIIIIAAAggg&#10;gAACzSZACqDZqGkIAQQQQAABBBBAAAEEEEAAgZYUIAXQkvq0jQACCCCAAAIIIIAAAggggECzCZAC&#10;aDZqGkIAAQQQQAABBBBAAAEEEECgJQVIAbSkPm0jgAACCCCAAAIIIIAAAggg0GwCpACajZqGEEAA&#10;AQQQQAABBBBAAAEEEGhJAVIALalP2wgggAACCCCAAAIIIIAAAgg0mwApgGajpiEEEEAAAQQQQAAB&#10;BBBAAAEEWlKAFEBL6tO26wpoc5LWrViwIbvleyAi2fCXBTHJmpYPhQgQQAABBBBAAAEEEECgdQuQ&#10;Amjd40N0rVXAY/j0GaGerSE6EcncqUNaQyTEgAACCCCAAAIIIIAAAq1cgBRAKx8gwkMAAQQQQAAB&#10;BBBAAAEEEEDAOQIdrl696pyaqKXVCHh5ebWaWFptIOX5ybHxBwtuiAC7BEx4MTrSOz/+7Q35Ya/F&#10;TPMVn2lzEtZvTvectXFuqL4LVzLjN24/qRU/dQ94JCp6WqC7JGmSY5K8Xwo6Hpt6oazibveRs38/&#10;M1h8bLFUanN3x23LKLpRWSFJniNnzZ853KN6bZLnA8/OfTFMWZWLUyf9ZXXq7YioCM3e/XndJy5e&#10;MEFZrkpYvSWrTKzpEfLsS1FhveU6ys+nbPwgrbCyc2ef0OhRJfHa6YbIWRBAAAEEEEAAAQQQsCpQ&#10;WlqKjIsK6DoovHv1qB28Visfoji0kAJwiMs1CpMCqH+czsS/diDotblh8iG7LjdhQ37EvEjf7A0x&#10;hVUH0vIRvl+MnAKozI1/PT1k8dxQfWn1zpV7A5dGD5dTAG+dCH7plRlB4vPyzA0rciP+EhVk2XZR&#10;yoYjIXOf8pc/q9RmrI/VvbggwkObvmp12c9jpvvJH2vT1mzttcCYaDCum71hQaL7rNeiRusTCkUp&#10;a/6tjP51mIdIE2gzN6wtmLZ0hv/t7A0rjo75oz4knTp13eqMIb8nBVD/uFMCAQQQQAABBBBoxwKk&#10;AFx38J2YAuBGANedBkTeCAGdTuqlNJ6yV/iFDA/oXkdlJ9ILwqbrj//FovC/T6m7aywdGDFdPv4X&#10;i3vYmP75+UXVa/GeHDVVf/wvFjePwP438i6InyrKb3sqexk/9ggMDbqnVttdQscZjv8lKXdfpv8k&#10;/fG/WDzCxvXLPSlaOX20aLQpJIX/5Ed4FkAjJgOrIoAAAggggAACCCDQbgRIAbSboaajlgLB06ff&#10;3rpiXWJqTn7JbY/g8cH6C/StL5rCIqWfxTX2oXPNJ+0V3RR1uboppOKMhFUxr61YKZbYg0X63IEy&#10;4vkhWe+sjE3OyFWX6+6LiLivdgrAvZvxs5L8C2XZ2+XVDcvOC57ubpIIycffIqROjC4CCCCAAAII&#10;IIAAAgggUL8AKYD6jSjRBgXclGGzly6dGxmkyEt9J2ZNWtO8Ua8oZfVmTehLMW8sXSyW6EeUBkn3&#10;QZHzliyOethXmxP/xusJqvI6gHWSbsgMeW3jsvT1eRHebXBA6BICCCCAAAIIIIAAAgg0gwApgGZA&#10;ponWJ1Cany8ehqJw939g8szFUf6pKSoRo29At1L5oXs1Fl8/n5JCixzBd+lJOXY9daMkO8tT3Clg&#10;vsDgrk5fs06TrxE/KXoHhk2b+9rkkp0HSmwD+QYOLsrLr/l7pVfvkit2xdD66IkIAQQQQAABBBBA&#10;AAEEWkyAFECL0dNwSwpc2Jv0tekQurykpKO7fOe9d4Dv2UyV8ThdrTprSgeMiAjITMo2nKuv1Gbu&#10;SS93r+O+gapuKX2URRfVhn/r1CnbDhqqKMlOTs8ztCL+UVLW3b1zHRRBE8Nyt6VoKk3VnMkXtShG&#10;jfE8kJxvqKRSk7JbzmCwIIAAAggggAACCCCAAAJ1C/BGgDY4Q3gjQP2DqlOnf7g19UJJhTi07hIw&#10;5ddzJ/vLd/WbXr/X2bP/5OhRuW9sywv/5aqZwZJUmLHho515ctLAM+SZuVGjldqcpNjtKXluwZOf&#10;mT19uKTauXXnwewy79Bpz8+1uLe/PDvuja2qCknRPSA8apoUv3r/kLlvzwzISVy/I1t7s0J+VeDw&#10;2fOfDzY+7U+OW526am1S/k3l0BnR8yIMzxI0vxSws5tyyNPRonXDh2/FZd3o2LmzV/DMsWXrtucF&#10;Pb14wTDVmq3Si69EGG85qB+CEggggAACCCCAAALtRYA3ArjuSDvxjQCkAFx3GtiMnBRAGxxUuoQA&#10;AggggAACCCCAQOMESAE0zq8l13ZiCoAbAVpyIGkbAQQQQAABBBBAAAEEEEAAgWYTIAXQbNQ0hAAC&#10;CCCAAAIIIIAAAggggEBLCpACaEl92kYAAQQQQAABBBBAAAEEEECg2QRIATQbNQ0hgAACCCCAAAII&#10;IIAAAggg0JICpABaUp+2EUAAAQQQQAABBBBAAAEEEGg2AVIAzUZNQwgggAACCCCAAAIIIIAAAgi0&#10;pAApgJbUp20EEEAAAQQQQAABBBBAAAEEmk2AFECzUdMQAggggAACCCCAAAIIIIAAAi0pQAqgJfVp&#10;GwEEEEAAAQQQQAABBBBAAIFmEyAF0GzUNIQAAggggAACCCCAAAIIIIBASwqQAmhJfdpGAAEEEEAA&#10;AQQQQAABBBBAoNkESAE0GzUNIYAAAggggAACCCCAAAIIINCSAqQAWlKfthFAAAEEEEAAAQQQQAAB&#10;BBBoNgFSAM1GTUMIIIAAAggggAACCCCAAAIItKQAKYCW1KdtBBBAAAEEEEAAAQQQQAABBJpNgBRA&#10;s1HTEAIIIIAAAggggAACCCCAAAItKUAKoCX1aRsBBBBAAAEEEEAAAQQQQACBZhMgBdBs1DSEAAII&#10;IIAAAggggAACCCCAQEsKkAJoSX3aRgABBBBAAAEEEEAAAQQQQKDZBEgBNBs1DSGAAAIIIIAAAggg&#10;gAACCCDQkgKkAFpSn7YRQAABBBBAAAEEEEAAAQQQaDYBUgDNRk1DCCCAAAIIIIAAAggggAACCLSk&#10;ACmAltSnbQQQQAABBBBAAAEEEEAAAQSaTYAUQLNR0xACCCCAAAIIIIAAAggggAACLSlACqAl9Wkb&#10;AQQQQAABBBBAAAEEEEAAgWYTIAXQbNQ0hAACCCCAAAIIIIAAAggggEBLCpACaEl92kYAAQQQQAAB&#10;BBBAAAEEEECg2QRIATQbNQ0hgAACCCCAAAIIIIAAAggg0JICpABaUp+2EUAAAQQQQAABBBBAAAEE&#10;EGg2AVIAzUZNQwgggAACCCCAAAIIIIAAAgi0pAApgJbUp20EEEAAAQQQQAABBBBAAAEEmk2AFECz&#10;UdMQAggggAACCCCAAAIIIIAAAi0pQAqgJfVpuxUJaP57QtOKwiEUBBBAAAEEEEAAAQQQQMDpAqQA&#10;nE5KhS4pUJJf8o/8qy4ZOkEjgAACCCCAAAIIIIAAAvYJkAKwz4lSbVzg6kHN3YOaqyVtvJt0DwEE&#10;EEAAAQQQQAABBNq1ACmAdj38dN4ooLn6xU1Junn9IPcCMCcQQAABBBBAAAEEEECg7QqQAmi7Y0vP&#10;7BYoyb9+UC589wvb9wJkZmZu2rTpyy+/vHPnjrniXP1y8+bN/fv3ix/sbpCCCCCAAAIIIIAAAggg&#10;gEALCHS4epX7n1vAvUmb9PLyatL6Xb/yqzsSv40Rp/3rXbp5fjFjkFJfrKKi4uDBg4888kjnzp1r&#10;r2c4/g8KCqq3SgoggAACCCCAAAIIINAiAqWlpS3SLo02XkDXQeHdq0fterRaraOVcxWAo2KUbwMC&#10;9zw9Y9SJF0d9EdjRVmceCRwgCpwwHf9bLSb2oR9//LHlyX9xgUBSUlJcXFxxcfHdu3cPHz78L/1y&#10;8uTJNqBGFxBAAAEEEEAAAQQQQMDVBUgBuPoIEn/DBZThD554sW9UzQrc418c9W74PfXWK662GDFi&#10;hGWxgoKC7t27v/DCC97e3ufOnfPx8fnpT3/69NNPf//99w3Iz9UbAAUQQAABBBBAAAEEEEAAAYcE&#10;SAE4xEXhtifgHtiteqe6Kfo1qJdpaWnHjh179NFHO3aULy4Q6YADBw7Ex8dv3rw5Pz9fPC+gQbWy&#10;EgIIIIAAAggggAACCCDgNAFSAE6jpCKXFDC8C8Byaeh7ASZMmBASEqJSqQyViUTA9OnTo/TL7Nmz&#10;+/bt65I+BI0AAggggAACCCCAAAJtSIAUQBsaTLriuIDxXQDKvvKd/y+Oipcf/VfXewEMLYh7/k+f&#10;Pm35agDD50OGDLly5cp///tf8bO4F0CtVhs+r6ysdDw01kAAAQQQQAABBBBAAAEEnCzAGwGcDNoa&#10;quONAPaOgub8y/uu/3jSg0/7Wqxh9UNJEsf8hw4dEgf2bm5u4pBep9NNmjRJXPwvEgHjx4/PyMgQ&#10;P0ydOlU8I/CLL7748Y9/3K9fP1FeZAQ6dOggRmTcuHGdOnWyNzDKIYAAAggggAACCCDgbAHeCOBs&#10;0earz4lvBCAF0HzD1mwtkQJoNmoaQgABBBBAAAEEEEDAVQRIAbjKSNWO04kpAG4EcN1pQOQIIIAA&#10;AggggAACCCCAAAIIOCBACsABLIoigAACCCCAAAIIIIAAAggg4LoCpABcd+yIHAEEEEAAAQQQQAAB&#10;BBBAAAEHBEgBOIBFUQQQQAABBBBAAAEEEEAAAQRcV4AUgOuOHZEjgAACCCCAAAIIIIAAAggg4IAA&#10;KQAHsCiKAAIIIIAAAggggAACCCCAgOsKkAJw3bEjcgQQQAABBBBAAAEEEEAAAQQcECAF4AAWRRFA&#10;AAEEEEAAAQQQQAABBBBwXQFSAK47dkSOAAIIIIAAAggggAACCCCAgAMCpAAcwKIoAggggAACCCCA&#10;AAIIIIAAAq4rQArAdceOyBFAAAEEEEAAAQQQQAABBBBwQIAUgANYFEUAAQQQQAABBBBAAAEEEEDA&#10;dQVIAbju2BE5AggggAACCCCAAAIIIIAAAg4IdLh69aoDxSnqCgJeXl6uECYxIoAAAggggAACCCCA&#10;QPMJlJaWNl9jtORUAV0HhdX6urpVOtoOKQBHxVygPCkAFxgkQkQAAQQQQAABBBBAoHkFSAE0r7cz&#10;WxMpAO9ePWrXqNVqHW2GGwEcFaM8AggggAACCCCAAAIIIIAAAi4pQArAJYeNoBFAAAEEEEAAAQQQ&#10;QAABBBBwVIAUgKNilEcAAQQQQAABBBBAAAEEEEDAJQVIAbjksBE0AggggAACCCCAAAIIIIAAAo4K&#10;kAJwVIzyCCCAAAIIIIAAAggggAACCLikACkAlxw2gkYAAQQQQAABBBBAAAEEEEDAUQFSAI6KUR4B&#10;BBBAAAEEEEAAAQQQQAABlxQgBeCSw0bQCCCAAAIIIIAAAggggAACCDgqQArAUTHKI4AAAggggAAC&#10;CCCAAAIIIOCSAqQAXHLYCBoBBBBAAAEEEEAAAQQQQAABRwVIATgqRnkEEEAAAQQQQAABBBBAAAEE&#10;XFKAFIBLDhtBI4AAAggggAACCCCAAAIIIOCoACkAR8UojwACCCCAAAIIIIAAAggggIBLCpACcMlh&#10;I2gEEEAAAQQQQAABBBBAAAEEHBUgBeCoGOURQAABBBBAAAEEEEAAAQQQcEmBDlevXnXJwAnatoCX&#10;lxc8dQuoMze/tSf/VOeu3sYkWLdho5/+fYR/FwfhtLm73vrsePHo/90U0cfBVSmOAAIIIIAAAggg&#10;gECzCpSWljZrezTmPAFdB4V3rx6169NqtY42QgrAUTEXKE8KwJ5BupyekDFs5lPGI/c76tRNG3tG&#10;rXjYynZVT22nE+YUTyIFYI85ZRBAAAEEEEAAAQRaUIAUQAviN7JpJ6YAuBGgkWPB6m1DoJP/j0ZJ&#10;35y93TZ6Qy8QQAABBBBAAAEEEEAAAWsCpACYFwjUEqi8vD9+7fOrVj6/au3ydLWcF7h6dPn/ve7/&#10;8fFzez6c/fbK51euNn5usao688PZy95YlPyN/lqc68eT//7Un1YvTTX8kwUBBBBAAAEEEEAAAQQQ&#10;aHkBUgAtPwZE0PICd65nJB/1DhuhfxbAHdWOXcWT/3fbosXbFv3vL3Sf/e3rO9I9Y/7064ipuUfP&#10;P/jLuN8t3rb4fyMvbd94+o5l5P5hv1z0YLfBQfd7yJ/2GBU2zD9o0p8mG/7JggACCCCAAAIIIIAA&#10;Agi0vAApgJYfAyJoIYHSbds3Ldq0adGG1U8tf2//gJnzgzrJkVw/vu3G8Kd99T9LnfxHDVOf/cYY&#10;4f3jpvY1/Nh11MRR506aPjd1IHhYYEaO8cPLp075Dxvq6PMFW4iCZhFAAAEEEEAAAQQQQKBdCJAC&#10;aBfDTCetCXg9/+ycVXPmrJq7cOey30Z++8Fb4my/WP5bcPjS0aUiNWD4L/HUbXdDOkCS3Ew/iJ/7&#10;9Bl86fLlGvXeP2aq5rSqUnx6OeO014+HW5RnDBBAAAEEEEAAAQQQQACBlhYgBdDSI0D7rUHArceo&#10;aRHaM6flWCrvDBr9rJwaMP73v5t+cr/dMfqGD8zfnysyAKe/8h01is3LbjgKIoAAAggggAACCCCA&#10;QDMIcIzSDMg04QoCPXp6Xy6Vz+oHBHoXFNT/aoDLl1W9etS+z9//R2OKs3POZZ0KGGZ/4sAVfIgR&#10;AQQQQAABBBBAAAEEXF+AFIDrjyE9cK5AjxFPd8nYePqWsdbr+ecumRrIPbr/e8PPt47vPzJouOHx&#10;gdUXjxHhN/etyvMbSwbAueNCbQgggAACCCCAAAIIINBogY6LFy9udCVU0LoEunXr1roCan3RqD5b&#10;+cfMS/tzjkre4x7sbYjPq1N+wqvHu/z4wf6Dhgbe+Dzuj3vTE49kHijoPmZU/97ipv7y7z675j9R&#10;s2vRrn0fHzx6zu/pP4/vU567728HVCeKL3fqOTBY2VlfT+cA6fzHirH/O9iz9fWbiBBAAAEEEEAA&#10;AQTar8CtW6azXO3XwFV7XtmhY/euhsONasvt2/VfvlxjlQ5Xr151VQbitiHg5eWFjfMFLh+Ys7/P&#10;pp8Nrbdm9e5NGcFznvevtyAFEEAAAQQQQAABBBBoPoHS0tLma4yWnCqg66Dw7tWjdpVardbRdrgR&#10;wFExyiNQp8Ct4x/lBoRz/M80QQABBBBAAAEEEEAAgdYnQAqg9Y0JEbVCgevH3/og/avcHXO259SR&#10;ZxP3Fzz/t+MPzXqcDEArHENCQgABBBBAAAEEEEAAAW4EaINzgBsB2uCg0iUEEEAAAQQQQAABBBon&#10;wI0AjfNrybW5EaAl9WkbAQQQQAABBBBAAAEEEEAAAVcU4EYAVxw1YkYAAQQQQAABBBBAAAEEEEDA&#10;YQFSAA6TsQICCCCAAAIIIIAAAggggAACrihACsAVR42YEUAAAQQQQAABBBBAAAEEEHBYgBSAw2Ss&#10;gAACCCCAAAIIIIAAAggggIArCpACcMVRI2YEEEAAAQQQQAABBBBAAAEEHBYgBeAwGSsggAACCCCA&#10;AAIIIIAAAggg4IoCpABccdSIGQEEEEAAAQQQQAABBBBAAAGHBUgBOEzGCggggAACCCCAAAIIIIAA&#10;Agi4ogApAFccNWJGAAEEEEAAAQQQQAABBBBAwGEBUgAOk7ECAggggAACCCCAAAIIIIAAAq4oQArA&#10;FUeNmBFAAAEEEEAAAQQQQAABBBBwWIAUgMNkrIAAAggggAACCCCAAAIIIICAKwqQAnDFUSNmBBBA&#10;AAEEEEAAAQQQQAABBBwWIAXgMBkrIIAAAggggAACCCCAAAIIIOCKAqQAXHHUiBkBBBBAAAEEEEAA&#10;AQQQQAABhwVIAThMxgoIIIAAAggggAACCCCAAAIIuKIAKQBXHDViRgABBBBAAAEEEEAAAQQQQMBh&#10;AVIADpOxAgIIIIAAAggggAACCCCAAAKuKEAKwBVHjZgRQAABBBBAAAEEEEAAAQQQcFiAFIDDZKyA&#10;AAIIIIAAAggggAACCCCAgCsKkAJwxVEjZgQQQAABBBBAAAEEEEAAAQQcFiAF4DAZKyCAAAIIIIAA&#10;AggggAACCCDgigKkAFxx1IgZAQQQQAABBBBAAAEEEEAAAYcFSAE4TMYKCCCAAAIIIIAAAggggAAC&#10;CLiiACkAVxw1YkYAAQQQQAABBBBAAAEEEEDAYQFSAA6TsQICCCCAAAIIIIAAAggggAACrihACsAV&#10;R42YEUAAAQQQQAABBBBAAAEEEHBYgBSAw2SsgAACCCCAAAIIIIAAAggggIArCpACcMVRI2YEEEAA&#10;AQQQQAABBBBAAAEEHBYgBeAwGSsggAACCCCAAAIIIIAAAggg4IoCpABccdSIGQEEEEAAAQQQQAAB&#10;BBBAAAGHBUgBOEzGCggggAACCCCAAAIIIIAAAgi4ogApAFccNWJGAAEEEEAAAQQQQAABBBBAwGEB&#10;UgAOk7ECAggggAACCCCAAAIIIIAAAq4oQArAFUeNmBFAAAEEEEAAAQQQQAABBBBwWKDD1atXHV6J&#10;FVq3gJeXV+sOkOjalUDurk1fFhp63HPYT2eGK9tV7+ksAggggAACCCDQagRKS0tbTSwE4piAroPC&#10;u1eP2utotVrHKpIkUgCOirlAeVIA9Q+SxWGp8dj06Znhfepfz7VLXM5I2HHqmrU+dOyu7Dc4NPyh&#10;AT2df2HQtW8PHzt7qbDgcjkpANeeP0SPAAIIIIAAAi4uQArAdQfQiSkA5/+977qsRN6OBDz6+fV2&#10;72iY/h079/Lu17trO+i956DRDwb5eXSUu+quDLgvQP+fn7J7Z+lmScHXqQmfZFyqdLpDzwFjJz4+&#10;bkBPp1dMhQgggAACCCCAAAIIIOCgACkAB8Eo3jYE/EKfeOaFcD+5Mz0feOK5px4Nag9HqJ37Dgp7&#10;9OEAd7nb9wx9/LHH9f898dOf/yL6Z5MHCQHtqdRDxmv228Y40wsEEEAAAQQQQAABBBCwFCAFwHxA&#10;AAGRCBkwcYScESkvLPgeDwQQQAABBBBAAAEEEGijAjwLoA0OLM8CsHNQc1M2fflfqWfwT2eOrfMR&#10;dbqSUwe/zP62pPyuJLl17OU3fPQjoy2va7+r/TbrP9lnC0vKdXLL4saCfg+Of/TBvvqz7ZKhFeNi&#10;fB5eSUbCv6puyr/30TmRQfoCd0tUB7782tCSJLcUNn50/7quT6goPnXk8Kn8K99XyGtIHbv3HRw2&#10;/tHBveoQKDmc8C/VNamqUVNZw5MCajyxr66+WzxQQdT28N39adnflpbfrZQ6uvcNGjcx3DLy6pVX&#10;M5H8Hp3zhOi/1Q/tHEqKIYAAAggggAACCNQrwLMA6iVqtQV4FkCrHRoCa3MC5edTP/lXxvkS8Sy7&#10;vvcq3Tve/f6/2amf7sotN/X0u/2bt6VmfycKiGcKBPTt1Vm6831BZtInKcYi/QKDlPpkQOd7AoKG&#10;DvKQf/QYMHiQ8Z787sqgwH76usrP70v41+HzJbeknt7i/nzRUmH2XsuWatpe+/pfH+3MyC3+/m5H&#10;d+W9+lVuXMpN+yTh8KWGDMOVUvlJgYrOXcwr19N3j34yiL508ZGPBJK2s9K/by+FdLf80qk6Ixcm&#10;xu4revoNCjAkYMSHAfd0ln9yc1cGDTKgsCCAAAIIIIAAAggggIATBbgRwImYVNX2BCpy0w98e0Pq&#10;fG/4zF/OnB750xd++cKj93aWKgozDp039vZmeYW4jn7o9Dm//MVzTz0+/blfRD85TDxXv+K/X32l&#10;v62+Z9Cjk4N6iR8q3Ps/OqKv/hi3s99D4wK6yifu+w5/wvAcgorc/QfyRRrBL/xn0TOfEvfnR7/w&#10;qJ/c0n8yztt4RN/t8ttiRb9x0dG/eOGnkeZVpGunj+SImBxarn27P1uE29Fv6DDTVQf19t0vVICI&#10;zsrRV3QJeiL6l89Nf2z6c7+MfmKo+Kyi8EjGtzYiFyZPjBssU9x1Dxg33JACEB8O8tBf/hDw8E/b&#10;x8MZHBoiCiOAAAIIIIAAAggg0HgBUgCNN6SGtitw+Vj2f8VBqXJEhHxUr1/cg8YO6yUOXQtycw3H&#10;tx79xHP1gwL7Vil4hw/3Ef8qL71sPBDvOTyor1i98GzVkXlF7rfF4pT7gGHD9DkBqeRYdqHc0oMT&#10;zYfg7kHj5JZ03+Z+Y124S2/RdNAgf8OJeENwowd3l6TK0u9F5XUvV09/vudz/X9Jn8R/FPtx6vkb&#10;nZUjn3hiqOH2BUmyp+/mJroPmzjOzxRHR7+xowcoRBLg21M2IpfXu3dQoGiq8tK3Z83pim+/vSgM&#10;OgYEDqoven6PAAIIIIAAAggggAACDREgBdAQNdZpJwLXvrsoXxt/j/8g03Gx3PFePeV/VV67ckXP&#10;4Bcqnqsfqn+5gHkxvG6w/IbW+Enn4UNEAYvD3Yoz34qL9Tv6Dxpk2ASvfatvqZf/wOot9dD/8mqJ&#10;VfCeQx59/LEap8s7SnKFFdrr9Q1ReUnBdwX6/y59f6tC3MAvdeji7l51E4BdfTc34iZV5SHEh26D&#10;DImJkkt1vF/Ab2igfAHBpW9zjTmA/PMF4mEKioBBZADqGz1+jwACCCCAAAIIIIBAwwR4HGDD3Fr1&#10;WjwO0M7hqfdxgMYn51mvruewp2eG9zEewB87XPU4QHPxag8aPJ8au//bu94P/+Kp4Z2la8cSE7Kv&#10;ugc9IS721xc3PC3PRtx1PLDw7pVTGQerHgdorsD4hD1rFVp5HGBlxaXT+1OPFJRXdg6YMOtx/RX6&#10;9vbd6kMEzaubHzpotdj3xz75JPt7t74PR00XKN/ui03Nv9t5yBO/GF89oWLncFIMAQQQQAABBBBA&#10;oE4BHgfouhOExwG67tgRuQsKuCvFpf61/uvXu6u+L8UZCR/rHwcoHsrX289QzPD8v2rLoGGDRfli&#10;/Snva7nfXhVX7QcMqnmo66600lBAv95VJ+ct6yzP3bX5U/lxgBX6JxHqm/brKa7Ad3Rx69w3+PGJ&#10;94ugKwpOmc7JGyqpu++ONlSjfK+gAfeYL44oVMt3QrgHDub4v5GsrI4AAggggAACCCDQBgWKv79e&#10;+78G9JMbARqAxirtRaBLZ/3l7b2GiEv9a/1nfIpfzpFT18Rr8O4Z/sTs6BeeecJQbKg4sq25+A3q&#10;L46xL+XmXLt29tvvRa33D6862O1qamly7YYef3SI1fcCFornDYp8gnv/iTP1TyLUN/1wgCEx4fji&#10;591LXunmNcPdC3b0va427lYa3lLYqc5Aeo4YIj9DQb4X4L/n829ZTYs43hPWQAABBBBAAAEEEECg&#10;zQl49+pR+78G9JIUQAPQWKVtC1wrUJ06de6S/Jx/Px/5dP7lQlvP5Jck7bUb8pFuwMiH/SxOv8u3&#10;1tda/IYPEQfZ31/Izr7wvcgADHhA/Mu09Oynb+lSYb79tlqt/GLCXkN+NMj0qELxz7uSjYfw21+v&#10;oaQdfbeoslI0bLl8X1CoD663xVMSrUXQedgQP7ETKi48kpcvgwcO5RoAR0eK8ggggAACCCCAAAII&#10;2C9ACsB+K0q2E4GLOYczMr46L58M93touLf8TP5Dn8un+k3L3RLVl8f+a/hXl87ykf/da/rDcf1y&#10;tzDzX8esPgWv1+ABvSTpam7u95LkEzSi2ql9v4dCxNHy3W8P7bJ8JIC41f9Lw6sFrSxdushNl18T&#10;9xQYlspr5/elnpJTEg1aenvJEenuGh/OV3/fLVq5ce7ICdEr43Lp8O5s8S+3XgMGWb1+wWJFt6Cg&#10;gI5SZUHuOdFsr0FDDe8HZEEAAQQQQAABBBBAAIEmEeBxgE3C2rKV8jjA+v21Bce+Pq0uKCgplzp6&#10;+PXzsrhe/a626L/fV/Qc9tOZ4fLxaHnu54lfFohr1Dt27tXbp0tFUem1igpxyvveR6Mjg8R9AuUn&#10;krYcFU/3lzr26tuv8+2iK99X/NCrV/fvv78m1zzy0ScsXxZQcTLpo//Ihfv+6BfTQwyvAzQv5bl7&#10;PvnyuwrJrWNnD6WPqOp7fUtufo/OfiLI2h3+hQe27DpbLsq7e/XtJX1/qbT8budePaXvr92S3HsH&#10;PTSlxssCxJ3+l85/fTY3/1yh9q64yX9Q4IBBwaEBHqYAKnKS4o9cquysDBod/vCwviK6+vour2l4&#10;zp+ic+e7FRWCwK/L7cJL34sH+4tT+sHTZ44VeY1rBZnZp4svXiy8dlfR0+++gH6Dh4f6W6QG8lNj&#10;930rX0TQK/S550b3qn/wKIEAAggggAACCCDQEAEeB9gQtdaxjhMfB9hx8eLFraNTROE0gW7dujmt&#10;rrZa0bcHk4//t1x/pPrD7Wtllov2lnw42sX7gZAA+dp8hXLQ0Pu6Xr98RXvt2rWyG+KX7kr/YeGR&#10;jw7u2kFeXeEz+L4uVzRFZTfLb5Td1PX0e/CRyCmDb545e1knapZ8Rt1vcWK7o1fFf3P+e6PTgDGT&#10;779Hv7rFIloKua/LtctXvje25NZN6R8cPnXCYBvj2TNgwD0Vl4tKrpXfuHatQtE7MOzxaRN6FB5X&#10;X5N0N2/3GBwS0L16C1dP7Ek/c+X2D/KnuvKrxYXl91iE17GvV+V/1Ze0ZZe/7zRAv259fZfrKVer&#10;ci9XdA964if339VcFIf/N+9KHd2VA8c88eRIQ8/11tcq5FYrK65dvVx4655Rgy1QvLpdP/NNiU7q&#10;O+LxB32qvVuwrc4++oUAAggggAACCLSIwK1b4rwWi0sKVHbo2L1rjTOIckdu377taH+4CsBRMRco&#10;z1UALjBIbSZEGy8FdKB/ledT48T7Eo2vBnRgRYoigAACCCCAAAIIOCLAVQCOaLWusk68CoBnAbSu&#10;oSUaBNqbQMWpU9+KyzG8BwRZSWu2Nwz6iwACCCCAAAIIIIBA0wqQAmhaX2pHAIG6BCoLj5wQD0fo&#10;OGDocDIATBUEEEAAAQQQQAABBJpagBsBmlq4BernRoAWQG+PTRYe+3T/qe/L5Ycjyk9LdPcaOvGn&#10;YXa/1E9c/7/l0EWd/tmK3g+/8NRw+ckLLAgggAACCCCAAAJNJsCNAE1G2+QVcyNAkxPTAAII1Ceg&#10;vXTFePwvSt6tKC8pkV+kaO/yfWlpRUXFDx3dfUKfmMbxv71slEMAAQQQQAABBBBAoDECXAXQGL1W&#10;ui5XAbTSgSEsBBBAAAEEEEAAAQRaToCrAFrOvrEtcxVAYwVZHwEEEEAAAQQQQAABBBBAAIH2JsDj&#10;ANvbiNNfBBBAAAEEEEAAAQQQQACBdipACqCdDjzdRgABBBBAAAEEEEAAAQQQaG8CpADa24jTXwQQ&#10;QAABBBBAAAEEEEAAgXYqQAqgnQ483UYAAQQQQAABBBBAAAEEEGhvAqQA2tuI018EEEAAAQQQQAAB&#10;BBBAAIF2KkAKoJ0OPN1GAAEEEEAAAQQQQAABBBBobwKkANrbiNNfBBBAAAEEEEAAAQQQQACBdipA&#10;CqCdDjzdRgABBBBAAAEEEEAAAQQQaG8CpADa24jTXwQQQAABBBBAAAEEEEAAgXYqQAqgnQ483UYA&#10;AQQQQAABBBBAAAEEEGhvAqQA2tuI018EEEAAAQQQQAABBBBAAIF2KkAKoJ0OPN1GAAEEEEAAAQQQ&#10;QAABBBBobwKkANrbiNNfBBBAAAEEEEAAAQQQQACBdirQ4erVq+206223215eXm23c87p2bFjx5xT&#10;EbUggAACCCDQKgVGjx7dKuMiKAQQaEmB0tLSlmyethshoOug8O7Vo3YFWq3W0VpJATgq5gLlSQHU&#10;O0giBeDj49OpUyc3Ny6EqVeLAggggAACLiZQUFBACsDFxoxwEWgWAVIAzcLcJI2QAmgS1jZTKSmA&#10;eodSpADuvffeLl26KBSKDh061FueAggggAACCLiKwA8//JCbm0sKwFXGizgRaE4BUgDNqe3ctkgB&#10;ONezrdVGCqDeERUpgICAAHd3d5EFIAVQLxcFEEAAAQRcSKCysjInJ4cUgAsNGaEi0GwCpACajdrp&#10;DZECcDppm6qQFEC9w2lIAXTv3l2kALgXoF4uCiCAAAIIuJDA3bt3T5w4QQrAhYaMUBFoNgFSAM1G&#10;7fSGnJgC4EZop48OFSKAAAIIIIAAAggggAACCCDQGgVIAbTGUSEmBBBAAAEEEEAAAQQQQAABBJwu&#10;QArA6aRUiAACCCCAAAIIIIAAAggggEBrFCAF0BpHhZgQQAABBBBAAAEEEEAAAQQQcLoAKQCnk1Ih&#10;AggggAACCCCAAAIIIIAAAq1RoMPVq1dbY1zE1AgB3ghQL149bwQoO7nmza3FNWoJeeH/Zg2rt2YK&#10;1C9wassft0gv/N8LaNZvRQkEEEDAcQHeCOC4GWsg0F4EeCOA6440bwRw3bEjclcQ0F2RJO8pv3uz&#10;2vLzYFuhn9r6xz9uPeUKHWv2GC+nrfnjmrTL1dvt0EGSxH8sCCCAAAIIIIAAAggg0NwC3AjQ3OK0&#10;5woCP+iD/KHG4gqRt7IYDUf6HO+3smEhHAQQQAABBBBAAIF2K8CNAG1w6LkRoN5BredGgJK0NW9/&#10;/eDvFkxQ1qipOG31mq99hkknT+lvExgmrmbvs3/NmlT9vwx3Cojz3qv36v/tPWXhggl9JElc975H&#10;GiadOnXZ9In4pfxhvwULJ3jLJcU/9vYzFLa6uvmyefm3Xz8oShZbq1MfrLgkYctJ/U/mOxds1Dll&#10;8uW9+shFN0JPGNeSuzRM380Hp/RJ3Stf29BnyoIXpX8aOiV+NsRso85hIadO6Vv3nrxgwcTL4op/&#10;/dURFh0X/zr9zz9ulqZMLja0ri+pZ6ifTr6FwHC5hT7OeseZAggggEB7FOBGgPY46vQZAfsEuBHA&#10;PqfWWIobAVrjqBBT2xIo3vv2Hy0Ww9Xs8uns4pMdpsh3CCyc0ufUlq2n+v544Qsh8vH2m/KdAqe2&#10;rN7r/aL+BoIXvfeu1h+viuveL5/q8Li8iuFQV16CQ4Mvf33KcIX8qa9P9XkwWP5V1eoLJ0tVq5tP&#10;o5tPqlutU8S2f82WoikLDeEVbVmzXxxj26rz1NfSC3K5yd7iwPrrB+V1REdO7UkrNnQztTBU/1nw&#10;5b1rNuuL/m6Kt0gayF2y0U3p1GUffeMvBhen/jPtcvCLYhX5lgqLjhv7rzK0bippu84qOpGY2HJ5&#10;sr7+3025vKXW/QVta/7RGwQQQAABBBBAAAEEmkKAGwGaQpU624BAjWcBVB3Eek+eEizfIeDt7SN3&#10;U/xk6K38g3wwP2XKMP0NBMOmiBzB18ZHBAQ/aPjQWFaUDn4wpPjrk/Jp8FMnVN4iAyB+JRc3lvT+&#10;8ZRg/b9tL7XqlIpPfV2sr0oOb+Lv3lz447626wye8mO5oLePyD2YGpV/NuYbzN306yMZ6+zjbfy1&#10;7W4a6vzB209f0txdi44b+2Ns3VTSkAepk0507rJprT4Tp5j02sBUowsIIIAAAggggAACCDSbACmA&#10;ZqOmIZcTsPkoAP2BvPlovqpfxZeKpct7V/9Bf/XAH1bvvSzJnxgzBDW6L3IAwcVfixsKiouLvB8c&#10;LmcA5MJ9/OSf5ISCvnzdd9HXDOFy4WVJHNIbK9CHX1ed+jZMCQwro2NZvUVRfZw2u2mFxfrAV6VD&#10;5N/XT3e5sFhSbfmDHvcPfxA3OxQX1XjMoMtNMAJGAAEEEEAAAQQQQKC5BUgBNLc47bVhgb7iLHof&#10;w3X4xkU+D29j+WHYg/K9AKfEBfkPBveRj5zl1eUD3QYv3uKMfXHRJcv1G12nlWAc6qadnam/TvnK&#10;gmD9zQOmxfY7GuxslGIIIIAAAggggAACCLQ3AVIA7W3E6W8TCuiP6vfuVRnOv+9f/Yc/bFbZPiuu&#10;vxdg75a9xT7exhP3YnVJZbj4v3j/XpV8fb54XJ449DV9mPN1nQkC7+AHvfVXFsiL4VWFcki162yc&#10;gWPdtK+t+uvsE/xgH9XeLy7pcVWb//CH1V9US3bY1w6lEEAAAQQQQAABBBBo1wKkANr18NN52wI1&#10;Hgf4xz+uFs/Js76IS/qlk1vkAj8Ev/C7KeJp/fKyeq80eeGL4hGBNhf5XgDxS/G/pqvxq1ZfkypN&#10;+d0L8i/k+97FFfBylf8U1wvUNWY/eItnE/rsXaNvX34uoDhPbhFSVZ2NHHj7uykft8uSxuf414lR&#10;D538dIMXvFONnTsV8oL+CgvxjEBT5eKphsYxsviwkT1ldQQQQAABBBBAAAEE2pYALwVsW+Op7w0v&#10;Bax3UOt5KWAH8cB9a4s4INf/wvB0O0Mp+WdzefGP6utW/bb2E/HEyvLbBwunvPnzYeZrBaqtblyn&#10;Vjj6Js1xVI/USgW1P6oK3bIbpn5U66ZxZX0oFqvV3c2qlSxpTIHWbt0gWj9dnT2pOR5WxeudGhRA&#10;AAEEXF6AlwK6/BDSAQSaTICXAjYZbZNXzEsBm5yYBtq1QI3nAJr/KR+pVj3Wv+rnqgL6lIDFYkwY&#10;2DgaLRYX9oeYrwHQk9dau+ZnhvYt46g+VFYqqP2R9W6Yu2fZzdo/147T4vmDhmCqVrKkMQVau3VD&#10;BqR+ujp7UnM82vUUpvMIIIAAAggggAACCFgV4EYAJgYCLSIgX6y+JtX7hZ+b7gJokShoFAEEEEAA&#10;AQQQQAABBNqTACmA9jTa9LUVCfSd+DvxZHtxt7/db9FrRcETCgIIIIAAAggggAACCLikACkAlxw2&#10;gnZ9AdM17a7fE3qAAAIIIIAAAggggAACriJACsBVRoo4EUAAAQQQQAABBBBAAAEEEGiUACmARvGx&#10;MgIIIIAAAggggAACCCCAAAKuIkAKwFVGijgRQAABBBBAAAEEEEAAAQQQaJQAKYBG8bEyAggggAAC&#10;CCCAAAIIIIAAAq4iQArAVUaKOBFAAAEEEEAAAQQQQAABBBBolAApgEbxsTICCCCAAAIIIIAAAggg&#10;gAACriJACsBVRoo4EUAAAQQQQAABBBBAAAEEEGiUACmARvGxMgIIIIAAAggggAACCCCAAAKuIkAK&#10;wFVGijgRQAABBBBAAAEEEEAAAQQQaJQAKYBG8bEyAggggAACCCCAAAIIIIAAAq4iQArAVUaKOBFA&#10;AAEEEEAAAQQQQAABBBBolAApgEbxsTICCCCAAAIIIIAAAggggAACriJACsBVRoo4EUAAAQQQQAAB&#10;BBBAAAEEEGiUACmARvGxMgIIIIAAAggggAACCCCAAAKuIkAKwFVGijgRQAABBBBAAAEEEEAAAQQQ&#10;aJQAKYBG8bEyAggggAACCCCAAAIIIIAAAq4iQArAVUaKOBFAAAEEEEAAAQQQQAABBBBolAApgEbx&#10;sTICCCCAAAIIIIAAAggggAACriJACsBVRoo4EUAAAQQQQAABBBBAAAEEEGiUACmARvGxMgIIIIAA&#10;Aggg0HoEfvjhh9YTDJEggAACCLRCgQ5Xr15thWERUmMEvLy8GrN6e1j32LFjAQEB7u7unTt37tCh&#10;Q3voMn1EAAEEEGgnApWVlSdPnhw9enQ76S/dRAAB+wVKS0vtL0zJViWg66Dw7tWjdkhardbROEkB&#10;OCrmAuVJAdQ7SCIFUG8ZCiCAAAIIIOC6AqQAXHfsiByBphMgBdB0tk1dMymAphZ27fpJAbj2+BE9&#10;AggggAACCCCAAAJNIEAKoAlQm6lKJ6YAeBZAM40ZzSCAAAIIIIAAAggggAACCCDQsgKkAFrWn9YR&#10;QAABBBBAAAEEEEAAAQQQaCYBUgDNBE0zCCCAAAIIIIAAAggggAACCLSsACmAlvWndQQQQAABBBBA&#10;AAEEEEAAAQSaSYAUQDNB0wwCCCCAAAIIIIAAAggggAACLStACqBl/WkdAQQQQAABBBBAAAEEEEAA&#10;gWYSIAXQTNA0gwACCCCAAAIIIIAAAggggEDLCpACaFl/WkcAAQQQQAABBBBAAAEEEECgmQRIATQT&#10;NM0ggAACCCCAAAIIIIAAAggg0LICpABa1p/WEUAAAQQQQAABBBBAAAEEEGgmAVIAzQRNMwgggAAC&#10;CCCAAAIIIIAAAgi0rAApgJb1p3UEEEAAAQQQQAABBBBAAAEEmkmAFEAzQdMMAggggAACCCCAAAII&#10;IIAAAi0rQAqgZf1pHQEEEEAAAQQQQAABBBBAAIFmEiAF0EzQNIMAAggggAACCCCAAAIIIIBAywqQ&#10;AmhZf1pHAAEEEEAAAQQQQAABBBBAoJkESAE0EzTNIIAAAggggAACCCCAAAIIINCyAqQAWtaf1hFA&#10;AAEEEEAAAQQQQAABBBBoJgFSAM0ETTMIIIAAAggggAACCCCAAAIItKwAKYCW9ad1BBBAAAEEEEAA&#10;AQQQQAABBJpJgBRAM0HTDAIIIIAAAggggAACCCCAAAItK0AKoGX9aR0BBBBAAAEEEEAAAQQQQACB&#10;ZhIgBdBM0DSDAAIIIIAAAggggAACCCCAQMsKkAJoWX9aRwABBBBAAAEEEEAAAQQQQKCZBDpcvXq1&#10;mZqimeYS8PLyaq6maAcBBBBAAAEEEEAAAQRcQ6C0tNQ1AiXKWgK6DgqrKl3dKh3VIgXgqJgLlCcF&#10;4AKDRIgIIIAAAggggAACCDSvACmA5vV2ZmsiBeDdq0ftGrVaraPNcCOAo2KURwABBBBAAAEEEEAA&#10;AQQQQMAlBUgBuOSwETQCCCCAAAIIIIAAAggggAACjgqQAnBUjPIIIIAAAggggAACCCCAAAIIuKQA&#10;KQCXHDaCRgABBBBAAAEEEEAAAQQQQMBRAVIAjopRHgEEEEAAAQQQQAABBBBAAAGXFCAF4JLDRtAI&#10;IIAAAggggAACCCCAAAIIOCpACsBRMcojgAACCCCAAAIIIIAAAggg4JICpABcctgIGgEEEEAAAQQQ&#10;QAABBBBAAAFHBUgBOCpGeQQQQAABBBBAAAEEEEAAAQRcUoAUgEsOG0EjgAACCCCAAAIIIIAAAggg&#10;4KgAKQBHxSiPAAIIIIAAAggggAACCCCAgEsKkAJwyWEjaAQQQAABBBBAAAEEEEAAAQQcFSAF4KgY&#10;5RFAAAEEEEAAAQQQQAABBBBwSQFSAC45bASNAAIIIIAAAggggAACCCCAgKMCpAAcFaM8AggggAAC&#10;CCCAAAIIIIAAAi4pQArAJYeNoBFAAAEEEEAAAQQQQAABBBBwVIAUgKNilEcAAQQQQAABBBBAAAEE&#10;EEDAJQVIAbjksBE0AggggAACCCCAAAIIIIAAAo4KkAJwVIzyCCCAAAIIIIAAAggggAACCLikACkA&#10;lxw2gkYAAQQQQAABBBBAAAEEEEDAUQFSAI6KUR4BBBBAAAEEEEAAAQQQQAABlxQgBeCSw0bQCCCA&#10;AAIIIIAAAggggAACCDgqQArAUTHKI4AAAggggAACCCCAAAIIIOCSAqQAXHLYCBoBBBBAAAEEEEAA&#10;AQQQQAABRwU6XL161dF1KN/KBby8vFp5hC0eXmlpaYvHQAAIIIAAAggggAACThTgb+B6MfkbuF6i&#10;VltA10Hh3atH7fC0Wq2jMZMCcFTMBcqz+3OBQSJEBBBAAAEEEEAAAQSaV4AUQPN6O7M1J6YAuBHA&#10;mQNDXQgggAACCCCAAAIIIIAAAgi0WgFSAK12aAgMAQQQQAABBBBAAAEEEEAAAWcKkAJwpiZ1IYAA&#10;AggggAACCCCAAAIIINBqBUgBtNqhITAEEEAAAQQQQAABBBBAAAEEnClACsCZmtSFAAIIIIAAAggg&#10;gAACCCCAQKsVIAXQaoeGwBBAAAEEEEAAAQQQQAABBBBwpgApAGdqUhcCCCCAAAIIIIAAAggggAAC&#10;rVaAFECrHRoCQwABBBBAAAEEEEAAAQQQQMCZAqQAnKlJXQgggAACCCCAAAIIIIAAAgi0WgFSAK12&#10;aAgMAQQQQAABBBBAAAEEEEAAAWcKkAJwpiZ1IYAAAggggAACCCCAAAIIINBqBUgBtNqhITAEEEAA&#10;AQQQQAABBBBAAAEEnClACsCZmtSFAAIIIIAAAggggAACCCCAQKsVIAXQaoeGwBBAAAEEEEAAAQQQ&#10;QAABBBBwpgApAGdqUhcCCCCAAAIIIIAAAggggAACrVaAFECrHRoCQwABBBBAAAEEEEAAAQQQQMCZ&#10;AqQAnKlJXQgggAACCCCAAAIIIIAAAgi0WgFSAK12aAgMAQQQQAABBBBAAAEEEEAAAWcKkAJwpiZ1&#10;IYAAAggggAACCCCAAAIIINBqBUgBtNqhITAEEEAAAQQQQAABBBBAAAEEnClACsCZmtSFAAIIIIAA&#10;AggggAACCCCAQKsVIAXQaoeGwBBAAAEEEEAAAQQQQAABBBBwpgApAGdqUhcCCCCAAAIIIIAAAggg&#10;gAACrVaAFECrHRoCQwABBBBAAAEEEEAAAQQQQMCZAqQAnKlJXQgggAACCCCAAAIIIIAAAgi0WgFS&#10;AK12aAgMAQQQQAABBBBAAAEEEEAAAWcKkAJwpiZ1IYAAAggggAACCCCAAAIIINBqBUgBtNqhITAE&#10;EEAAAQQQQAABBBBAAAEEnClACsCZmtSFAAIIIIAAAggggAACCCCAQKsVIAXQaoeGwBBAAAEEEEAA&#10;AQQQQAABBBBwpgApAGdqUhcCCCCAAAIIIIAAAggggAACrVaAFECrHRoCQwABBBBAAAEEEEAAAQQQ&#10;QMCZAqQAnKlJXQgggAACCCCAAAIIIIAAAgi0WgFSAK12aAgMAQQQQAABBBBAAAEEEEAAAWcKkAJw&#10;piZ1IYAAAggggAACCCCAAAIIINBqBUgBtNqhITAEEEAAAQQQQAABBBBAAAEEnClACsCZmtSFAAII&#10;IIAAAggggAACCCCAQKsV6HD16tVWGxyBNUzAy8urYSuyFgIIIIAAAggggAACCLRVgdLS0rbatTbf&#10;L10HhXevHrW7qdVqxYe7d++2R2Dq1KmiGFcB2GNFGQQQQAABBBBAAAEEEEAAAQRcXoAUgMsPIR1A&#10;AAEEEEAAAQQQQAABBBBAwB4BUgD2KFEGAQQQQMC1BbI3vaRfYlKKXLsjRI9AiwkUpcQYNqNN2TZj&#10;0JfZYPv3LRY8DSOAAAIImAR4FkAbnAs8C6DeQRUHAxuOVy/VxcM/eMqsFyYHute7dvMWEH9OLUvS&#10;VG9T0Tsw/OnomaOVzRsKrSHQWIGSYwmxuzLVReU6SZKn8dRZ08L9PZolF60r1xYdWL9i583pr8dE&#10;+jS2I6yPgMsJ5G5ZsOagz8xViyM8Ghp7pa68RJWwekNm4NyNc0Kt1yLKXL8pdfNwVzS0FdZDAIGm&#10;FOBZAE2p27R18yyApvWl9jYvEPrrd9e8ECxJyskLV+mXpQueDLmTk7hydUqNg+3motCkLLNxXsUn&#10;8rU1CyZ7S9LwKEOsItjpg7Xp77+xIbu84eFlb+B0aMP1WLNBAprdK157P+NmYOTLS1etWr44Ktzz&#10;7McrlqzNkB9i0/SLwt3D38ez6duhBQRapUClKvO4+MrIP5TZiA3OTeHu7ePbpc4OijIeHP+3yjlA&#10;UAgggIBJoFlOvsCNQGsTEH+j9BBnKBTunh76xT9oUtRrs4IldWZ267tIWETpLrZU+c8qY7CTf7l4&#10;xn3l2cnpJa0NlngQsCmQm7pX7T52bszsyUH+Hh7egWHT5kaN99CVlt0ADQEEmlrgxKGMW8ERYz3U&#10;mUcbkQNo6iipHwEEEECgOQS4EaA5lJu5DW4EsAtcnAbfUFTtkuBjG1563/KT8vzk2PW7VVqdpPAL&#10;j3o5Kqy3qeIrmfEbEzK/ExczK9zvC458LmryINP9A+JX78ZnFIrfeARP/U30NPnGAk1yTMy/xeUF&#10;vtMXRUm716eIKsVvn1k4b4KvXGP1S/1D526cW/P6SnGNQExSv2oXXuZvW7AybYixrFaVuDEu/bwc&#10;qUdwZPTsyCDTdZ4lx+I3bMtUX5cj9R0y+Xn9r6rdB+EzPeb1SDkOy075DJk8a3bkkAZfLWrXCFCo&#10;nQnIm1zepMWrng00d1x3JiX+bMCzTwXrp5qNLa5Sm7t/a+IelVpMcDeFcmhkdHSk/oYd/XYhcnZe&#10;EVGPlez8VKUNjt44N8xQT+weVcltSeqiDHx4evTzYUpDulu/1Uf+NrJsh34j7eIb8euFM4czz9vZ&#10;TGyP3dVlvvdyrGLuxql5r63IDl36xgx/k4K8Ucg37gc/E638T3x6oWfksjem+1X/Rqj2NWf4Popa&#10;3C9L//0ovnSmz5872V9/2b/py04yfJFVfdeMkr+/avxTlBffUO9uztDclhRewZG/jo60/CY1f8ny&#10;fdQeZyx9bkIBbgRoQtwmrtqJNwJ0XLx4cRNHS/XNLdCtW7fmbtIV2yv6atdX14MmRAzWv19TdyV3&#10;x7Yd+Z4/nhk5uKe+O7lbfv/X1NLBzyz8fz8N0eXs2JFaPCBipHcncXyRveH/+0dm1/Bf/uZ/ZowL&#10;qDyfvuvfJzqOeXRwd0kqTV/5WnyO56Nz5//Pj/uo9+zYcaLTQ48O7tnzvuBh0oWM81fUZ856Pvrr&#10;/3l23L2lOamp6aWDHh/RR5Lc+4dFDKk8cSR/YNSqV18I7ddF0bEG6PVz6elnPR76ySh9ykAf7+m0&#10;pBPSyCcmBvW8rYr987qDlSNeePl/nxvneyXjk0/3lQ6ePELZQdLlxP554xH3H82Z//LTP7q38sKh&#10;lF1F94pKlA+Mn9BHk5pTOXnh6795fIiyc0dJVBKz4UjX8Dnzf/v0j/pVXjiYsktz708eMrfniiNM&#10;zK1MQFlZkHLkaMHtgQ8O7tPFMMc79hk8MsjbcFmxzS3u6w9fiz/rN/6F6F/MmnD/rVOf70k533N8&#10;eP8uUs/BE37y0A9H0nNOn3N79Lf/+8sZDwcqOomDkJVv/LswcNrLc349aVSPq8c+37WrZMBPQsW9&#10;NCLdJrb6cxfO3xz8zJzfPD5Udz49fX9ez/Bx/dlltrK5QjhOFrh95F8fnRs84xcjBvcs/c/n2T88&#10;+OOhpptifB/6ybS+F5Ozc86W9J/129/+7LGhSkXHOr7mJP33Ud7p/Hum/PrXz41Tao6kp//n2uDH&#10;h8vPpuk5IGx8UGX2f/I9H5K/P3yDB1/PPHJh4MxV0T/q0kn880ddz+0/3XN6zG8e7dlJ0qat/EN8&#10;jte4ufN//WPlf/fsSDrRUXxhim9kvo+cPPxUh0A1gVu3biHiogKVHTp279q5dvC3b4uTHtL58+ft&#10;6dfgwYNFMW4EsMeKMm1VQJMk7sDXLy8vWZMuRS5erD8fLpbS1MSD5cpJ8+ZNClT6h8787Qz/65lp&#10;x8UjzCRNWlL2df8Zv50ZFqhUBobNmDXZV7ojVcorqf6dlC8FRy2cGeqvDJw0L3qsu/pARr74hTgV&#10;eZ/4e6s88MnXoh4JVHoHhv96eqhUfvac/skD8p2TVZf61/8IpUqd5uCGRJXkPzZMRKs9uDNTxLMw&#10;OlyOJzx6oQg1I+mAfKVniVpdLoVOmxXq76EMHD1jxkR/D/n2B/0tBeb7IPSfSKUF6uuiqIhcFA2b&#10;8exkfy9PnuXUVud9C/VLETZn6YwhZanvLHp5/msrNyRm5IvT+qbF9hYnKTw9fMKnPxMW6O0htsXo&#10;qUrpfG6eecWOYp4Gz/j1ZPFbd5FLqMxO2iVuN4ieN03cbSBu8ImeIa6p0VW1Iz8BZP6CGWKii7p+&#10;FamszD95xvK3LWRDswg0pYD2YJrKPTRMPABH8p8y0b/k2FH5i8m8uMk7e4+Js+QvAP1d/HV8zRlX&#10;GhEVMzs80Fv+ppspvsxUKmOF+m+zqu+OLkER4b7S6dw840dnc89LgT8aJz9NoFK189/6L0zxDeUd&#10;OPk30eFd1WkH9dXwfdSUk4G6EUAAAfngAwUE2rGA+XGAq5b+MszzYsq6LSrD0YDuTK5a8ggdZbpi&#10;2UspTnDk54vjDl1+vkbyGRnsZWLzmfz7Vb+XH9cn5eeeKZeGjgwz3RPQW+kpleYVWNx2qehm+tNI&#10;/ydXSZEjDx44Lh7gp19+83LMlrOe4+ctnCoyALqTZ9TV4vEKDvGW8s/Jh0hKf393KTvxw4z8YvkB&#10;7P7Tlq4SzzuwungF+PeQsv8Vm5Ffoi8aufTNmTaKtuP5QtcbKaDwn/zKqneXLZgx3kd3Lj1+5aIF&#10;f0nM1z/U0vYWJw7wZ656fUbVzQPyMX+NRSEf/BuWC3l5ldKQ4VWTN3T2mlXysz/Ni0Jh/t7zCxBX&#10;Q18p5ZEajRxXVm/lAtqjmWqPseOC9GF6jBrjX5px6EzNmLu7my+GqeNrzrSW/ivMsPj7+0qlJWU2&#10;DHzHhvtXZh/KlL9adcezVG7BE8bqb725kHuyXAoeZfrCdOut9JC0F/RfmHwftfIJRXgIIOD6AqQA&#10;XH8M6UHDBcyPA/Twfzh67iRl+ZFkw9PJS0qviPPrqSuNB92GlxyXl98Uvymrebwgznq46w8qykpK&#10;xZUA8S+bVtLf/3+zvBGP7a/WM/MbAVatWvPuuzGzgvWphtrxSHIwFzWibcXw6NcXTvc5l7DyTwte&#10;fnnRyq2ZJbbOd3YJjl62YLp3fsKq1+SiqxIyizk12vCJxZp1CCj8giY/M2/p2++uWjjZR526bku2&#10;mGq2tzhRU3n+vg0rfmfcsPSble2lrKTmo866yBsoI4JA+xVQ703/TtLuM32f/SFRLe5ny1TZBqnj&#10;a85xRa8x4wZJquNiM9dlHldJwWNCDQk7/aaqiqv6wpSf63G9XH44KN9HjjOzBgIIIOCQACkAh7go&#10;3JYF/APFGUHjEbvSSzz6r+oaAePb+PTvEfSUb3i0ungqxaUBFgfq+rUMFwg4YzG/EaDa+5asxKMT&#10;dyX08zXc0eAxJHLeX97d+O6apdEjdQdjX9ukPxdjdfEIipz3xrvr9UVvp8cu25Ap31jEgoCzBFQJ&#10;f1iTXlxVm8eQGbMmepRnZ50V25XNLU7cMLxu5fbsm8EzFy+Xt6gFk2xugXLVnuJUIgsCCFQJiBfd&#10;lPSOWGD8GtO/WPZJ//Ijh7L1969ZW+r4mmsArEf4I8GS6mh2aWaWSgodG2ZMyOk31eAXLMISPy4S&#10;N9YZvrr4PmoANasggAAC9gqQArBXinLtSkARONBXKtFc6WR8D5/h/+RziYrAQF+p6Kzh6mV5Ec/z&#10;f+ml2BzxU+BAcbHyRU1JD8uVDBcINN1iiCdLJS5AMCylqpPFkn/gQPFjSdqaRe/pL2tQuIsbn6eJ&#10;m6Lz89RWYylOX/OHddWKVtoq2nR9oea2LaArK83N/a5aH8tKtVJX8Qg/sV3Z2uKkvHP5knfky78U&#10;Nx7LW5Zn3e8k7z9woJuUd7bqTmfxEPKXVqRwrX/bnlv0zrZAbtqhEo/QMUEW30v+Y8eYL863tmId&#10;X3MNkVaEjpFzAFsyVe7h40aYatBvqkVFJdW+ZA3PpuH7qCHMrIMAAgg4INC0RycOBEJRBJpT4HZ5&#10;yRVxVf8NzcWScvO5bvmkhCbvTIl8Ft1n8oyH3VWb34g9mF+iLck/lrLh9TXp+sNs3wnTQ3vkxq9O&#10;yMwvKcnPiH0vSdMjPFx/r3Hok9P9S1PXvZOYrdZq1bmpW1fGbM3Vd0tXLl7LJ/7verlcufxv+Y57&#10;+f+MrevPupw5lHQsUyXeVVZ90ZWXlYu1qgpX+7XvpBlhPdSJq+Xb+OV4Vieqe4TPmCifChUranNS&#10;tu7LVctdSEjOltyDQ4yvgtJ3NnNPRuaxfDlHUFleVqpK2ZaqL5opF+1hLtqcA0NbbVhAnnPZcTEb&#10;kjPzi/UbSFxM7HHxdLLJ8i3Ktrc4ZW+lVJydKjaq4vzMT9es3isO50s0RfrN5LbYNsQPunKtfoMS&#10;i1vo9Cf8xYUD65LFXFZnf7om/rgUGD5OvnKg0rAZytuT8ZEfYnu0/Hcbtqdr7VNAzPnjGdnl7iFD&#10;fCy/V3Rd/Af2llTHMvSPfjFuPvKGYfo2rONrrub3kXF7Mn7HyVuZYZs0fdnJ8F3CxoVKKlWu+4Mj&#10;g81/dYpN9Un/kn3r1nyq/8I8k5qwMibB8IQCvo/a53Sl1wggYIdA8ffXa/9nx3o1i3S4evVqA1Zj&#10;ldYs4OVlflRdaw6zJWOrejuxOKR/MiZmmuHaQ03qX95I/E45/fWYSB/xV4g2d3fcZqtvF7+SGW94&#10;ZXG1t5TLVeiKMxPe1/9KnHk3vUvZ/KpkUUBublR2zLIk4w3NPtNjXte/hqAwZeWbSfni9ciPzHvX&#10;8ull4ioDc2Hju5Zr0WlViRvj0s+L56uLVzRHRs+ODDJcDK3NTd2WuFe8T138YScuBBg9c+6Lphek&#10;i3tB45bFHhYvdQ6c+efFEUqLV6/LkYfNfCkqTNwMwYKAEwUqS1S7E3emixkpH48oegeGPxk942Gl&#10;8cJgW1tcpSb9vdWJ4gXkbgrfh6NeHpL12ofZkvyacR/5/eSmR2oa3kOuX8rzk2Nj9Vuuood/2PNz&#10;o0bLGQDLrV4uLBlfhy6voX9puRM7SlUItAqBqq8Pi+3DclsQM3/0Uf2zbvSL+ftI/Gz1a87y+0gu&#10;HJpdtQ36iq/O0OMxVU/rsNysVPEL1p0MX7zK4sGe8hdmyZGEDdsz1SI3J76hhkfOemFyoHjIjdgV&#10;7N+auMewo+D7qFVMJYJoSwKlpeYLR9tSt9pFX3QdFN699C8zr75otfLpvN27d9ujMHXqVFGMFIA9&#10;Vi5WhhSAiw0Y4SKAAAIIIIAAAggg0PQCpACa3ripWnBiCoAbAZpqkKgXAQQQQAABBBBAAAEEEEAA&#10;gVYlQAqgVQ0HwSCAAAIIIIAAAggggAACCCDQVAKkAJpKlnoRQAABBBBAAAEEEEAAAQQQaFUCpABa&#10;1XAQDAIIIIAAAggggAACCCCAAAJNJUAKoKlkqRcBBBBAAAEEEEAAAQQQQACBViVACqBVDQfBIIAA&#10;AggggAACCCCAAAIIINBUAqQAmkqWehFAAAEEEEAAAQQQQAABBBBoVQKkAFrVcBAMAggggAACCCCA&#10;AAIIIIAAAk0lQAqgqWSpFwEEEEAAAQQQQAABBBBAAIFWJUAKoFUNB8EggAACCCCAAAIIIIAAAggg&#10;0FQCpACaSpZ6EUAAAQQQQAABBBBAAAEEEGhVAqQAWtVwEAwCCCCAAAIIIIAAAggggAACTSVACqCp&#10;ZKkXAQQQQAABBBBAAAEEEEAAgVYlQAqgVQ0HwSCAAAIIIIAAAggggAACCCDQVAKkAJpKlnoRQAAB&#10;BBBAAAEEEEAAAQQQaFUCpABa1XAQDAIIIIAAAggggAACCCCAAAJNJdDh6tWrTVU39baQgJeXVwu1&#10;7DLNlpaWukysBIqAkwRads9QWVlZXl6u0+mc1BuqcUkBhULh7u7u5sbph+YYPr7pmkOZNlqZQMt+&#10;07UyDOvhsGdwiWGyGqSug8K7V4/av9JqteLD3bt329O1qVOnimKkAOyxcrEy7P5cbMAIF4F2IHD9&#10;+vVOnTp17dq1HfSVLtoUuHXr1p07d3r0sPIXDGoIIIAAAs0gQAqgGZCbqAknpgDIxDfRGFEtAggg&#10;gECVgDj/z/E/E0LMAa4EYRoggAACCCDQsgKkAFrWn9YRQAABBBBAAAEEEEAAAQQQaCYBUgDNBE0z&#10;CCCAAAIIIIAAAggggAACCLSsACmAlvWndQQQQAABBBBAAAEEEEAAAQSaSYAUQDNB0wwCCCCAAAII&#10;IIAAAggggAACLStACqBl/WkdAQQQQAABBBBAAAEEEEAAgWYSIAXQTNA0gwACCCCAAAIIIIAAAggg&#10;gEDLCpACaFl/WkcAAQQQQAABBBBAAAEEEECgmQRIATQTNM0ggAACCCCAAAIIIIAAAggg0DCB4u+v&#10;1/6vAVWRAmgAGqsggAACCCCAAAIIIIAAAggg0HwC3r161P6vAc2TAmgAGqsggAACCCCAAAIIIIAA&#10;Aggg4HoCpABcb8yIGAEEEEAAAQQQQAABBBBAAIEGCHS4evVqA1ZjldYs4OXl1ZrDaz2x3f4uY+Oe&#10;o8fLdLdFTD2HzHvuifB7OjVpeNrcXW99dnz/na4BxnZ6jg3/yUtj/bs43Oo3cR+VRv5iTB+HV6y1&#10;wpXMhA9Ssq7ckNw6d/cKnfHSjGCPRlWqPhC7dY86ZH5MpE+j6pF05dqigpM5+Z6PRBpC0l0vUedn&#10;Z5UGzRjvb73qypLMzRu2nykTv+3eb9pLv43wNSQ5y/NTYuPTLt6QJM+QZ+ZGjVbKtYnqvzt58oLn&#10;uKly9ZrkmDf23+imqKr4ZtnA6PVzQxvXCdY2C5SWlraSXVPxvr/+dW+xJHk/9uqrP/ZmiJpboPXM&#10;hObueUu1V1l6PHn7xtxSraTo0q3H1Emzng/q0ZhY1JnbNx7UPBQ1/6lGfwNpc3Yu33NWLaLp4jfn&#10;Zy9O7KuPSwSclLDq/DVJ6jZs9NO/j9B/Rd65pb1c+NVZtedD40eJ8C8fmPP3Q1p3i6/sW9fHPrN8&#10;/tDG9Ix1EWgXAmIn3C762RY7qeugEHcB1O6ZVqsVH+7evdueTk+dOlUUIwVgj5WLlWklf2e3crXb&#10;pxPmHQn4U1S4v+FPiArNzg+2S9PnP+XbxIGfTlgrzTT9mXJHnb5p6aWITT8b6ngWwBlxlqavWVsw&#10;eUGU8bBfm7nh7awxi+eGutuuPHtDTOH0mGl1MWVvitE82dgUgPZMxsnrioL9KZ6zDVWps/dpdJVZ&#10;2y+MWTXH+oF5/vYVe/vPnztaThiUH9vwxtmIN14IkiRt+uq15c8vjfSTP87e9NbJR2KiHtDmHj6p&#10;VRSk7fKMej1SdEakAJL8YsxH/OXZsRsLIxfU2U1nDEA7qsPuAz9V/O/jVWaY4VFvvRDsfKbiL/76&#10;1+xQUgDOl62/RrtnQv1VUcIOgev7P/rg/MO/mmM47K+8fnz7Bxkhc+YP7Wpz3dMJc4onbYqo6/j+&#10;+Mdr1RMbnQJQf77osN+fnh3uIXK1t3LeWp8f+f+eCnaTVElr9w82RqhO//vGrlErHu6hzTv+1Q2F&#10;+ki659P6dkUKYH8f8dVp7MWt02u3XX46arw/17baMSco0s4FSAG47gRwYgqAnaXrTgMib4RAZX7c&#10;nm7zf2E6/hc1dfYNH9qpoLkTo538I341v/Lzbd81oi8NX1WXufVQ4P+Yjv9FPR5hc2crEz/M1DW8&#10;Tqet6fFAePjosKCqK1r8QyeFhQ0P6G6zhdxDqqAp+uN/sbiPjhhScFYjftJmZfeYpj/+lz8OfTKs&#10;4Ig4wPQIGhseNjrI01Sb76TfR5mPNG+rEtKUz09t6myQ06zaUEXy8b8U9ZZhiRrehnpGVxBoCYHb&#10;X+/Y4T/TePwvAnDrMerZp733bM+oaIloqrepyvpm1Fj98b9Yug6PDCw8f1n8lH/48oiZpgyF/6MR&#10;3l8fFx97DBw1cfjwYPMuu3f4X6ffb6rvjir5aMBUjv9bfkyJAAEEXEWg4+LFi10lVuK0U6Bbt252&#10;lmy/xfIPbOwwKvp+818TskR3L597PDx7i9PxV3M2bf7n2v1ffnw4Y29ehweHBXiK8xKfrZz/SU6n&#10;/p5HE+PWfPHlx0e+vWfgCL/CXX/8aNcHB7/8LF/xUMi9nh3kem5/s+uPH+z44HBG4smSAYOC/Gqc&#10;a7msOiqFWFzB38nP/dLfc7v/ZLAcjPrI5kUJn/9Tbvdu0JD+vcUVCrfUO7fGxexNT6z6UL1t7btz&#10;jv7w5Jj+huNhsdb8f37+8dHMM9fu7X3u34d7jeh98sPozf8u9Bx2Y19szJ70jw9lXr0ndFSf6rc5&#10;3D7yr0P3PvV4/2oXIHjdW7kvuThsjHyrwpXM+Hfe2ZKcmrrv8NnbASH3e5WlrVmWePbKN199eeBU&#10;5+E/kpvXqhLeXhVvUUZcSl90PL3Uyz3zo79v2fV5akZRr5AR/QyXFZSrElYZCmcWeQ6VP/0uacXy&#10;d/ffVkppH/4j8XhHQ50Wi6jq+pCIweaLnq6fSz/bM2KU1YNzz8Gjg7w7dzStXXLi4JWBjwT1PP35&#10;ng4PRdzf0/h5j+und17sN2Gw/t9FX6VfDzL83EmhMK2qTtpUMGbOOMMlqSxOErh161b9u6bik6mH&#10;uz3y8xGGy/O9h/tq9l7yHRtoO+/T0OBufHv4cJHv2KaouqEhtZv17JoJ7UajiTt65+jeY4MnPzqg&#10;s0U7HTwDfsjYdjV0vLhR6vucTR99tCotI/Fw1hmd38P9PUuPfBj9ef7JCyfTMs/d80DoAPHXxPVv&#10;4j54/02LMuLLQXPqqNaj25f/+ueq/V8mZpcMuN/0TXfrm7j3DYVzrvYcNKpvN+nivkXvbU6suKf7&#10;0U//73NVd0Odhg28/4jBXp066b83xVJ89tjVe0cH3czZWNjn+WDTNQgdJM3hE9KYEEMWV253wJgg&#10;sUfo4Nalk+kklmbv8osjFj7Uu4kxqR6BNiIgdsJtpCftrxuVHTp272q5QzcS3L4t39N8/vx5e0gG&#10;Dx4sinEVgD1WlGlrApfVBcH31bqf3MN/sP4U8vHUE8N+tTBu0eJtixZvGl+6drd8o2LwTxave6TT&#10;jq9vPW341XN9tn324ca8Eat+t3Db4sUr+h1de+S6vPLlA8uzA/70O3ndbS8EfrH1c3nluhcPL0kr&#10;bnqUbudu33ht0iZDu5N1az/NERu0as/2bx6cI9cmPnzk2rYj4nSI//Pzn37eXGfezqXfjti0ePG2&#10;3y3804P5cZnylQx9Hv7ltun3708/6vnMfH1HnvWofdrnouaKr0+tG/89/AOuaC6K60Vz49dmhbyy&#10;atWb4r/XntJtTciRlBMWrHoh2PexhaveXBAhjtIq8xNX7fT8haHM76dd27ouTb4ZSZLKMnOkpxa9&#10;IX/+P8q961Pks/GSJmXDoYEv6wv/ZX7Q8Q2Jgua+6UtfCC47kusetfQNQ50NXxTuPSxu5VdlFgwZ&#10;2ZDz+JWqNPWYp5rg2vOG96z9rOnd11tSxf/1C3Gnvn4JjjLfrS8u3f+9Yam6TUC1xfiR+UNxn7/8&#10;0V+/+EL/q7/u09dUtW5V1fLnOfHG9at/3H686WlbF9Cov/f2rnXfqEdfP/UljdiBb4o/NeoX+m+r&#10;Rf/7C91nG3ON3x0PPfKrbYt+OfEesZNXb/vHPs+nDWXmPH/js+WGbzrp2o6z0vO/Xih//qzXR1sP&#10;yOfvpcu7tx4f9IK+8O+ihp1K2CZ2/f0mrZp+v/rrfM+n/3eToU7z0rVrF/MfoZXfHL4YOKpBiVfV&#10;EU3kj81XBLT1IaV/CCCAgDMESAE4Q5E62pbAqOnPhpvPl98X6K/O1/9xI5Zbowabrlr0HzaxVBf8&#10;iDGP4B864pa6QJRQHT4RbL6yscfwyL758iWMdi3XMw7dmjredNDqOyqy7JR8R/Qdqa+n6UKCPveH&#10;+9S8xEOlKpg6brjxTH7f8c9b/CHkPWzMKMOqbv7BgaXqS9XjKCuRvKpdB2H4taeXVCIeqHcivSBs&#10;uumhAAr/+5S6u7W6cWJv9vBZ5mvsA5+b5plxSH+07x42Mcx4eadf5DTvrOwiSTqTmuk/JcyQcnDz&#10;CBvrm5ujLytOwIeOC6vj6QN26VUvdFsVu1331BM2nhpYZ4W6zLSysIjGPRKxARGzikEgOErcj1G8&#10;x3gcb8oEyMfwf93jrb9BIGq4KUegio/PEY/0E5+9+pi36nP90b73pFdfneItarj4oHwfQXFRseW6&#10;r06R9uw1P2egeE/RSLlGsXbxns+rHj/AWCDQZgSuFUteVg6rDXnn3KMnh08yfkdInfz7eUmVtTqe&#10;e2h30E+eMlbRdfDUCO8sw3dat6cfNn0b9h3/i96nMsSneRk7fMeFGzIObj3CQ/tknDV+/3kOHWVq&#10;yKrtHdWOz29NnNSQXXZFTkr58InsstvMnKUjCCDQLAKkAJqFmUZam4BbtUvitVnbF23atGjt6rhv&#10;9IF2vqlKT1j09lr5w02f779jNXpx/qKnp/nsyj19Bl+5fFkqVV+8tn+3WMv4X9zFnh7mK9PrQShU&#10;aQq3fWRed3vK7Z7iwD74x5Nu7/778j0Zx9Wlt93vn1jzSc6ixT6D+1lUbblNWzTd11Mqli81sFg8&#10;lVKp/PD8GktZqaT0lDSFRUo/i5PooXNrPxxflPEfFFi1uptPgK5AHOxLkkJhEYZPvzsFGqnkQkFZ&#10;zvaV5mWX2tPdeNK+u7tzb10pz45LVDwfHdyQRyzqMo+VhwRbXE3Q2qZum48n2HCgLy7D0GcCtsiH&#10;5sU52cXejz2uvzQj+EGRI7goH+7LJQ0XCcj/lo/2zYu+cPALb4lHCVquK5cpumQq5/3YFH2N8qUH&#10;LAi0SYGe3lJpjdyv3E9tqeTR83Lx5cHeFs/8G2p+Tm0VhSgzyvKKObc+AXcK5Wy31MnyKtKAvncK&#10;LkuXLxYW5+42f/0tStd4dzV+1Xp0s/30QXEF3Ontazs9MT+oIW/kua06oR04pCE7+zY54HQKAQQQ&#10;sE+AFIB9TpRqWwJ9+vmpvqu6Qt9j5LOr5sz5/fBOZfLRvjgdsTmlx+OrfjdffLhqzuMT7ey7ft3b&#10;dwJfktcy/Tf/xWrXPVqtSv/XmHy63/PhP1usu27BE/IBSq/hc+b+75/GB3ZRZyz9+4f7a/41J1ps&#10;6A09/Xx7a4oMF+5bLFp1QW9fy5yCnd2vr5iu8s6Qn4pnj5iWJTHzJsgv53P6oklendzvpagHGlbx&#10;2dySoCGcUGoYnhPX0icC5McB5nwu7grQn8w3XBpguOS/2HAcb7zs//dZ0nDJ28f6gbxlakBOCvAe&#10;QCcOE1W1dgFf/17FxYYr9y338pcK/fs25DaperpbeWfiYxZff3Pn/+lhO15RfOnA0i/9/vQTi2yy&#10;I6rnvi19aECj3nHoSGuURQABBNqIACmANjKQdMMxgQHDH8o9dNz6I5Hz91+4f+ZDpj9cKu848tSU&#10;PoPuu3yu/rv/LYO9dTwzP3youP4xINi94JtaIWnVavkovatv8NgnVk33jTtkuFDBvPQZ1K9Ube+9&#10;BtVX7RI2xv1QWmH1D/P3pnuOCesi+fr5lBQaL9SXS3yXnpRTM10gyqjP51etX1lUoAiQ399XfTFc&#10;VuAbGFhkWdixAbO3dHn2ho0Xpy00vMxPV14u3m3QL6CT2mJICguK+gfY/OO3qEDTf2AT/Glsb/zt&#10;vFzxvnjzYwAEhXzCX7/Ih/eGS/6Ni3wcL47//7rXeHPASNtwtlID7Zya7rcPgU4PDe+242j1b4hK&#10;dcrRnhODO/Xx7nOu2OJXF49uy62ZLRBljluky6XKywWd/AJq2V0qk7x7Sn38Ayxz63YJi5f5fVz4&#10;/C8MD/O/c/vWHamPb/ClwqpddqXmG2stmiq/fP6S76AGPUHArvAohAACCLRRAVIAbXRg6VbdAm6B&#10;sx+TNm7JUJsv8r9z/RvNNf2VjV4B3S4XGI77xSuUk9MPO4IZ/PCI48kH1MY7Ku+o89TyMzptLnfU&#10;6R+sdXv8+ftEiR7hYzvF7ThtLF95/dy38h9n5w7v+8r0V9nt0lKpc81r5gc/4LVjv2mt749/YXFI&#10;Xl/girBZ4/L/Ea8yH9prM2M3l834ZZh8HfyIiIDMpOxyg4M2c096ubv+5Li4faDkirHmEVNCc7am&#10;GJMIOvW/k8vCx+mPnzVpu42rStqM1LPBY8QJniGTw86ZC0s6dW6+oXInLoUpq3cHvPRr0xMMxL3i&#10;4oSx97hx1/YmqQ0vOizP3pUd+LDtZ/1pCu5481hpJw6Jo1WJc/1Vj+ZTfa2SvENDxOH/8FDL2/XF&#10;UwDFyMqn97376U/9q7JybDZkWDfe8FxA/YMBLLMMdcSnv8TA8OhB/eMEjeuJ1xaanjLoaOcoj0Cz&#10;C3R58Omn1QmbzMf24kttx47ix54NF4+UDhoTkrPvuPnL7tDR2930p9N7ekniu8awBI2bmvvZTuPV&#10;Z3fUX6QXjxylv3ng8rYvTd87osr8+8NFHntAeOR35sLieyD/XN0Z9MrLOz9KD/jZTNNjAr7ZmCRy&#10;3PdPvC8n4Wvj1576y0NaY4tW7S6LXTYZgGafVjSIAAIuL9Dh6tWrLt8JOlBdwMvLjkvvQBP3H36X&#10;sXH3ocPyHfKKLt36PD3t6acM1xNeOrDooyNqN0UXz8D5zwVmrNlRPHX+S26fr007fc5z6PyfzJzY&#10;T7M/4bNNuRqPgeEv/XTSKOmbuG07Nqql8LCn/zTt/i7f7FqadEqcxOji5hU++dk5w6uGQ5u7c/mO&#10;ExlSV/mVe/o/tcaG/+Slsf7m+xjF6/2WHyzUGuL5ybNP3ddV0hxd+1nG8TKdSA149B33p1nh/p00&#10;u9+PX66+NWrg47+PGuMv3TqXvn3VsUKtm2LQ0Ccmaj/XTpw/8cq+v+3N2HE34PdTn30+qIc6M8Ei&#10;+OpjfyUz4YOUrCs3JLfO3b1CZ7w0I9h8GXxhxoaPdubJCQLPkGfmRo02XLevSf3LWyla99BZMVHD&#10;FfJLAdcnqEorKqTuAY9ERU8LFM/1y94UUxAaUZCSWnCzQnILmPbyvAjDC53ESwHficsSFbp1Vg6Z&#10;Hv1imFKdunJ9Un65MviZ6Hnjqz8KSpWwaEvWnetaXTePbh1Hzn5zcsk7K5Mv3tTeVHj06OT32OLn&#10;y99N8ouxeEJBScqK11JKPbqZb+TX3Rz4wrtygfL8lNj4tIs3xJsfBz758tyxckdUWxfF5dy5Wabr&#10;5tlNGj571Sw5L6BNWxnXZeG8sTwLwPk7iNLS0np3TfoT+xa39A+PEjfzG0MRh96mVwGIuwT0zwqQ&#10;nxGoLx382JTiPWLF4VGv+nxuqsFYSv591briWoJXfyyZVxT/fPziX431WqygX0kkGuTHDYorDvTr&#10;G340NGoZmPOp2niN9syENk7QzN2rLD2evH1jbqn+m6XH1EmzxJeCMYRLx9fu2Kf/Euw58bGZpm+r&#10;y7s3bNp4rVvkT+bPEffni5cCbt21X/4O6jZs9NO/j5C/sI5/vFb9wJhvvszIuqmT3PzmvPDiRMOB&#10;uHgp4Ec7dosK3RT+gZP+NH24hyZj6dZ9Kbe8nn7s2T+FVbvE6vKXfx+ZVhrubn4EwJ2CgKcP/2yo&#10;JAJOSlh1Xg5r0PBZf3pM/xX5za7nk07dKr+u7drD223Y0kX6G+WuH136r05/ihrFswCaeU7RnEsL&#10;iJ2wS8ffnoPXdVB497Jy65NWK/+xvnv3bntwpk6dKoqRArDHysXK1Pt3tov1h3AdELiTEf/B7Z/O&#10;mdgObo3UJK9I8V8aLW4XZ3EFAQ78XGGUmiNGZkJzKNMGAgggYEOAFIDrTg0npgC4EcB1pwGRI2AS&#10;MN/OcClj550RD7WD439xwl512jNkCHMAAQQQQAABBBBAAAEEHBAgBeAAFkURaJUCpfs/Xjv77ZXP&#10;r1r5/I5rs2eNaRfPs6/sFvrraPHYQhYEEEAAAQQQQAABBBCwX4AbAey3cpmS3AjgMkNFoAi0GwEu&#10;/243Q11PR5kJzAQEEECgBQW4EaAF8RvZNDcCNBKQ1RFAAAEEEEAAAQQQQAABBBBodwLcCNDuhpwO&#10;I4AAAggggAACCCCAAAIItE8BUgDtc9zpNQIIIIAAAggggAACCCCAQLsTIAXQ7oacDiOAAAIIIIAA&#10;AggggAACCLRPAVIA7XPc6TUCCCCAAAIIIIAAAggggEC7EyAF0O6GnA4jgAACCCCAAAIIIIAAAgi0&#10;TwFSAO1z3Ok1AggggAACCCCAAAIIIIBAuxMgBdDuhpwOI4AAAggggAACCCCAAAIItE8BUgDtc9zp&#10;NQIIIIAAAggggAACCCCAQLsTIAXQ7oacDiOAAALNL6BQKG7dutX87dJiqxIQc0DMhFYVEsEggAAC&#10;CCDQ3gQ6XL16tb31uc3318vLq833kQ4igIBrCVRWVpaXl+t0OtcKm2idKyCO/93d3d3cOP3gXFdq&#10;QwABBOwVKC0ttbco5VqZgK6DwrtXj9pBabVa8eHu3bvtiXfq1KmiGCkAe6xcrAwpgHoHjN1fvUQU&#10;aHsC7Bna3pjSIwTqEOCbjunRDgX4pqt30Nkz1EvUaguQAmi1Q9MqAmP31yqGgSAQQAABBBBAAAEE&#10;EGhNAqQAWtNoOBYLKQDHvNpbaVIA7W3E6S8CCCCAAAIIIIAAAvUKkAKol6jVFqg7BeBQ2NyP5xAX&#10;hRFAAAEEEEAAAQQQQAABBBBwVQFSAK46csSNAAIIIIAAAggggAACCCCAgEMCpAAc4qIwAggggAAC&#10;CCCAAAIIIIAAAq4qQArAVUeOuBFAAAEEEEAAAQQQQAABBBBwSIAUgENcFEYAAQQQQAABBBBAAAEE&#10;EEDAVQVIAbjqyBE3AggggAACCCCAAAIIIIAAAg4JkAJwiIvCCCCAAAIIIIAAAggggAACCLiqACkA&#10;Vx054kYAAQQQQAABBBBAAAEEEEDAIYEOV69edWgFCrd+AS8vr9YfJBEigAACCCCAAAIIIGCngOaK&#10;9uIVbeUPP9hZnmLWBQB0tZnRoUOHe7p3Fv/pOii8e/WoHb5Wq3W0T6QAHBVzgfKkAFxgkAgRAQQQ&#10;QAABBBBAwG6Br775b8gAny6KTnavQUEE2oLAbd2dnHzNIO8eTkwBcCNAW5gZ9AEBBBBAAAEEEEAA&#10;gTYsIM7/c/zfhseXrtkSENP+B2dfu8FVAG1wvnEVQL2Dqs7c/Nae/FOdu3obk2A9x054dv5Dfepd&#10;0VBAnbl940HNQ1Hzn6q2hmZ//PYVeX1WvT5zlJ0V2VPslnrnJzu2XbopSYou3XpMHPfs7AeddaNH&#10;6f6PMrx/8USwIYzKy/u3JGwSDbkp+gQ98ddp93exJ7w6ynyza/nV8D897Ixor2QmfJCSdeWG5Na5&#10;u1fojJdmBHs0Jjh1+odbUy+EvPx6pG9jqpEkXbm26LuTJy94jptqM6KSY/EbPj1ZJhrqEjDtpXkR&#10;fsYmzZ937zchKjoy0N1QXcHJnHzPRyLl6opSYlak3uhhcbqjXDvwlxvnhjYuaNZGAIF2JHDrXPr2&#10;VccKxUWiXdy6+d8f8f+mDu/TQudQbXx1NmQwtDk7l+85q5b3q35zfvbixL7GSsyfe/R9eNFz4wd3&#10;laQ7t7SXC786q/Z8aPwocf3s5QNz/n5I625BcOv62GeWzx/akDBYp5kFMs+qw4b4N3OjNIdAaxDI&#10;zC0Y3LenE68CIAXQGobVyTGQArAH9HJ6QsawmcZj+Mrrx7d/kDHif+cH2fuX0fGP16on1kgBiGYv&#10;71y7z3++E1MAl3dv2H57+pynfPWBVV4/tzs+rk/UijArNwLZ0+s6ymiPbFpeOWvV2MbUfHrt2ssz&#10;54+3N5ViZ8Sl6WvWFkxeEGU8yNZmbng7a8ziuaHimNnGokmOSfKLqfNQOXvDMs30xqYAtLmHT2oV&#10;BWm7PKNsVZWfuGJfwPxfh3mIZFN55ob/y414PSpI/HwmPuZgyO/n6DtRmLJim/v8hRHSmYyT1xUF&#10;+1M8Z8dE+uhTAP/2jZljOuIvz47dpImcH+nLxVt2zhyKIdDuBS5/+fe3dE+v+rEx26n9dtdraX3e&#10;+NUYB5OoTtu32/jqdHCc1J8vOuz3p2eHy/vVWzlvrc+P/H9PBYuf83bO+er+dT8bKuevLx1YlNz1&#10;T78aI+Ud/+qGQn0k3fNp/Ve2SAHs77PpZ6Yj/lun1267/HTUeH/2qw4OQosUJwXQIuw02hoEnJ4C&#10;YJ/XGoaVGFpawK3HqKmj1NmnWzqOWu1fPr3DK8J4/C9+6dZjcNgw73JxRYDzl9u3bvlbe8SI81ty&#10;rEZd5tZDgf9jOv4X63qEzZ2tTPwwU+dYPU1R2iNobHjY6CBP23XnHlYFTdIf/4vFPSxiSMHZIvnH&#10;3OOasCdNSQy/yGk9Dh0qljweCA8fHRZkvmzCe/LvXzBeoiGuEFB9nK58juP/phhH6kSgrQpczvja&#10;63nT8b+8+xww5sfdb9128e6qsr4ZNVZ//C+WrsMjAwvPX5Z/VKmKIyfqj//F0nf8892PZ1yVPAaO&#10;mjh8eLB5N907/K/T7zcB3FElHw2YyvG/i08IwkcAAccFOi5evNjxtVijVQt069atVcfXOoIrv6BS&#10;e4cEdTdF0+V6btqVwDFdUjes/dXhigd/OPp/21OOdxg2/t5u2txdSz/c8cHhjMTj33byGRLUSz4h&#10;rzl1VOvR7ct//XPV/i8Ts0sG3B/kJy44lMpzj+Z7jgkxXOt9+5tdf/xAv+LJkgGD5AKqz1bO/ySn&#10;U3/Po4lxa7748uMj394zcIRf4a4/frTrg4NffpaveCjkXs8OFkA/XDqaWf7QQwFV1+Qrut/Tw6tS&#10;Fffz2H8V9xj87d7YVaminnOd+j1gCEy+nn9z7B/3picezjqj83u4v6f+U3EtaMIft3/+z6pgru//&#10;55roT9XBE0S04o6AtStOfp9x7ljqkYxEUebLL/beHfaT/rKOuK5yaXxSte6LixEOfBzz6RfxGV8m&#10;Hs650fuBB5WdpatHl7+bsrMs//BXR890HDb+7oE56//5makScS2m+vA/F22zDEC6fOTD6M3/LvQc&#10;dmNfbMye9I8PZV69J3RUjUtUbx/516F7n3q8f7W7ErzurdyXXBw2JqCTJC6nX71uy2f7UlMPnr3j&#10;HzL4HoVq66INB64UnvoyLe2K36QQb7kLCavWxFuWEWfYv0ov7dMj88P3tiR9nnpY0yt4eD93vXy5&#10;KmHlan3hzKJeQ0f0c5e0x2L/v5Ubz/UYcOGTv/3zs+K++jotFlHV9aAJg3tam9ieg8KClIqOpjEt&#10;yfnyyoBHg3pqMj+94PuTh6puQyjanylFGP5ddDz9+pCIweJqjA4dFYqOxlrVOzZdGDPnkeott45N&#10;iSgQQKC1CvxQePKodtDowVU70C69PXt6eHYX3wvqI5sXJcj75L15d4OG9O/d6Zu4le/+KutOuOL4&#10;8q274g9mHLjsMW5I3y6l1fft98p/YFhZd9X7C0/cHeuZuyb+35u+NHydKdW7Pli0a9/HBzPPdBo0&#10;/l75C8XGV6f4jvom7v3330wTX0A5V3sOGtW3m3Rx36L3NidW3NP96Kf/97mq+wOhA0x/2nj3HzHY&#10;q1Mn0361+Oyxq/eODupx+fDei/4Tjd+/oi1FyX8O/DBmjP6yNLndAWPkb/wObl06mc5+afYuvzhi&#10;4UO9W+vwEVdNAfE6gH7KOrLuiCHQZgUulpT17tGlskPH7l071+7k7duOp3bFSwFZ2piAeGIES70C&#10;xWlbdxRblCpOf3nbKf2/T/1txdsbT9w0/q5g9/+8l15wV/+vmwUfvbfxizL5x6+2rYjaeaLM8HlR&#10;+svvpesrK97xt61fGdYsTn9tm6nAtRMr39tdYPg4bWPViqLyf3zwtxTDb34o2Pe3VzOu1Yi84MDG&#10;qA93f1Wkq/F5cdrffrTeHNipv63e+tVtUUR3MvGDhEJDYV3B3vdWZss/l/3ng1fTTL0VwcTWilYO&#10;7G9/MwCI5dTW/zGUP7/jf7adumX48P9v7zzgori2Bj5b6QuIgICAgGBDLNgi9hZr1KfGEkuqRp9R&#10;UywxRk00fpbERFMsUaPGp9iCFWMvEY0FKwiiILL0pewu2+t3ZmdZVurCDgp4rvNbZ2duOfc/w86c&#10;c889V52579cDDw1dW3Mm05hTW3R+z47zRqnjN2ygan6xEr1eEbt7vKmewtvfro96SKGL3ztyw/Hb&#10;FGxt2r71u6+SvTBLyQeX/Znw4iHyW8Kfyw4m6/WPdi3bckdKnValHVmxjRRPr888sWzTneJCyQcX&#10;rziZSTUnTd67YvXFAti7s2ne4l03DdeSzL9ixQlDj7JOrt9yw3hZRTc2rThIXRuocN7aM8ZKSktz&#10;Z9PSk8U4ykpqdkT7cJexwsyTS0sELCXwnS3LTmaVrufhzvVnSLExIQEkgASqQyD70hff79gXn6ug&#10;fgOLkyLhwFemn/HMs7P33Df8zsdvWLp6Q7zx8Zd28dfZxgfHC7/tFZTNjfodHp3Gh0Fa9A9fbT+w&#10;L9XwMNLCk/HX6EofndHb916limqLru79dR/1kxq/d/D3UcYHREWd1j7eYny8mj1/DZnNH2q3Ize8&#10;8MQ3ZHj41w5KKkz1hcCNROP7UuUCZxeI60uPUE4kYCGBGwnPQV3NKSytJlDFRdVPOBGgwZqLsGPV&#10;IKDJOnU0tm2n4smB3NZDwsgxfUix1x71G1HsJWjrO62PU9Qdg8chYTe6W7Ejomfvd93iY6jDxSnu&#10;2v1Qk6eiY9hQz5RYYwZFeHBxQd82/QrVoT2NsW18O7RT8NNKie3ba/qut/z4l7ZOWLdxyfEHAk3J&#10;+VHdTYK1ntihMOYpQUhiI6Vho6nAAQTbN7wN/3ESzH28cMd2Qq/iGfqOXiEm34eqGMXezizxq2R7&#10;BbtpSDOjW8Tc3sUD2EzHtj7yuPTKKxKcukp8MrrYP9Ml/OMOmRcSjUU82nQNp2AzfUMDC/k5L1Yl&#10;yiNcyzH5O7sSeSLi7j9pJe70HF8/D3XZ2QF3z93tMKnYf94+cOIw56vXssg2HLsM7GycD+s1ZFjj&#10;u3fhaOK5m74mv31elx4+iQ8NfvuQAiP6WDcJXx2365D6rZE1CWSkvHlR0qUPHXEVq7rgeB4JIIGG&#10;RcCz97q5o4Jzzy35Yc30bSdiCqhHiCTmqmKI6WfcK3yoKD6O6rdL+OjWxsefb68+wY8evfhkq7Ss&#10;zCs8zBhNxje09VOd31B/w8OI6R7RnnhifEyU9+hMjony6hFBFWU6RnRwj3lsbNa5dbjxAVH+ZdHE&#10;Rf2t6DegJr+rqgfRsrB+1QyK0LBujgbbmyMxD2PiU8vtHj+3MPpmQuSFu6BKNdj+V9WxpHTBvgt3&#10;o28+UqjM3imrKlUXzselZIHksMFOXZCnXsuAJoB6fflQeGsIFEYe3Dp/K2y/Td92ieg/fXpQcW02&#10;dsY3IELAz/EKNn+5cPdW5lCvJmzC7K/Hz1OT9sKLUiE/o+jCKap+ctuV4cQr9uk2E9rW1sbJ2RSA&#10;r5F7cL6gzPsWQTRqPWr8rMj5sxa0Ltzw258xENnZkGzNYhe6e7jG5QqI9LRrOTeWFDc6/1C8kox7&#10;LEjTePuVSOs+aryFEfug+66+ZsH9wscbIh0y2UR+7K5tG6f/Rnbt21sCQlf5hRCkEX4hZo5LRmmp&#10;QmZYPJ2J3FIPZefGRCEZTb9UEhUSjZ2zsjIae0HYvOLUYXrZCICQxzco0Ky0l58mw6DWMzklR5lN&#10;/NRp2UReSqro7sE1pnQk1dm+mBvHzix/9e87iOV3iDPhg7CaVKKOvSFr3bYmJasvJ5ZAAkigoRFg&#10;u4b3mbhu/sKtb7cWHPltxT0JxCCNy8qM3Gl6Qh2MVjoZ5wqwOMWPP1J199NkljZLV1LWHJytHc/J&#10;yaRfuzd2fZJXaDhfzqNTkJGZm3jK9LicfynLo/jxxjM9jcu7KspHBzeyh1sex9e8DmXcfXFQC2sX&#10;vmlo90pD6E/cs2yRVBETl7J2/4UjVx+aa7lwat/Fu3HPsngOtp6u5c7eawgEKu8DGEEAC3zGpWTv&#10;v3i3flkBRDI5SA4b7DT8S1XLPUQTQC0DxurrLgHXCeOmr5sO26ytH08cEmBNJPyyndQoNYEzyMqL&#10;tzlT+jWygEUpg6yYH5djOsTmBfVeOdhp68WUCivSaZp3HlfSKHRthCnukQWtW5hFcHnJUUH3CXO2&#10;ziJ7t7RzbQ5P+3i5ZWUXGz1M8on5aW5ePhaKa3k2NaFuMRbioxSnJd980oeW2feZ0etP+c2Y1NJy&#10;UcxzPn6c37IFjlXVDB6WQgKvMwHJkyRByQxRXuCodwd7nj8XR2gI525LzZ5QP39avDps1bRqWFap&#10;q3i8Uafp96bZ4/LjORatJptzeckV769HmJt4q5belOPJs8JOND/3q9E6Zq09AiJpiXKYlCGIiX9m&#10;auv8XfCLJEKbeQ3t2gp2wCLwJKOcYRdTfrlCOXfp6vAh42Fb9fO22pPZVHN+ofD9z5cmPXteS21B&#10;f91dnEIDjIMn4ApxwcCkonQ99n744PHUNvfr1QDEPCecpbDsO3Lq5fApJScYeuD6ml/icjti6sWY&#10;jz4DwrXEtt5ViyaAenfJUOCXScDd1zPrCbn0cHESZNp4lrPmXY6I8HjBoOze3F/wQsGaSZ1+dWMC&#10;NXJSnJwdbRSKspUJcgW+PFfCL9AjLa1MSBB3P3ZmWslAvST27A3zPlUsGnS/kG/2fOTfPBcrIQQJ&#10;8bwuA8h4dYak0FbpSObuR6Qlqcwo5haGeli2dKBNl672Vy9mvihjyplLzl272Hh5+eRlFTvqQw7+&#10;5aNxpa0FkIefbG4zyUpj+5h5DhgrhvkGEGLIKzA4+4XMNbtqpUrJ7m7ekjZsHjUZQS2TwWQFL79m&#10;2WlmneLz2X4VWjSy0sCRgYowiQkJIAEkUA0Caaf+fvTCjyLT1YMpVxJ+ofYv/CaXX6VOkKZ2LWMF&#10;taysZUJSj053X7+455Y9lEzVwmJ++zMnvEvNhtMoFfAYcm/uA55rJQ2nZbGDy/7YG88LnuZ4Nfe0&#10;TErMVa8I+Hm4mMsrKAS3FzLB0LFSTb6u+HmQ4xag/4MnfG7x2bJdBD18+LT/Thg5JPbUftiG9e9l&#10;oWZuUoxrgM3N1WXHD9+GBPjXoGyVRaDLUVcfwsh/vw4hJiuASFpFGLkxwwbG/r0ftg0rFtnZlu83&#10;M3HUkMWffAgCWNP3KuUvmyEmLjXm4TPYKin7OCX1972HzuzbAl1Y9eWc9CzyNwIMFiBquaXAzLF4&#10;9UYoVQN56lcRNAHUr+uF0r5sAuHdW184fplP6c+arMhLRaM7UrqrIPLKI+MPpyQ2KiUk4sXJiKHd&#10;2sWeLC4I8fCT+dUP1gmvNN7OibFPjM8viPYvib30KLSdcWA/8t8bYkowxaN9N1z7hbIJx3ajbWK2&#10;PCq2EUhSnpC/de79OioirxSr8ln/RmYQFkbUDe/kHX3B1M0HUf8qeI4EuHTyc4pnYWVd3nnbZHF3&#10;8iAKc8qZFOA+pAfxc1RJPX/c9e5n6Yg4p8ukHim/7y7R7cU3t/8pGvteF3CM79DT7+axuzLqphDf&#10;PHlBZm8YLG/s6paXb3zv7TCgw9290VmUVGr+0ZOiHt0NgQxyL0abiv5z9nFYVxhLatmvS2JkcWbI&#10;nZBirLzG950uK/qnk34zPi5eADBu9x5yym1ot8Cbx24aL19m9BlZjx4Vuhtkp6m9MGJ1ja8AFkQC&#10;rzEB92Bu/PlnpkcILI9yLtovPJRwjOjO3mX6TYZFXp4VPyDyY6OTjU8Q/pVLcaHtDE8289/2ista&#10;BLq8R2dAxNDnx4+YtPeslCflGLrNatcJjuy85AcT04yTFpK2HDWM7rb3i7rwwPi7mnM5Uh4eUaHz&#10;HcyP80ALgEVXrL5l8vVwhXF+k9S5oiJq2j/PwbikBGj+EA4APuGgh2uFHqCHTpxdueCTN8LbUVW1&#10;ax1SS5r5ywFMmTygrRxhkckKYMNh9+vQ/OUI8KpaKSgUNW/mD7YVEKBFYLN2rVu8KknqWrsMiC5Y&#10;12RCeawk4Opam47ZVgpXN4rzbx7cd5vPd/Yd3WdcvxdGX7NObdu9gq8IDxq8YGpXSqmHRQFXnEzi&#10;69SEjfeEkeNG+ZMvHbH7N/JbdU26EnNHriaY3tMnT+nnmXXh8N+7HhT6hkXMGEOWhUUBlxyNh6EN&#10;G6ZrxMBx08Nc+Tf3bbz46Ilz6zkjJvbzybqw7/jWxCxeUMSM/wwIJ5J2RUZt4RMRXUZ/PSykxO27&#10;4MGuvy5dEMmVOo6NnWO/XuOmhZHXV3Bp4z7Hwc53TlwQqZU6uyGjp08LMbwNwaKAe/ZtzZHDXHd3&#10;9/A5b/cOJg8r4k7v3vigENRinme3+eRBSezRHfPvFPr6hs+ZMNzjkZlgxI21x89Fitwn9B2xoIsX&#10;/zacSiMHaJxazJ8wKpz8FVXERv22LklNsO06ho8eTURNux649UvSj1Rw9beP/ilybj16VyfBkr3n&#10;ohWuo98c93UXeBjDooD71l4XCABjcT3ixHMbzsREaf0WDBk3oaXji3BevFHyb+7bEX0nX0owuQ6u&#10;HcbOGBtaDCjrn83bTyaT0QJ4bcfNmNqF0pWVcbuXbX9INBk0b+HAJuSigJsi4/J0KsLGr++UD4Y2&#10;tyeIu5uXpXXskxZ9Nk2qJrh+w2b/1xjtDxYFXL/nDlTIZTZuMfqDqZ0bix/sXr8tJs8+MGLSzIlh&#10;LzjkwwKEux5o5CK1nbMdETZt3ST15mVZI78Zanr7yDu18quT+TxHU9gGjTxw6i/TO4CMsJzh5sMP&#10;Scndus7879hAECpu3/w9dzQSsdqOZ8fqOG31REBKiC+t2cX57JMIjAVQN348UAokUK8IaApjTh2M&#10;TJLAb68N0843pM+CYcZ4tLCw34p/MsUEPFncR4+gHm2PNm7MjOiStTMmE0LP2nj1WTm5q2GY3ey3&#10;fSRpgy5TttDwOBP4thwwZ2JX34wba09eisyyG9198NyBIUTiibXHY6N1XnNHTgq9v6PMo9PAExYF&#10;3Bl1CjQ1Jsc3cMDXI8N4WTEvPkRKsAuu/NbxYmEEGemGSpo0v9HXxpMBfWEV2xWnH5MPLNd2KyYP&#10;Jh9/SScmHI1XyCRiW0cPZpsl8w1THiQ3lvzF/npqOMYCqFd3M3HzMb9LC4uCP8KYf1quMFcoAdd3&#10;UHRnDO/+NCOP0oFNycPZ8d3BXcolAO7i3/64eemnH1OqoynB6HHf7p0pu4BpP/LoqXWbd8KRMUMH&#10;wtnZS1bBvgvPadPqr329mixa9ePVW3epszBUTtU8oGe35es3BTT12bBi4drf/oAMPTp3WL34U5lc&#10;TrV79sp1qk5IkG3L2qX2dnamqn5Zudhkm7DkCpr0f2NmPQGhEMb37QBuEc4OJdE/ylYFQ+UXr92i&#10;RvipBIPki74je+Ti7DRp1NCcvAI4CxMB4FQzX+/ZXxn67uz02/8tAX3bEtmqzAPe/gSDXAI0ok0A&#10;6fkfl0ruhzaLCA1cG3mBKr5gQr+K6gHg0xd8O3bYQHBVoPLAhTt88izsAPNln8/65offjBdo2MBP&#10;P5pC9Q7OgvvDjMljoWwqP4PeHlXZ5XIz3ExMC/Z0UjM4Hi7l2K3E4jJTZqtqBk0AVRGqh+fRBFAP&#10;L1q1RSZNAB5z5hQvYlDt8ligVgjc3bwya+ySoY1rpXKsFAkgASRQqwTABCCYOMfCeLG1KglWjgTK&#10;IWC5CcBUGFzfu7dpJhBKjcP+zo4iGelkEuzj3q9DsC3XLK6yWYPg879r/9El82aUcn0vawIICfQv&#10;ZSwwqc2ktrzqR9DVYTYBpXkG+vkM7PXGjAXfdgxrDZoz2A5+33vYZCmAbGVro1ps36blyp+2TBs/&#10;EjwRKjJPVHTHlNb/IZ+eALPIhH4dqoyJCH2htHpKJQaZqTn/sEPZAjw9GptMAKBjlzUZWH8fm+v5&#10;NTABgAAms8Uv3xlNJ+bXkZIQ8qwAwm+/5eftRe2ACYMybZhsB9b3xZoaaDcB4EQAay4HlkUCSAAJ&#10;mBGIe5jXqi3q/3hPIAEkgASQABKoCwRG92hr0v/93F1h2H/uf3rBBhEBK9L/QWw3F2eJTAZj8lV2&#10;AQbnIQ9YAUqFyoODUNzTvfHIN40D1GOHD3yY8ESpVPl4ecDwMmTwb+rdv0c30OrB0AA5y7YFGjVY&#10;DcCIAFU9Tk6dOGsBBCYcNGlG3OOn+cJyFksqW0M5+j+4plqm/1O1mWIBUGo/HKGEB5knFI+rV0np&#10;1WYAUSGQAYQD+H7zrrIhAKhggT1GTT19KQZmDZiLCn4N32/eWVHUAEs6df1R6o5TN87deWzKnJUv&#10;ptY1hB3TQcgA2SCzJXXSlQdNAHSRxHqQwMsjIL795yf/CCKPbtz4oGSS58trHluqgIDaZ+ic0Rb5&#10;KCJCJIAEkEAdI8CP3BgVmX/pk83nqhmar471A8VBAmYEzHXgNEEhfLUED6XYJ6VUHZmfVC+/XfTf&#10;9yZC7EB6o+KDJ8KJs5dNFgQwHJzZu4WKTXh+/zZLAhNYr/+XYgWWiJzcPEsA1sE8MKfji4+nwbwG&#10;c9lAvY88curqkd0QLBCMHaXEBuMLHIci/cd/WIMAgRCE4p8HKXki6Z2kjEfPjTfepfvJ1LqGsEM1&#10;B6cgA2SDzFTcipeT0ATwcjhjK0iATgK8TlMiv15x7cs5c8LoXcuQTiFfw7o4ro15+Jv6Gl547DIS&#10;aAgEfCfM+eraN8siPx6AhsyGcD2xD8Vh/4EEBAiEmf+wA9MBLLECkEPcI4csWfuzaRWA42cvwT6M&#10;yVM6JHjj33lQElkAFPIDm7/PEeSZrzkHdgQ4cvS0cb46xBds2yrYxoZryZWBen79Y99nM6ZSMxEo&#10;kwQECLCkLJUHlEnoLAz4mxchx//7Vu3/X1EroEWD5/+Zy6QY4BEAyrPl8ryqnKDkm4bxU/ml1pci&#10;4Aj0CCAD8FizC2ouLbg/fDhxzJ0HCa+qC7XULr6u1hJYrBYJIAEkgASQABJAAkgACSCBV0DANAYO&#10;+j+4/U/o17FaVgAYAYZZ+jMXrQDfe9ikMjno+TCTHzR/+Arz+WFYnrIFjP3oM8o/H6wGoCTDfH7I&#10;A+PG/KxsCOwHmj9VA2SmggJYkrbsOQRB6aBOKFi2qrlLV5edd1CqWpjnv2B8P2f7kmh/NdP/IXIe&#10;+MnDNuajz6CzMAvgkOEIeD2EtTYuUGVqGvoOinTNxswrwgJLPFAbZHC2t6P2YQe+mp+qqDiEUQBT&#10;BdWFf2PvQ8A/yElGbfxq1dyvV/fqFg4CwykI+9e0CXlBwRzQtmXwpFkLwacDYgGYCo4aXGHEwYqa&#10;hkvQMyywsbNDxxCf1v7GFUr7tAuixIYdqiCcggyQDTJXGZ3BkpvHwjwYDtBCUPUpG4YDrE9XC2VF&#10;AkgACSABJIAEkAASqIqA5eEAS+n/VMUKlSbywp1ckQSiAIzvU/PB8KrErBPnYSkEDxcnfq7w9uM0&#10;6HLN9P860RMUwkCA9nCAaAJogHcWmgAa4EXFLiEBJIAEkAASQAJI4DUmYKEJoFz932QFOHUzAdRj&#10;sAJMH9a9koiA9R1z5IW7uaKiaYO6wLJ/G/66Yo3//ytEcf5uUm6htEoBPFwd+nco7ZJQZan6lYF2&#10;EwBOBKhfNwBKiwSQABJAAkgACSABJIAEkED5BNxdHGDQm/L/L5UDdH5YIyA8xBc8AviCwgZM0N3V&#10;0cPZKVdIhpebMbz7y/Qwb8BUG1LX0AugIV1NY1/QC6ABXlTsEhJAAkgACSABJIAEXmMCFnoBACGR&#10;VAGj35WgqjLDa4wZu14XCaAXQF28KigTEkACSAAJIAEkgASQABJAAnWBQOX6P0hYZYa60AuUAQnU&#10;HgGcCFB7bLFmJIAEkAASQAJIAAkgASSABJAAEkACdYgAmgDq0MVAUZAAEkACSAAJIAEkgASQABJA&#10;AkgACdQeATQB1B5brBkJIAEkgASQABJAAkgACSABJIAEkEAdIoAmgDp0MVAUJIAEkAASQAJIAAkg&#10;ASSABJAAEkACtUcATQC1xxZrRgJIAAkgASSABJAAEkACSAAJIAEkUIcI4KKAdehi0CUKLgpYJcnC&#10;woa8GGyV3ccMrycB/GV4Pa879hoJIAEk0DAI3E5KbxvQxIbDbhjdwV4gAQsJKNWaBylZzT0c1QyO&#10;h4tj2VJisdj84LRp08rm2bVrl/lBNAFYCL8+ZcMX/fp0tVBWJIAEkAASQAJIAAkggaoIZOWLM/LF&#10;Or2+qox4vlICCLC+3SAMBqORAxc2C00A0L9SVoBS+j9kQBNAfbsLLJAXTQAWQMIsSAAJIAEkgASQ&#10;ABJAAkjg9SKAnrD193pbbgIwtwKU1f/hLMYCqL+3AUqOBJAAEkACSAAJIAEkgASQABJAAkjgBQKU&#10;5l+u/g/H0QugAd4u6AXQAC8qdgkJIAEkgASQABJAAkgACVhHAL0ArOP3KktXywugckHRC+BVXkhs&#10;GwkgASSABJAAEkACSAAJIAEkgASQwEsjgCaAl4YaG0ICSAAJIAEkgASQABJAAkgACSABJPAqCaAJ&#10;4FXSx7aRABJAAkgACSABJIAEkAASQAJIAAm8NAJoAnhpqLEhJIAEkAASQAJIAAkgASSABJAAEkAC&#10;r5IAmgBeJX1sGwkgASSABJAAEkACSAAJIAEkgASQwEsjgCaAl4YaG0ICSAAJIAEkgASQABJAAkgA&#10;CSABJPAqCTCItiNfZfsNr233kJfXJ0HSy2sLW0ICSAAJIAEkgASQABJAAkgACSCB+kZg+thBWw+d&#10;MUmNXgD17QKivEgACSABJIAEkAASQAJIAAkgASSABGpEAE0ANcKGhZAAEkACSAAJIAEkgASQABJA&#10;AkgACdQ3AmgCqG9XDOVFAkgACSABJIAEkAASQAJIAAkgASRQIwJoAqgRNiyEBJAAEkACSAAJIAEk&#10;gASQABJAAkigvhFAE0B9u2IoLxJAAkgACSABJIAEkAASQAJIAAkggRoRQBNAjbBhISSABJAAEkAC&#10;SAAJIAEkgASQABJAAvWNQA0XBWzm7dHMx4P89PZo1yLAxcmhT+dQ6DsjbBQtBHybNG4T5AefPEc7&#10;qFAskfOz8+KT0+CTlvrLreTdkf1G9evq4uQIndp59PxPe44Li6TVbg4XBaw2svpRwNeJ9aUvs0fX&#10;zrlSuUgkVQqFaqFQWyi8zWBda+7QOMxWLlFqlXqtkiB0jPwUdkq8vPY6FqZyg8o5BDOZLRYyoUlr&#10;0y/bohjkHzBB6OEfodcTOj0k8lMHR0p2yK+wLZ07ztomX2L5gmfnWQQB9k7YoItkT3k8va2trrBQ&#10;p1Zr4YoZNi10Fj4JwjdwgPXSMRksG1tHW1tnGxtHG64Tl+PAYrEBbuKTkhVZrG8Fa0ACSAAJIAEk&#10;gASQQLkE4IXHXqv2U0kGEWx4uTtNaPhcJxmLA296mOoCAf2DI9USwxpFu9SigFWbANq3NGj4nUL9&#10;DQp/3w+WVCKuNZJRCGy4nMERHbu0De7ZsXVocz9XniMcLBRLkvnZZ67fu/nwyd8xd5QqdbV4WZIZ&#10;TBjzJo+4l/gMTBvz1mw/smGxsEjy7pKN1bYCWGwCYBL6gVxJL5uiZgwFW6cV6Lm3NQ5HVC5CPfyV&#10;WpYESZblI3M5urqGDRriExpm5+xGMJmyfEHWvdux504rioosr6TynLHfFYX5gw5Vko7Fsj7Y4iCU&#10;kTpXfU82eY9/6R4w7J1JbImYkZunz8xgpTyTPI47JsjbMalV969DsgU5CoVYo1aDypx12vPhQefa&#10;6DKg7K5q0tZgAqBSPkOZwhHFcgXWNPfrtqjFQ/pqNBpDJQxSITYkyiBgUJDBDkA+Mtgc1vzDl2k3&#10;AYABbvnMiVD/8k37dh69YE1fypYVPDsP3Cj9n0r2Gzey+/cvmjpVHRsLvaKUf6MhgCACrTMB+Pp1&#10;sbNx4to4kLWSlhSDNYX8gK8Ek13yB67Ta4XCtOzsBHr7i7UhASSABJAAEkACrzkBB61mvU45Xqvm&#10;km84Gp1eB6qHgtAdYHHms3hSFhxugKl/17Bb8U/FElm96FvdNQGUlQyU/NozAYD+//abEcN6dho/&#10;uAdcuUu34i7fjoOd3p1CKS+D/X9fPfnP7QOnY2i3AhzZ8OXyTZE/Lfiwz/tfQUPgDjBv8ltg+wAT&#10;ANgCwCiQmplr0c1kmQmgFVv+k2tusFZsGGAlB1wNGpZOymStUPgfVDWyqC3LTABDm4ofOXf37d43&#10;m+A0cmPZuwYCZ6FCZSstGOOuOX9g55GYVIuaqyqTeo+od/remKFeVEbNg77w+eA5s/93jrViBdDr&#10;gtoE9I3o4OHMs+Vy1FqdTKHMyM59kpqeEJ8qk8AgPJ2mh0b6gs84BRP79GTIZYRcoS2SKAvyNekp&#10;FyWyP8Y2D53hJxVJlGqZTq9icNVZUQEPztAwy4ahJwK0PDWh47MlAJOtZ/RVNg3S8EAPH/HZgNxn&#10;+ffOxEuFpLvBZsf4qq5PZed/3R61eMBHKqXKoCmbJ2pcnDIEaOFmZXM4C47tptEEQCn//t7uplaf&#10;ZwroNQRkppyjbgXTDeF67px43jyGm5vi8mXSvGHopHFHr28ZNNAamKFtR1LGk3JNAAmHZ5kqV2t0&#10;YZO2JCaetqY5LIsEkAASQAJIAAkgAXMC9ioZvBc21qn1enh5I9/fDC8l1D6Rz2R2YLrKuA6VQwON&#10;j9L7rB/ipffqwKvjHyvmlCtVi2Y+bi5O1+4l0ttiLdX2Ck0ANGgpNEKB8X9K/4fR+IDB08HjANRy&#10;2GAHvsJBOAUZIBuNjVJVgf8/eDrAzqUd3wmv7Y366cvendq0a9EMPkf27frs762pf/9OV6PBDOkf&#10;jk8CtSJjhYwSTRUsdv/HTnmXk0NXW64szY8+Ke/4q1oXRH9r97135rEkofBxkSxOKk/OkcZnSX9c&#10;OHTDVNrGqy83nQSaP7WRGhfLvkNY18IjA/VnBpTa7m3qZm0fNaoRfbssGtZrdMeWgY153jy7IE+X&#10;YW+0X/zumD9/mL/k86lNvN1IwwpNyc7ROV8k1KanKzJzpII8UZFYrJQrwI1cp1Pr1EqFUq+CMV2N&#10;VgsmHR2hsNa2Ck7+4O0/SR4ySOE7TOHfVeVpp2cPl/uD/m/Hs52z+71BM3pNXj167a3FtPTPwIka&#10;KYcEXvMcMDgY9uEIfKXO0pzgFxz+rOBH3Fz/hzbgKxyEU5CBliZhpgRsYN6gdhSw3btnt2CBLDUV&#10;9skjer1Kr1caNsj20hKHzYT5Ai+tOWwICSABJIAEkAASaPAEQJuII/Ru5EuNYSonuVH6P+yQr8bO&#10;OmWsNs9B+zJfecqn7uflvvD9/5zevJx/drvi9kFLLg2l/5fKOaJ35yaNXeFgSno2z8Ge52hvSVXL&#10;Z04QXdvbMqAplfnA9/NBJ4fN/CB1CnJSpyCPqeZSxS1psaI8YM6oZLOm5orK1iETAMz8B/9/Sv8H&#10;nb/UqDt8hYOUFQCyQWa6cFA6P6j6Py74AD5hcy7vvimlpVjTep92BSy1Qq0h7XBkMldTyT9N3SJ2&#10;amsmPR4szWxlein3Y+XRpcxjb8gfZuY3JrKT0gtEWpG0SK69Hpfn6uTw3oS2g8JoCLLA9hhTamO5&#10;DWHYeJfLql0QOcXDmsRkaNoH+SblCFZt/v1KzLXCggJCqysqktxJTLr14JEPz2778lmjRvUm9DC+&#10;S0NisG3ylEqxUCSUFIlkMqlcqVRp1FotuHBo1IRWpSanzcM4slqvg59cmbUmgMlFweDw76TjuDV1&#10;ZbKYHVSN35GENNE5NPJxWXDo4+CuAVSX4BQNfaO8/Ennf/KWXHdl2/f/bF135fdOb5LOONTB4k9a&#10;WiMqUv7Na6fREEDp9qDnwyY3fBb8+aftgAFFaWnUccouYLQR0Gc2KhdWm/FbqY0elFgLEkACSAAJ&#10;IAEk0EAJwPtSdYdDYMRmvVbprtPA2I0+2F7vpGCQozg6gqGHHb2TUh9ix2DoXbXKVZq8SoZ3qAHq&#10;Up+UGlx2qwF+UP73rvk8dv8PoNP9su9kxNRFvDfICaGVJ0r/f+/rjaWy3Xv8rH2LAA6bBeoVRI7z&#10;9axCTwRPgacnN7/9Zg+xtCR0V4CP5zebIkEVd+4+KfFZuqkJsBF88J+BrUbOhg0800EVLbd4VbJX&#10;dr4isNRxa2quqCw9+gMtkkH8v0FvtIeqRs/7v3Jn4MNBOAUZIEwAZKalUaikIp2frvpL1ePgr74d&#10;bJvM0Km1GrVOxxo5Nn3R9qTFe4nli5hv8+zGKRpNUTT9UL1+dCotAvRyEdk7GrQ7DZMoYu5URC8S&#10;n+XliRzTBbYCYW5e0YFrOU522m4ts2lp7mVWYudk5+XsZMdgLZ81/f0xowL8fB1sbZq5N+rcPCC8&#10;VUiulrj/POOTEX1mvDuc0NFgBQCDjUhHSJUqiVotU6uVOi0c0ZCfZNJq9DrSGqAnWKTBVaV8ISZC&#10;DbDYMMhB+Jm/T1lx+fPPIj909uSxGQy/UO+Ff33cpDnpMy8pqH6syorlANGLvf314JWyee6aczuP&#10;vDUXfosBHUWPykDukN20LoHnP7j6V27ypM5CNipGgDXJfPyf0vZlOTngrKH38yO9ACgrQLGNgIbg&#10;imCaYTIe7n0fZI6L/GhQ14CWzdweHfyY6kL8/unUZk2PsCwSQAJIAAkgASTQsAlQ6i5s1bICQPy/&#10;8To1vLIxxrV3PH7cIfqkrhlo/6D+M3TNOC6nLriduMIe3xfOj9EI7Sp1BDC9p1GcK3ptq8FVGN67&#10;06193yek8MHLe/aqrccv30rLEqjUVESq8hOlDFP6v3nQKDgIs8VB7c/OLwzx94HC+aIiZ6cqvADy&#10;hUXNh338n09XmzcGE4oTzDR/GOQHMwFo+xMG98jOKwSjAGwwRX3MgDfKLV4DDq+wSB0yAYARKMi3&#10;Ccz/r2TWPZyCDBAmkEYvABN9kUR2+TY5oRosQNTUg9qY+mLfVC3isaNC3YUaNXfkuO22E3+46rbp&#10;H4elMd0Vnde5+9nzPG1sG7F7hkpYdHhej3ST6FQMGAiHgU4be8ZhqcvPwl52OUIit0CakV6Ym+PK&#10;FOoZvL6BFscgfIV364tN29pw3JwctHrt1qPR3/y8+cDR4wyt+p/78Wf/vVmU/qiTO4tjw72TJZja&#10;v/vgfh2oMW5rkobBkTPttFIRQyxmFAnZIiFDIuQyuEytRiTJFir5+UUpooKMoiyJ6jFPWQSO9DSk&#10;sP4txQKJXxvvJSdnD57Z+7PIj3juTmBrOLb+3N4lR2looLgK0kWMgF9ecgNfhqd34k/v+ItrD+tx&#10;aN9b/+XSM7u/+vvP4tCA1ur/0KYlI/yWeApYSIAa/6f0fGpznDw58+efPdas0fB4xrkAxZMFIJuF&#10;1VaSDcwLcNbelrwNuob6hPiVRPdALwDr8WINSAAJIAEkgAQaNgHTcDdovNWyAvirJOCJqmfoCCYM&#10;9hMs10aOuw4Rfky9H9t591/wFQ6Spxgw51PnqxRWghFCwsNZ6hNCwtM1/j/nneEbFn40cPqyFVsO&#10;SGSKfl3Ctiyd9eTEJmXsocqvKWWDKBU0+tO12+e+MwIKghWgsasT7EAsQDdncqdaCVR9Hw+3yLVf&#10;lPL2h0paB/k+yzDO0X6UzAdngWrVbEnmOjcRoKxA0I1amqsA6/9B/H8q/l8lCTJANmqxQBqTa8Q7&#10;Lt0nUbEAIfpA5ZYIa9plOZHR/+4FO8c6cZ63GXGfT/4lgr4gkhNRCd7axp2Y9mymHcfenmXDtlZr&#10;BTmdtTKdRq9XE4XPiU2n3faLAzNyRYVZGaKM56q8LH3285E9uAQjQyxxI38n6lXSM/WXnzxf+fuu&#10;xFQ+1zfAKah1u5AgJzsbOcfuaq72j3N3nz2Kf5yWfuxh0szRA+041sKUq3RSe4e4B4k3E5IvJqYe&#10;ffJ8Pz93t1J3TuWvvuLCX+yYsygk/9NO8iX9FX8OkebTNsF739Jjc1ovZ3PZI+cPsrHnCtIK1o3d&#10;cuqXi5SSSVcy1GYM/g/hDQLaB49d+L6EXBRT59e21YYpc3bNX1kcNc8wk4yORBkCYCYOFezTlOAr&#10;HCwbI6DGbZaEACAI8PdS2du7TJmS/vvvsufPfX78UefhAYYAjaOjzsWFmhRASzpzM7VXB9/bCVmt&#10;mrkF+TRauf0qVS16AdCCFytBAkgACSABJNBQCZj0f1B3YauWFWAIAfoDvPrDCgBaQqvVisVMV1fH&#10;7Qecth9gurhqxCICZiJD9Co9/KftC/MFKkgQmxlexkAS+IR9yhBQUbLcWR286L+YNqr3e4sfJKWC&#10;g/3F7St//vIjGF1/a853lkwEKCsA8IEg7nAcRuYhCgDswGB+DW4MamAflFyTtz/og3AEjtegtuoW&#10;qXMTAcqd7FGJlNXtcN3JX+3F/2oquo4By3LoFRzGxfCmRXoHKkYHtfaaUEYwbHgMDovBZhKGD+uT&#10;TMjQKEkXAFkuo4UrMzdH6Sp+3MMh1kmey83PaqLN02bv1BUdbGqbpocpQjSl6Hz/iDtjyt3gFE2N&#10;EDCVIkcs9WzWnPANVjO5+WKRRK7sG9Y6KeVpAj8jUyK/my95kJh0IfZhkqCQpRZa2S6b0GVoBHdH&#10;e2d95Kdf1MJnXcsOm0L67GgU8r6Nh3Bwt+ztnaU/hGm+Dih63+PeUG+Gr5XNVfwrS5P+/WIDBi8A&#10;mNkAy21q4AZ99/uvgruHH9u4C1wDzu88+P6vq9r2j4BThvuUhlkV5o3DTBx4AJgMAfCwga9wkEaA&#10;psF/Mtofg+EyeXLh9eusoKCi1FSnPn3a3bjRdNkyz9mzgzZtIo0FdHgBgPCJqQWD3wg6d/N5Yxf7&#10;YP9GD58alxRBLwAaryxWhQSQABJAAkiggREw1/+prlXXCgDaP6lewIdWK/tpherSNZaLC2zKy1eL&#10;flwK02MheBUVKdAQJqD8NGreKqFYCuMx8Dll8Y/Wz8qEZsCJ++cvp4/7fG16Tn6v8DaXdqw8cPpq&#10;2Ji5P/55LCElnfbl3mp2Y4A9AmYlgLd/zYrXl1J0aJk09VUskReKJRBlofL6IANkg8w0NWusxmTX&#10;gO/mNg56W4HatAoYbYe/Sv19b64L8zkbRospB2u9vpOflqVMpmZcw1ellgad/LbEXimHRvWNPHUR&#10;vILrHc9fDT0+T3+lu+NTtkw0rf9zfX6CMiv32r/VdpiphMx3zztVdLaSU9VFrVapRoe3+XX2u30D&#10;vYrkMplSuSbqzK24R1+89WaYryeTxWAx9FwbOyaDkKk1LPjPuqTREb4BbnOWtp/2cavRY/x79vRp&#10;H+rW3IfT1FsiZ+SoOVKVjUjNFCm5+RpboZZN2/058du3Nj5arlVrj647o5Sp3P3d5h+aMWR2X5ht&#10;bl2HXihtiAUAlmDymaHW6pcOeHvVyPfun70IR4S5uXu+WNZmQO+mbVpSoQHo8gIwl4AyBMDanOCA&#10;s+vYBRq7BlXBxYBN5+am5HD03t5NZs5keng4jxghSk6+3K5d9vHjLE/P3MuXFYWF5HwBmtp+/Dx/&#10;QGf/RymCpxmFfTr6JaYaI26iFwBNgLEaJIAEkAASQAINjUBZ/Z/qoeVWgGhCzSRVCR2sUMVQQ6gq&#10;jWTuTPmZC7CJ50wnX/Rgyj3M+WSA/k9cYFaoCUII9maDP4Km4RP0dlglzXrWq+dN3f7X2RsPk2Dp&#10;vkPrF07+8sdNB/5msZgwNeD6njVF/0bWoAkgduTCDSgInvzU+L+9rU0N6ilVBBz+TbEAzJ3/zScF&#10;WN+KqYZy/e5prL9sVXXIBABTOOKepoEPMMw2qajPcAoyQDbITC8X84gX5peB3lagNmUumwwdTy7T&#10;qVuVeXD2AFlIE723i258Z22w42GWmoo/qU/KsVFqaNDxzsncpEWESkau7aaV6S89YH0R5TzjYtC/&#10;D7SuypzxrXMUWYz0C64X40vmKtPe5VqqUCWVpxeK7WxtPx01+L2uoTK5Qq5Wefv7f/LVUv79O2M6&#10;h43v2a1Dc/8gTzdn8AuyOiIgTJEXS9jZ2eJ8gbSwQCoWqaRSjVSiUyj0DD2T9Kgi1FrQovVaBlOh&#10;1NGzzsr9swk8d8f0hOzvhv3y96bL6ydsE+dJYBWAtz4bMGnlSBrBGrR60lwMw/7gGQafxZt28NyZ&#10;U35eW5AtEAmyIQOZjaZx8rLyUwtwwnGIx0Fj7ygvgJY7d9qEhTX99FNpaur1t956sHhxenS0RCS6&#10;PXs2/9gxnxkz8u7epeIF0NL0o2fkb1Ti8/z4ZHJHDTYkQ0IvAFrwYiVIAAkgASSABBoegZ8Wflgq&#10;3J2pj5QVADJU3us0rpOCHOjX6mHhanj5UCsJrZ100TzJojl6nT0c1FEbuYCVlm9DLqRXZapS/7ck&#10;ehpM/xzUvf3q7YchDsH2b2Z/u3n/uX/ve7s3+vd/awd2a7944x6vfu9WLgk1RlsqOCIs6PbNZvKl&#10;EVwMsvOEsAMrAkJEwCo7VVEGmKoAwenM4wLCPqxfANMWYIOh6MPnrte48ooK0rLIQrWkqkMmgPjk&#10;tH/uPALpo3760sXJoWw34CCcguOQDTJXq591J7M81VZHulqDC47ufsGzufHfsPz3N2119GruylAt&#10;rIdpnJK95V8y6rv16bzKNblIJxETSgloIUTfpup32siGewoWtMy4PDHDM5soumGfcE33VF4rd0JM&#10;x8Omzfq+lKpBo1DyC0QsQ5o0sO+JL/+7fMLIrQcOpyc8jo46ueSLBcf+OtC/VdBv/33PhqmXFoqs&#10;FABmyGt0HI0a9F9YBgDcNOD3U68hJ1uBKVWt0ahVChVYAXQ6tYatVFm9ujysLQgCb56xZ0nP738Y&#10;/3thtghumLS4jHVjNuekkCqlY6Ny/kZq3EfDyD4V/F+3augY0nhs/KpeO3zU9yNG/f7hR6JcCIUC&#10;x0nPslpN097qtwxWapXQsy4miErFAlCKxfYdO7qPGAE6P7kugGGBQGohgCf79l2ZMiV+82ZqvQBa&#10;Up5QHjpxm0yh/vXg7dZvbzHViV4AtODFSpAAEkACSAAJNDwCEJisVLg78z7CKchQea9lLE4kiwNj&#10;NuqjtwrGD1Yfua4j4AWVS256heLI+ay3BymPnNYTqsNMnpxl0SLWtISBmzC458krt+Htrn/XMBee&#10;w6b9p2y4nJO/fg1j+CM+WXnx5kMIDVhJ1ygZyoZFgIPgsAD6fxM316TnGVADxAIUFVX7HRLUe9G1&#10;vaCKQ0TAjf87sf/vq6ZYALAP0iYc/QU22IGvDeDGqxXFr2ZcYGD/5sMngBUCToBLcClfAPgKB+EU&#10;ZIBstHsBwCUXXtsLE5JBeHD8qNwZoWYdpEpppSzxfUdDCEDSF0CgEO1OufhbfPQc9wQ2A2ZikyaA&#10;W89tf71eoStEtVpXMNjfq5rm5ygh/IesiFBL9GG2qvkhwvFNIay9XvKEKUySnSlwf6Cof14AEOU0&#10;4dlzNpudVyjcc/TEB18sGjJsxLn/7dU3CiQaB0kJ3tmTl8ZPnNKiW68Fs2ZrrJ7ADkqyjsFRKBRa&#10;jVarVqmVcvjU6rhKtVImFyukMqVUpoKYgQoCgi+qrPYC2O30OIabLWYoCzKF0OIDTt7/HJ7ksuR5&#10;/MJ147Ykxz6nbgNYHaBa90NFmQ1aPYz8k14ApvF/w1dyqhhs1GIB5HoBBGkFoaXRyitxdqxiQRfL&#10;ZaC0fR2XG/jpp3e++qogLY1U/g12AZggYDQQGJR/Gr0ALBcPcyIBJIAEkAASQAJIgBYC8Iq2kMXL&#10;ZzJIR4BncsOa1cahR3BZJVdEfpYH7p4FTNYyW38L3+doCVbXt0vboxdvQh/ffjNi2+GzIMrMtwdn&#10;5OaDO8B3cybDLAD4rJKAaUJEqZztWwTce/xMrdFy2CwwB/BzLPIWh2n/vgM/gE+oDT6du08qXpG6&#10;tC8qmAPKnjIvXqXkdS0Dg2hbmTtx2QCP0P9Koj5a4gdSCQKwBsFtMaxnJ/DBgGwwK5haIACcLqiY&#10;4aD/n/zn9oHTMTRGjLA8iKVFvXMPqfoaMwheF6FdiJwKwAcK1QiiaFs7JYNUsfT30u2G/xGcIbJg&#10;VTlBUtVtkWqippuEP4srCWjEsnckuHYEBCBgsgmllkjMlG/Oc7zA9Sc4thZVVWmme5u6tQtyhCwQ&#10;CJDKCC4AphKlDt5PlrSf+a9VjcqFzTuG+Hq63zp+QEOq3wqdbSOC14SwcyYYLJjSTqgVpPMDfLI5&#10;hL0bwbVWpWzrrp/3zn03Dx78nMLkKRZL7+SgvHqr0dZVvoHSyXpbKaNRkdopX9VYHC95XrN4pKWA&#10;wA3iryHDNKSySY8mtp7ZX9k0QOPEseW89fnA7Ce5987ES4Vk3IHNjuR6ljVOy388sHZcBBg1qqpB&#10;z+KwPtl7fc2CCVXlrOy85X90VC0W/elV3OCvj0+Rf2iGDKZPQyCcYq8b03IIhp1FLYda07tQ8keV&#10;jPABZgfyz9uQDDvwlUg4PMtUOTjohU3akph42prmsCwSQAJIAAkgASSABMwJ2Culsbo8VwgGZhzO&#10;Aa0f3kIM0zkJooDB6s4NlnPJl/aXltLPbX9j8kIYxIX1/yD+P8T/g/n/4P8P4/+wHCCXwwYvAKdu&#10;Fr1eUhETyn05hCgDEBTg2r3El9YvGhuC0W7zRbJAEYZV6umqf/rYQVsPnTHVVoUJAPLBwDt44Pfp&#10;FOrv7QFD8SBK7ZkAoDmwAgyO6NilbXDPjq1Dm/vB+n9wEOL/wfx/8P+H8f+/Y+7QqP9TIKCPYD0y&#10;fAZWEorcIj3EEhOAoVEbP7ljOzHDRaNXam63ljZzlOdLiU3Xmqy51ESitGxJOQtNAKB+qCQu4twR&#10;+oIIB24TjkbP1mVq2CkEcV7mcI/bmLB1JpiWtWjZbdh99SYq47VFM00lyj1oWX0V5FLJGFKBXppP&#10;Kvy2PMIGzBv2BNvWrC8weq01RgFgcQiGtT4vzdwdFoy9HBBgB/7/ciUnX+SYnuNwK6X502dMWxWn&#10;QCcukMlVmgqXV7Gqs8WFIZhkD5V3G3XJ3K18hjKVI77FNQacr1krS9cfMC9o0JONg/2GWJXG79Q+&#10;PD3WLbToN7pmwtBean1idInmb6i9rPJPheQ0xM8hlrcaZo0Mvn5d7GycuDYO5ZoAmGy2qXKwxwuF&#10;adnZCdY0h2WRABJAAkgACSABJFCKgINWtUaTN1ojhDWtSI8AMv4/LHukjWK5fm3TVMqiIWZetZgr&#10;bh+EZf9Uag0o/LAD2hzsNO41pUgqh/H/ue8M3/C/E19t3FOtOstmhlkGt+KfiumbTGqlPNUtbrIC&#10;0Kv/gxjVNgGUKzrYApr5kBYB2Nq1MNgIDKP0FinJFsAAF442QX7wyXO0g+wQ/x+MRjD/n3b//3Jl&#10;KWsROHrxBnieUAEnq0gWmwCoehhcnZ2t0odLiJXsPAkH/kCrkSw0AVA1kquDqghYIVBL+hqQbgBs&#10;LsG2IXfqaYIeaRRkd8B+ARo+HUp+5STsbDgfDswrUvKSM+35AkIgVksVtavwVyRPB3VjOMXUM5LZ&#10;YiGzJsufllMzBI2UFVRxL8DdwrEjTS1Aux4luZB0BlGIq+odi/yLAI8YBxKvlYnJYNnYOtna8mDj&#10;ch1sOY4MuFH1ROKTEhOslU1gcSSABJAAEkACSAAJVEQAdH5brcpXKewP0zx1+gtMNsT/U7AgLgCm&#10;uksArAAgHI3j/1RX6TEB1F1sr1yyapoArJK3WiYAq1rCwkgACSABJIAEkAASQAJIAAkgASRQ/wiU&#10;MgFY6xpd/wCgxEgACSABJIAEkAASQAJIAAkgASSABF5LAmgCeC0vO3YaCSABJIAEkAASQAJIAAkg&#10;ASSABF4/AmgCeP2uOfYYCSABJIAEkAASQAJIAAkgASSABF5LAmgCeC0vO3YaCSABJIAEkAASQAJI&#10;AAkgASSABF4/AlUvCvj6MbGqxzt2/mlV+eoUfv/dKdXJTnPe2ujpq+2ROaCG3Tuab4U6Vt1LvnYv&#10;ubk6BhvFQQJIAAkgASSABJAAEqjrBDAcYF2/QigfEkACSAAJIAEkgASQABJAAkgACSCB2iDw/9RF&#10;3gBs3+qFAAAAAElFTkSuQmCCUEsDBAoAAAAAAAAAIQBWEQtpcZ0BAHGdAQAUAAAAZHJzL21lZGlh&#10;L2ltYWdlMi5wbmeJUE5HDQoaCgAAAA1JSERSAAAFVgAAAwAIAgAAAEBcq5UAAAABc1JHQgCuzhzp&#10;AAD/yklEQVR4XuydBWAUd/bHZ7Mb9xAPSZAEggcJbgWqUKhSqtSudvX+6+VKr369eu8qV6NycJQK&#10;lCru7hZIgARC3N128//OzO5ms76bTdjAdy5Hd2d+8ubzm5md937vvZ9CuGOp4OjW0iLUFAkNVY7W&#10;Y/l2EfAOFPwjBIXCWiMcmnYhdqoyx8UpbB1eiePS4Yid6oDj4hS2Dq/EcelwxE51wHFxCluHV7Jr&#10;XDRCxRmhrqLDhWEHegK+IUJwrKDwIBISIAGbBBTOmABqy7ybK28Y23NKv0ibHbCASwisOlz47aYT&#10;Td7Bgm+otQY5NC7BbXcjHBe7UXVqQY5Lp+K2uzOOi92oOrUgx6VTcdvdGcfFblSdWtDecaku9G8q&#10;f/nmCbdP7d+p8p2vnX2+6vBTC9bVe4cJAdRNzteLgOftCAGlMOx6R8qjbItQVTBtQMysYXEOVmRx&#10;5wn0ivCvqFefyC0WfIMFwZIjAIfGecLO1eS4OMeto2txXDqasHPtc1yc49bRtTguHU3YufY5Ls5x&#10;6+hado0LXDLLT//losGPXzG8o+Vh+zKBob0iiqoadx45KfiH23CYJTISIAFBcNxbpr5SpWiZSf2/&#10;06+eK4bHgbxQX2mxZw5Npw8KOuS4nA3qtvvkuNhmdDZKcFzOBnXbfXJcbDM6GyU4LmeDuu0+bY9L&#10;Xam3SvHYrGG222IJ1xF4/IphwC7UlbquSbZEAucsAcdNAHUVaUkRQT6qcxaJu54YmIO8tbgyDs3Z&#10;GDuOy9mgbrtPjottRmejBMflbFC33SfHxTajs1GC43I2qNvu0/a4VBfPGt0nIsjXdlss4ToCAA7s&#10;QnWx65pkSyRwzhJw0ATQUC1omq8cHn/O8nDvExPJa5oFjILpxqE5e2PHcTl77K31zHHhuLgnAfeU&#10;ivcLx8U9CbinVNbuF6QA1DQ9wRCAszFyInZNE7Mwng327LOLEXDQBFBXPighLCbYu4ud5bkiLsiD&#10;v1BXbuaEODRnb5Q5LmePvbWeOS4cF/ck4J5S8X7huLgnAfeUytr9UlM0LbVXn9gQ95T83JYK2AFf&#10;XLaMGwmQgFUCjqwI0FQvVJ55/qohSZEB5tvUaARkQDG7YSk7DwfNDRw5cwQyC6tf+GGfEBQnePq0&#10;HpeGZv7Vqb0j/A0rGQ7GmUbF6kplRr0ir1mJMjEqdbJPy5QgdZxXaymr6w1yPKwROF5UM//7vWbH&#10;xfSWuWtFI9qqb9QISO6AW6OlRaFQeCgUao2mpblFUCpUSo8WoQX3k4+nh6Kl5eOLaHRz8vJz6H5B&#10;Hy3SWOBDSXlFWUWVn59vVVV1dW1dWVWVn7fXgORewYGB+jJOysRqguDQ/UJgnUbA0ful0wQ7zzty&#10;8n7hK1kHXzfm75fGGqHk5OqXrxvR22JeevzKeHl5qVQq+ecGvynNzc2NjY340MEinxfN7zxeOOXZ&#10;/wndegpebV6JxZOHwywGyFWcMXpeAYK3BZ3ovIDNk+zCBBwxAVTm9QxV/f2qQWZOF7eT9fXq5Tp2&#10;FuvCPDtD9L/9cOBkWbMQFNPamYWh0f+YfF2sWl+tmh2jmhwV2CPICxWzKhvXFlQtzmueGNB8c3iz&#10;3BRNAO0ZP/vH5e6VjQqNMCzSp7ZR3axpCfZWeXl55FU1+nkrB0T7ni5pyCpr9FQK4f6qvQUNGoXw&#10;8YXikHFzjoD94yK3r1arD2WePHbyVAPeyJqbvT1VQQEBsZERFTW1OXn5Q/v1Gdint3OSsJYhAUfH&#10;hfQ6hwDHpXM4O9qLY+Ni57uWncUclfV8Km9mXEqzhsUHrn3pGksYoPx7e3sXFRWlp6eXlZWhWEhI&#10;SEpKSmRkZEOD+LNzPvHrqHOd/NyS3aerhLAebTrABV+V/+KV/XuEuWZaZfnBkv9tOyX4hQkq1zTY&#10;UTjYrrMEWj6dabaq4s5lzjbpcL0dT495f032V1tzjWreMjr2gQsS017d4nCLugp2LwqobhRqS24a&#10;16t7qLnsJrBk1td75+R4Z2f7HjvmffKkd1aW9u/UKWV5uUd9vcbHR/D0dFpQVtQT8PP23J6RJ9od&#10;PcT5fMH60AjC33I8fbxUbwyPLG9RfX2q5v1jld9m1xyt1aRGBDzYJ2h9Ud2yEsUFQRq0RBNAey4z&#10;+8dlaabaVylM7O5X06AJ9FbWtbSoGzWjEwMev6j7yJ7BU1OCL+kXcvXQ8B4h3r8cKfNQKWb0kgaa&#10;m1ME7B8XjbRt2Xfw0PGs8soqPNU8VaqauvqSsvK8ouKe8XEBvr4HMo5juiY2Mpy+AE6NRmsl+8el&#10;nR2xukMEOC4O4eq0wo6NC1/JOmtgjMelGS6Z+a/eMrFf9zCzIvj4+MAE8OOPPx45cqRbt27x8fHh&#10;4eGwO+/atevYsWODBg3y8PDAT0xniX/O9hPk5/3TpkOCb5DgYZi8XFxUa1RSeGSAa5SRPpF+B85U&#10;l1bVCV7QjDrwDTqmbPfAkhXJZZt6VWzrUbEjpupQeNXRgIaCsNqTNV7d1EoDp2DLQxpecTi2aj+q&#10;eDTX1/pE2Bz7QQU/x1fuiy3fE1qbFVyfE9SQX+573mWCmz+zL7T9F5YdNfzDTny1CdBVBRqaNZ/e&#10;PDC7tG5fTpW+Tej/2Pnc0gzDnY72aLcXQHVhpHfzmzeYX+AkYMeOiG++UVZUKNRqsxK0KJXq4OCi&#10;m26qTkuzKGL55ncf+HCndPiav309K9nRczEqn7H05r8vaduavGvEve8/NDbESusQZIEwt22ZVuHM&#10;VM/d9uHS3X5+fj5p06/rH96m5YbywgpFaHiwp0vDIB777+7CBpUQILmZWR4aeAFg/r/GQ/XIwMj5&#10;B8szK42ty5fG+j+QFDBvb4G/RvQFsPgAc/HQtHNk21e9Ou/I6XJfX19xvHyCA4K8XTgydo7LnX82&#10;BKk8xkT7/nK88u4R4YlhXvD39/VSDu0drPOmEYdiw9Gyx3/KUnorv5xuzu5mcoGbu26dZyWNeQ/j&#10;G1HsVLB1dxoLUrHlgy1R91/Sy3lh2lnTznFBL3uPZOw+cjQ2InxwSh9fb+/Gpia8jeUXlxzKzKyo&#10;rJ45dfKO/YdqGxrTBvTtl9SznVLpq5sMHCj/GmHjKWW2c9OHXuseQX7yFWEEs4wfgVX7vn8vc8DD&#10;V6f4C7Un1uxRjh6X2BmJrO0el/It7zzw713yKQ+/7/2Hxxg/vzN/vnl5uJn9rhqi86sdu8fFFVjM&#10;/FCb/tqi0OH+Zl8KnHjqic0XXdb+VwxXnL1Dbdg/Lu1+JTP4ybfwPqYHb2kEDB89Tr3RZa2d99km&#10;Hx/xl7r/jLkXJ/s5BMtc4U8++eSuu+5qdzPGDbQZl/KcXiGKvW/fZLYXef5/wYIFycnJY8eO1Zf5&#10;448//P398Vqyf//+2267zYYvQMHim5L1U5AzP834ZnaUi8+pTQ+CQ11sfyPovcQOEMmJM0x95JsT&#10;5S1CSPfWuhq1UFM8ONb/8UuSnGjQbJWDeTWv/5Iuvo0rXWNWMO2lR+nmuJoj7706f9iwofLRY5kn&#10;brv3wS8+en/Jst9f3tpcG5hoz+kkFa364CHROeX+d5dkRky1WQUmgP0//+er//2Yk3P6misuv+GB&#10;ebtiZ9usdc4UsDL/j0Od6QUApLLCf+fXB2VfAKOvTjO3T/3BbdNQfckQgxvJoENFU1PEt9+qSksV&#10;CDzDhph/+U+p1H6AcUyjQQEUU1iwbuJX5GbxV1m79S/aXO70OYkV0Z6oqUjb+xFFGfK+X/Hq+/XX&#10;1vV/892WHxa0wr2ftuOBnzMNSlUf+vl/wpX33jt37rWjy1ZliF5dbTZvb6FJLZGxsH3//febN282&#10;PIiv2GmlijgW4hIAavHP8tAg/h/+/9D/v82qSZasntD59X/4+sSAMF9vrxdTo1AMhc326Oqhade4&#10;ipXxZrFUGlDHt8ai9N2F3sn9+vXo0QNOdwFQcyxH3nXcuCDs30MhYPXaAE+P6ACVt4eiqq65oKIh&#10;Pbd218nK9UfK/thftHxXUV5Fw13jox8Zay6e0NwF7jgPGzVGjMg63Ia0eAuNGOHyfhxrsOPGpbyy&#10;cs/ho0P79x2S0mf/0YyNu3ZD/0/u1WP6lMm3Xn1FZLdumadyknsm1NfXHcw8XlHZao517ARsl06e&#10;pXtKOXKxW7om8Potb9onH0Zwx+FyQylO7TospNgWSyph8YbpuHGR+oXmLz/OR21r+wCWjiZd/rWp&#10;XcDOMzrHi3XwuLSPnrlrNmPpAzvS5MH++jKh7ZXavt60tUPGPuQG+n/HjYtLXskki6H2weHEfIzW&#10;Vqxt4P2IX29+18o7HS4D84enzn322UceeeTKiJXbTtS2c/Ch/xu2cPjwYbMNtm9cmoX68vsu0+pp&#10;pu1D///555/79u0L/R8z/9hQBj2Wlpbu27cPPmjwAvjpp59QzOLJQsVOzn6wUretHJKd3U4w5qtD&#10;79f2kTFzWXLQG9vt7GXk45WuN0mg75dffnnx4sWGQuArdloRSxyI+nJxFS39hoBlL//92UVF1S6L&#10;thgY4x/q7y00mluoy05mVov5VWXH1Bz98l9vBQUFTp02beqFF0258OJb//qYStPo0aLx1tSNKvl5&#10;cvaHaTnf9sn7pX/h7/jDbD+0ffkPX8ef+s+U7A8mnvokpjZTKTSrWhoTag5dkP2vMae/gHEBej4O&#10;ocCk7A+H5y7um/9bat73E7M/Gnf6s/Dak5OnXfL5Jx96CmqPFnVIY/4FWR/gEAp4N1W44uTcvQ3o&#10;+UZ/Z0tiaP7Q/2EFgPLvKv0f52KfCaCuPMBHNa2/eb8RVUmJR3V1ay4AGAJCQsSwf9kjQLYLYIPa&#10;U12tkgKfTLaMdW3nG2EgDWkX6aKindf01/oRhIwd216PAqG1jZCIHm0kq85OFy4dGC3u80vsO+ho&#10;sfEJNqhUyromKzaAmJiYgwcPrlmzRm4XH/AVO60AwFhgRMSlAawODfL/If4/zt8bqv7kKK0NHZ/x&#10;l1HdhPa3F9fLvaAYCnfK0LRrXNtVuSHvREm3Qb3C9G5hHp7Qvi022XHjUlffXFbT5OWhmNEnqLim&#10;+VR5U5Pg4ePjWVaLQVHEhHinJgaNTg6akBxy+7iYsgZzSperL3DzFHr0yPrV4MWt/PCOHlbceNo1&#10;OPZX7rhx2Z+emZLUs0XdsuiX38vKKy6fMnlE6uDysrLjJ09Eh0dcP+syPC79fXxaWjTNzZrSDjQB&#10;2A/DsKS918ROGMA+XGdg28k6kdc/RXqE2d4sZ1HquHFpI1VIv1HDjxeV25aUJWQCnTQuzuE2c82W&#10;F2WNSOsfIrfX7jcB58TqjFodNy6ueCVrH4GMpaKnUavlAEaXv7V95jjWfnTsqFNVNY7VaVvaUP+X&#10;lf+NGzeabbBd41Jd1C3Q7y/T+pttWY7/r66uHj16NLR9xGoolUro/zA0T5gwoU+fPogFwPw/tsLC&#10;QgtWgO1vTBNWVj4+Ut/ByMcNvrSHkOW6UbO/yfh033uLCzqmeTtbhd/E6tWr4UAhl8cHfMVOK9Ux&#10;EBgOodpgaQCYABC07+G5eHuOnf3aU+zK4XFCY52gFl+qXb7F1mc+ePv1gYEBd917/4mgEasT71+T&#10;+Nct8bdplLATtaSmDlm98s81K3575Yl7IhtOLXjh7rcfvi6kMS+84cyG/zwXVXsitOHM7z8uWrXi&#10;z3V/LodsSC+Nf1etXLl6xR9f/eufUbXifCYOocDaFb89OndWZP3J797729uvv7Txj6V33fWX5T99&#10;r1ZANRBrffvtt+hr3Ypfr58ytHeZ8/HnLkd0njSotwIYugO089ztMAHgimmonDYwTs5carrB5Cwq&#10;/PKrIWb+sV19tfDee0L37q36P3ZKZZAywEwTGYeX6BV2M4dhIjY/7WvxgJDc/5olfze0K8t+bTs/&#10;fEAyRktza/hH3NC0ONEtbtbs1Dq5xBeUcANjSHl5emSQLumov390RU2D8Sl4qrwbWizbAGAPxoMs&#10;IyMDyj82fDByEjPDXKHAiIgGzvoKK0OD/P/I//ePQ6X6Fn7LrZHVftkp4D/HRUveb4WNKIbCDg2N&#10;Fp8BNsmUnyGz1FLWERZbtnFYLiFVkAbFqIZ2cGTnwiV/l3swrmD1bmgoLRS6BdvvqtWOcamwPi6P&#10;jIl84ZL4S1LDZw6LnDYk/OLU8CE9AntH+/WO8FXXa04W1m04Wv7r3uLM/NqsotqvdxaaOS2TC1xX&#10;psjkWm6FpMXaOrMsHtLeWmbvpYj+aQYTxqKhrn9EkRirY1DR6IutB1LOppfffvvtDz/8cMGaE3VS&#10;4Ya8felFlaUndiM2srBajWy9mHywEgzZjnGxcb/gHg3089u6b394aMgNMy+Lj439cenSf3/40X/+&#10;85//fbc4Mqzb0P4pSNakVKma1Wq4p5o7VxHuZnEM5IeJ1UvaojeLdoTaXuy2yJo+9CzW6I/Ho96/&#10;o3L3urz+oUK+zfbFAlYSVrdjXGzcL+YlQ3DAO1u2/IynBbyyEAgg//vOFhG7uMm7xP9ot9ZDrTvf&#10;2XJqyztSOWlDm61fWnfJDcil2nTb5otcXbvpmhSl2CLuNujdLtIuK9SOcbFxv7hARDPPsRA8dD58&#10;wBlHL9OfJIMb8N3Nm3XuY7o5Z8NfJDM//m0O6+/VEysfe2zevHmYfvw5XauU1mVvWr58+cqVK9OL&#10;ivJ252lnq9X1tR31HLNxv7jglcx0aM3BtXQBtLHiaAtFRIzIEi13hn5N8ufWdzNLD8SajH1FE5J1&#10;b13lJ+EmuXs3fi9y8HMhCI0NlbUay958UP6N5v8tKf+ypO24XyqQMOsvFw+x9KqM/P/Hjx+XtVaY&#10;ABDzL+v/6HHnzp0DBw6EU0BoaGhSUhJeAlHYDN7t616cN6lV/zcoAdf9IO2mnbCHu8Ab2/GPuGGX&#10;rsBNraq89mBQkME+82MaNWmmsGydbAMwrtXas9Sx1K3cyo63e/XqlZqaOvGrFWtffnkjRl84vvKx&#10;ladPr8c7wKeffnq42IFHyOzZs8eMGbNlyxYo/9jwAV+x00oTGAgMh1BbhuWVdMUUgsJD8AncmlFQ&#10;a21izgHBUPSCPqGh/p4C0kB0wBbcWNQnOfnMmdxGD2+/5kpM6WMCH1P0SrWoauCymTbtwjfffHPQ&#10;gP6eLaJfgFJQBzSXe6trcJF5tdS/8MRDR48enTZt2uQLL5WlmzoVzgTiFhMT7aOu8a8vRAv4ikam&#10;Tp6o0ogKHa6ZKRde8p9PPoHa59kimjZwWa5duxYlV61aNfem68PqT3fAuWqbhJu9lb+O6/c8bNkO&#10;E0B9hZfSY/oQy5NEetOAfoII8/+YLPziC+H227VrAeoPmbMjiD8YEbZTUzg0PHClFV329dokzNDv&#10;3ztCdG3TesMu+TtiC+FWem/W329G5L/0UWgzN2auv/LNCz7scdmYYIdkQYiQr8EzyEzdCy64QLYC&#10;yPo/vtrsACPipa7zbK61MjRY/w/5/6H2n6lpGBmuzReytkB8RZGdAuTsACiAYvJigUabpaExdPMT&#10;Oete2HZ++KvEEib/B8TgTfHjNUv0M8nWDssRhbLj4N+Ev2tb1NXQDQ7G9W/XiLkixHGUnUekzdRV&#10;MWfT229vM9Rr6uqLAry1qfUbyrNgaK+0+uogPtk7ZlyaFYoL+oUVVDQeyqrMyK9958/TX67PXXWk&#10;/N2VOZuOl2eX1iMcYEdWVUyYT4CPMjrA7HIAxhe4PHDGuKTXK71XLbCKiqnuZUzArL6g9fUXP5q5&#10;ByPGXqafvMk4nHXvJL1nzWV6JVKsqj+gu35EY5t+e/gTbRj3qbXzMMZw7Lz33nuvTcxepnsFKM3I&#10;FeKH9euX6FV8urDJEz8/KivuGR02LhFhoTn5eepmdb9evcK7dTuZnbVr105/fz8Y4Hft3n0yKysx&#10;Pq6+oVGjVis9PLCgk4WbdMkO8TrG9Wn9kpaePVY1nTYXu80nAux6Rg89bRXRYGZoi8Pu5En3wr9D&#10;8uSrzDwQN25IqB3NowiWrbRWsIPulzZdZm74tzCqX4i0b9e/i/vh5r9cF9aZNOE+YduRculY5pHF&#10;s/vhAEIE5O353v/eoFPiXxCel3c+PCZhzIzZi4/INoDyI9uE+yYYBIlCp/9SuFVbX3hBq9e36Vb/&#10;RcxXsG2U1nf6eeEFvc6/eJvYxNmMU+iMcbHvAjIpZeaaFf308aiy0yava9HsTxJiCnQ/EXOFHXJq&#10;oDabyQPT/GH5XpUukl54U37xxReffXZu5G8Hxd+Xon3LtoaOmzED79C9hJI8uQF1dUW14IPnmMWn&#10;hFiqo8al3a9k0jnon+GSNRMDpf1xtj2dD9+OHhEhbVHCfXJnkdmV2lvfzUx/xlcteBkm409WRgzp&#10;JVtcyzJW7hQGjh07bNiwfsmBtafLGwUv8fXKVWu8SZ04Ny6ejZV+QuND04dYuhWgkVZUVCAFIArg&#10;woD+D50f+j8m/0eNGvXdd9/h3/79+wcEBMAIbtaOUJC1b2aiNupbr3nLCjem6mW/fcMJ+xenrZsk&#10;75oW9JjwpvRRuPMrqQJUdemguHPmssfsnOM3rbX9qzuHrJTbaeOPULD4tsv2v73txN69e9cPy3uj&#10;NdT1t89O9sQ7wJ2XDz94NNtkwswSPHH/3LlzZSuArP/jq7XS0jEMBxZaEmpKWkvCBODphxyBP+/V&#10;3qw2G7GnwPi+kUID1hq0+gNpT0O2yvz2wyJM4H//1SfwzEfZr7/5tsQ7dvnvK0VHa3N1C4pLcLP8&#10;5S9/aREn88Vt1arV9Ur/JoVXXn7+9IunKQTNP974ByyYjz32GI5KrSh+XLqswLdXi0EmxczMzI8/&#10;/eJ40PBXXns9KioK5gZbkjp/3NT93nCP8+128Zp6/399RED7T8guE8CElCgfrFHWYZvFHwftFBqm&#10;77VvsboXZosHDGUU3yQkbdKsbfmav0lao+jXf81lUtiBsYu/8fmKnYpKqhOBcR5KLP7uWn4YkQl9&#10;IwZHe3qrbA8icgGgd2QBwL9J0qKAskUAn2EdME0TqBfVwtDAMqDlJ3Ib26oOjrh3rsQSWuYIrVqI&#10;j/rmrB3Ga4P+nQMT/dKMgRiPKDeIqSF5EsFwQ9NtfT30B5HebFvIXY+MMjRc+fpEVDdoH1veIWIu&#10;AARwuXyTxiV8SIyXlXH5eEtBZkGNUqnYl1d7vKC+ok4d4u9Z16Qe0ydkUI/ACSmhV46IfOzShKRI&#10;n/BA7wcnWkr1Y+YCN8GFly4tQZwpFD9xUl+cZhODwUW//ssu6yFhRTm9820bJuI0nThhLKYBMCyh&#10;2y/ZEUyrtsaR4h58567hUpuVZXlT547TphTx6zVw0IFCOWwmLLlXmOie4aXy8wvykUwe9iwy6sjg&#10;2XO/hAYFlZRV+vr6REd0q62rk1/fMUsjRmwqYMxUeHl65RcV43tYSHBphaVcANrniQjV2iXd5sZx&#10;5FSs+b6Ye+jpcwEYPLnkawA2gBObv41LSrCze3VzS4eMi437RZJu179loxK0d702PbyNvi4+JvqN&#10;0toAMo8c1x7UTc2/sFiQAghM9PykflobgHhEZ12QiRQX79L1e7OuvpiWwMBMoP9SXCzcd6suT6Gh&#10;MWL2DJPshXbyPovF7LlfXCSeuWtWUjhF47I9nnmiHGZ/kkQLts46Kf5MmQps9fel9edHvldlQ1Hl&#10;7gWSF8CCzUJhVa1QW1XafXRP2YTmFRGrjd9rbm5oqKy26gXgHD17fl+ca9mklv4ZLs+a6B47rT/O&#10;FvvRG5nblnBiokebC+De2FzZa6y+pqL3iJ5Bcruq4OCQ8qZGrIzk6bJl3p1lh5/7IZGKGyam+PtY&#10;czTUK/Z//vknlgPES8iBAwdGjhwJ/R+2gBEjRsgLzVjyI4jqMWSZLvRf1vkzWlcs087OI1Ggvsy8&#10;lZJWjmrCvAelnIHiR2mDNUF4cZrsN2BYxTKAIT2izNVKTJz54jQzbgTZ2cufuW+WPLU3cPrjrakP&#10;L71jopRVPip24JkagwQP9bUlJS5fEBHDccOkAZIJQPcGjp8wWAG8/FfsP+NCR4AZgyK8lRr4MDp7&#10;BVmsV+EVcSzjWFxcLOb8/BtLpl95LabrUVr8KVZgdWmPHL9+ODdDKxjm9mEgkH+r31qwFPP/kydP&#10;hre/SlMvllQoalQhGtki0NLy4lOPBAUGyn4BWiFEdcWj0NvovQB9KRoUouJQU4PT7MDlD1zO0LUN&#10;WkoT6NpejFozjP83zAvQzk5taY8NVXAmmTUszlo3pjP8CAfYsUO47Tbh88+1sQCmZmnDFkVVrm3e&#10;Mfmo/G4AC/wI7Vus7h3W4gFTOZNnYRraXOOOkdNO6JmmEsR6roWVutu+piY/2KxeCfXBWn96/399&#10;RIA90s0a3Xds77Dy8nJLhWNU6qzKRuj5mOdHmRt7iCaAUWGeciwALAJ/6R0M6wAKoBgKm2nH0tDY&#10;I5/DZfS6CgbdnqSN0mUwV1ig9/XQ9Vh14nC6Se/evkGlJRUORWt10LhEB3h2C/AM9PSIR9h/j4Bn&#10;pyfMHRd95dDwcb2D+sX6K9QaRYuQW1L/+eaCl5dnLd7bGsdhjqgTF7jWBlBU1KN/cnL/HjAHYIbf&#10;vAVAN2GcIZoL2iToECeScV9JdoR2Zu5w+ELpoHHx9PRsaGr298WiTZ4ZJ0/Gd+8+ftx4/EZiWYBx&#10;Y8fBGe/oiROn8vI8lZ5JCfGn8u1xnXf0krYHhfbpZ9b3Ra5vxzUBnabHJ+szTxw7fePIHvb0ijLq&#10;5gbrsxwdNC6SeLp0gK1z/uak1toAyrcsPy4p8+LUfPEMafry/ftkQxTU+t5tpyihrx+HegcLQG9T&#10;bX221l9A9hlAk11w68hxcRUOM9dsyNi5ks3S6S7MzUY73ZhUsXLHf14onSR5ATx0qeQuUlN1KtTf&#10;3PIZ/iGiN5NVL4COGpf2v5IZUxK9ybTpmvE6ZouhOHNgPG6I9jTxDLDVTuvx6NhUK8kAPDytTLFg&#10;CQCjVQAmTpxovWcnxqWirHRcUtgTcyZZaRlKWkhIiPzCtmfPHmhccK5GQBny/8n6f1NTE5R/mAYQ&#10;DmDer0HUt9eZS8wn5+GX5uJXzrOTa2vCP+MZfJMGMNUvaN0PjGtJpog3hcfkcAP9BhPDjAR7bctS&#10;LR+/bt2wYoIV4fX+//qIAHvO9IkrRwiYMK81eI5IJoAGtbAm3ZFQBKud+Xl6XDgwRjQBuNQhBX3m&#10;+iT967Nv4Bvyz3+8FthUgiyAsiCm/UC9LysvS0xI8G8un37pxZirRyFPTb1S03TjjTcWFBTc9Ze/&#10;mJ5EaGgIxh/7n376aSunmJTUW9XS1L9i0xuvv5aXl1erDLAH/jlZRnZJ6MxTM83/5yorgC0TQG3Z&#10;yN7hoX7W7Jotnp6iPUpW8uUUgMhm/+CDQk6ONgpARiWVafExt3ylZGI3CN0v37y0nSsCZCzVe9hi&#10;JqD9Y5WxbkeaPB2t3zAZsGBflRCQmCLIDoFCbfbRA33DLbjUWrYBILBN7/+v90AzWiPA7BmEBvjE&#10;R4eXlBj4OLUtl+zTsragSp78h9qPvID4vK20SY4FgEUgzlcB6wB2ohgKm+nF/NDgJ36J3ocZ88NW&#10;UznYSV80NhjmnrOzmmQnMrbyBA65/tlR5Z+0DQQQQnoODMg4kGdv4tb2jEv3qG5WxuXusVGh/l5R&#10;od4jegfBEnu8oG71obK1R8pW7S/dnVWVXVIPi9HJkoZPNuT/nFm5Qxdb2gaIvRc4nPs/XKC7mRA4&#10;IU/YizaAonWHBTFjpmgDWNB2hr8teik29+9IA2CUeAf7sw5vhgXA+IDFkQsKjVm1YJM2DU/tiYMH&#10;BkXa6YBu2GR7xsX6/VJaUe6lUmIZQMz279h/OCcvf8Zl0++66+577rnnipkzD6Qf++63P5VK1cUT&#10;x+WXlgb62PQhMX9J61+OTW8cR/L/m1K295rQ1kzuf9UPL795OjVJO6dm84ZrbG7w9rCs0rRnXKzf&#10;LzYlMygQMmZG720bNuiUeej7w8OldVqh4MvhKOKkv86lX1sRhoPjR7bAAiBGDhhu4eHDFy/XZxew&#10;Lge6+feXurKG4QqOiN8BZdszLtbvFxcIa+aaNfz1hw5vZydmf5JEVyXdb4p4t9nZVmuxtvcqro7i&#10;kr2Dw6T13quzMySngIjY1ANHs+Ug4MaiXK1vsUrlXWM1CbAgtGdcrN8vLnglMyaFgdDO4cPma3tM&#10;RH8zw3wOYpSGNozMYFIBVgF7RyQ/d29CIN5jfPyDj+88Keor2JorKspDPCWd0foUCwoYWgFSUsTl&#10;TywZApwbl+LCvFGDkqNDrelFcCjr3bs30gGIAnt4fP7551gIAFEA8AKA/o/sAMgOiENyvgDz2XCi&#10;Zr8Jp37TOXdxTl+cpceGdAH2UBUdCrQhAbaKw7wwbd+nb4peBJZqiXaAlfMMrRNi9oB7/rtbbvvg&#10;LwaBALa6s3Ac+f/1/v/6iACjNQLMVo0O8b1yTB8snt16FMoIXNy9/P7Yd8ZJacxVm9IvAmZyoUnO&#10;ceSyDQv+lfrEX3bFtXFxcatWrcQfPPZXrV3f7OEJF4BmD+9aD/8GpT8uqUYPv/mvvY18lvDqx0sL&#10;dP5mQfXeq39DFWxVVdX//uRzTP6rBVW1KqROFYzqaiwZ/sSziBRAgUTRyKNAgdZmPXxhaGhUeKEK&#10;AgHEVlauwHoWd9z3cIGfy1ZVdBmpDmjINCVBB3Riu8kHLkjULweoLy1bAXDIdn3LJayaABprsZzG&#10;NSNtWPKau3XTBAS0mqSwHCDMnLjH5NSA+CpvyKMdENAcav6dvzUiUPT1XCBMMlS3oeSZd763eAAu&#10;z1iFRt7EUGgnfPfbMIMZwTC4+TbDVQEDBky5tPBHpDdb8F1O95nJFnUai6hhUUNKD338Pz7gK3ba&#10;M66IK4PlWLbhmW5TgtSL85ox7Y95flntfyApADq/7BQAi8CZuhYcQgEUQ2GzjZgdmuRZUhIFlwFG&#10;z3LSYF0EuRX/TymDlJRuTZ+hCAtAmgxx93GPtA0EQB9B3cf2EY4h7VxWlpgLoEawtiJAe8YlPDwc&#10;P+GWxmXFsYq7vj52+38z1x4uW7ar6LtdReE+ijE9Aq4cGXn5sPCLhkT0i/VbcaLSO9AryEcpRrKZ&#10;bvZe4G2oApPWuUJU35dIFgDJBrDTQhSA3K9oBtL70xqIIjby4Y40XX4AO67XhMlPXJG/QE4H+F12&#10;4sz+knLm4NaecbF+v0SEhHh6qmrq6jUaNRwBvv1pedap093j4jAns//Qke37D44bPuyOa68sLC09&#10;nn1qQHJvW4Kbv6RH9CgS/VbsezK1Xuy2OhP9NRx76CVPvGv45VPTTC0AOVuXyenNNqcXtXrNNDY1&#10;WA06as+4WL9fbJ+6YYmkfr0XL9Yp86JDvhxB8GVxb9kLANkB3r/v+Avyw0sbsC/aAP69bZRhGgD5&#10;0h/zMFII6B5K1jP6tSlrGK7gmPguL92ecbF+v7hAVDPXbMjY/kU64q1PLEHKAWuc08JAArM/SXAt&#10;0P2mLBDSzAQC2DiFtvcq3nl7jb1V+PYFMRDgj/JI+R04YsjU0K0rpfvlhNBNGwigDAgOUdVVW0tr&#10;2p5xsX6/uOSVrC0ZWaeXXs6Ketj0ApAdOOV8DtImrtCs++mR5nukvYcF3YjIKSB1aYANupZzAbz9&#10;4Y/CZRf0En0tQpMnDKg8KKcDzKjyiw/RzhrbtAG0tQKgJdkQYLo5MS5VleXNTY1jhw20fjkh1T9u&#10;qODg4O3bt0Pp6t69+/r16y+++GLo/7LCD7sAtFyUCQsLQ2GzrYnp+cVF+rRb8rKZt8DXP2r2g/O0&#10;bv3rBPu8AEY+LqUIaJtC0KDLZXfqOhHXINCt82daS58dEMUMkwFEzX7to/3XyOkAd8cYBAI4+djA&#10;PNmUKVP08f/4gK/YaU9zz14zUkCWu3qD92RxdcCAstrGNUdd5ggQ4a8anRwprQ7o4rDfw5GX5Pol&#10;X33LXVOmXYRFAeHYD/f+Qp+e0x9954u16WqfkGLvuAl/eanArxeMBZdcOQfFLr/iqitvuafKq9uD&#10;T/8dif2wjuAtf/2/Ut/4v777w/3vLin3iinx6Y7qn60/WaYKn3TRDBT4y70PXD73gUqPEH2z5d6x&#10;o254vMwz8rP1x7EMIcqgd7Rf7JOQFdYa2mHPEHTFMpZSEnT+uaS9ugUKv2m/2IlD7ZFHIdyx1GL9&#10;8pz+Mf5Pz+hns4OAHTsivvlGWVGhkL0ATLYWpVIdHFx0003VZ39NMZtn08UK5OTkwArQs2dPM9iR&#10;LKRYVQM738DI+QfL/zMqqq6h8bL1Yl7XB1JCr4oPwGIB8AV4+2Chv6b55vDm8ze4pwPGHOOC33Ws&#10;v2ba9s2/1KmUHlghIynQc1CkT2FNc4CHIqW7/2wxd0HLoZyaf645k17a4OelRPY1+Kx9PM2ad1wH&#10;yG5nk3J0jD0hG3Y22BnFrNwv6P7gscwdh44mREcNG5Dy+ZJl3UICU3r2jI2O9PXx8fPxKaus2Hng&#10;SHF5+eS0oUmJUkCjg1uXRObgOTpX3Mr94lyDDtWS8/51VUd/h07VwcLW7xcHGzubxR2+9RyuILoB&#10;nMhRJhisO9txJ2z9fjn/XsmQhs2WT2uHDUZW5tGY8JDZl0222QMc3bHa35IlS/DCNny41iaprwX9&#10;/9SpU9dddx30f5dHxduUrSMLHPzf9ENDf7muT0f2Yb3ty19Ztu5IoRBuYLjXIDqgNNSz+b2bhrpK&#10;rqLqpkcX7hP8w8SMg9xIwO0JWDYBYH2LijPPzBrcLybQnrPAan9e+fmwAqgqKtqsBejh0RwcDP2/&#10;MTrafBSAPa2zjGUCtbW12dnZ8OExXaVMNkX+Lccz1k8JK0CYSoH1/95PF1Owwfn/iQFhyAUI/T+3&#10;Vv337uJsH00ALrzQrIzLPSu10Vz1zZpAlcfwaF9NkwaJAPrG+v9vV9G6rKqalhY/lVIN/V8ako8v&#10;dEsTAJwwfo14v4tZAAQr4wJXTNDetu/QoRPZY4YM9FB5rNm8o6mpUXxv8/JCgEBTc1NQQOCgpF5D&#10;B/SVV3Vy9IJxQq1wtIsuWt7KuHT8GWHpvuXh79MCYIb0WR0XF468408rx+/VypzNxX5pcmrTjt5s&#10;jst59UrWolErPDowZbWV0aytqc4+fvSmKy7uHm3XslYwAeAHBekAq6qq4uPj5QUCiouLT58+HRgY&#10;CKcAKP+WXAA6+qLqoPZLVjx3S+mNv1xnezaxgwRAsxuP5F72wvdCt17w/9f2guz9yG5TXfjUjP4D&#10;Yu1Sc+wR740/T+zPrRX8Max8obYHGMucTQKWTQCV+QnBHi9fM9gu6RAvYk+maDuL2dUlC7USgAkA&#10;2gh+Toyg6L2R4Auwvlo1O0Y1OSoQ6/+hGPL/If4f/v8TA8T5f7kin1iuvaosjctdKxpl1PhX3SLU&#10;N6kjfJQwBOzIqyupa/b1UWEBidaFjhVu6AUgL+WMXHftDbFxLXA7W7M0LvrqhzJO7DqcPrBvn27B&#10;QSdO5RSWlDY0NcFxw9/Xt3/vnsk94p3T/9G+42qFned0LhSzOS4dcZJiwsB/70LSP/3Sgh3RS5du&#10;86yMi0uIyc8puSmHn1Z23qu1Jzb9vKPM398HjkIpI8d2tze1RvtP0Nq42PmuZWex9svagS00NlRi&#10;jbMAPJ87sBPLTZ/OOh7o4zn3qovt7132BcACgQj7l7MDIk0gUgPCKf8cmv/f/nbE9PcDA8VIgxlv&#10;LH3pQify/tiP1J6S459ZLCrnoQax05pmobo4Kdz7+VkuM08cyq99bfkRIShGdODkRgLuTcCCCUDd&#10;JJSfvndaytgkKfONnRvm0CwlwxTTb/B+sJOjw8VgToZbIDLNGOVTNQxIOtOoWF2pzKhX5DWLxnLk&#10;/0f+P8T/x3m1lqIJwGH0VitgXM6cOdOrVy+jcbl7RaOo/RssUqPWtNQ3qn28VUhtDKNAm80dTQCu&#10;5dTZrVm6XwzlqKyuOZiBvE2KxLjYkMBAtaa5tLwiIjTE389Xo2mxscJHZ5/QOdKfpfvlHDm9Lnsa&#10;9twvXfbkurDgtu8XvpJ18PBiwv7E0UMzp03o19uh7PeYMlPgrQALRsjr/yH/P8IGMf9vfiGADj6L&#10;86T5xZsz73z/NyGij6DUuVXCEQApz2qK5oztPX1QpEs4ZJXWz/v+oGgCOEtuKS45CzZynhCwYAKo&#10;LgrzbHz3JuNQpfMESlc8TZiTEQiAXKBdUfhzWGaOi3sOLseF4+KeBNxTKt4vHBf3JHB2pcrLOQVn&#10;8ntumHl2xWDvdhLof/+CnFqlEKxf5rxFQEaAunIBy5/DHND+LH6w52Dy3ydE8A2mF4Cdg8JiZ5GA&#10;Uhh2vXH3uBOqC68a2SMp8vxd+PEsDolzXSMQAOFkSF3uRHyycz2ylj0EMBxYHZDjYg+rzizD+6Uz&#10;advfF+8X+1l1ZkneL51J2/6+eL/Yz8rlJdXq5tzTJyekDYmNFOP5uXUBAh7KVTvTBb9uOv1c8nyF&#10;U4C3v+AdKPgECD74tx1/YiNBgspHUCjtCo7uAsgo4rlMwJxzfl25n5fq4gGu8Yo5l+G507lhpRks&#10;KotlZt1JKMoiyOMCKwBZuBUB3i9uNRx6YXi/uPO48PfF3UaH98tZHJGSogIfb69hA6S1dbl1BQL3&#10;XTww2M8Hnv+twmLSXukpKu2evmIa//b/oSk0aE9ytK5AjDKe2wRMTABwAaivmDooVo5Q4tZVCGC8&#10;kFq2rKxMbWFdxq5yIueYnBgXrPHLcXG3YeX94m4jIsvD+8Vtx4W/L244NLxfztagwAWgvKR4+KB+&#10;fFU+W0PgRL8YrDsvHoK1AEX/f24kcN4TMDIBtAg1xd5KxfQhDCnvepcGksriAVdYWNj1RD+nJea4&#10;uOfwclw4Lu5JwD2l4v3CcXFPAp0vFZL2FeTmYA2CEQPP4lL3nX/e50KPD142xN9LJVTlnwsnw3Mg&#10;gfYRUAiXvWzYgqdScVlf/wGRnbGwbfskZ20SIAESIAESIAESIAES6FQCSOY/bdyI1H5JndorO3MF&#10;gX//fuCpL9e6oiW2QQJdm4CisrKya58BpScBEiABEiABEiABEiABEiABEiABErCDgLl0gHZUYxES&#10;IAESIAESIAESIAESIAESIAESIIGuRYAmgK41XpSWBEiABEiABEiABEiABEiABEiABJwkQBOAk+BY&#10;jQRIgARIgARIgARIgARIgARIgAS6FgHmAjA/XsePH8/Ozm5oaOhaw0lpSYAESIAESIAESIAESIAE&#10;SIAEXELA29sbK+OmpKTgg0sadIdGaAIwMwpZWVkVFRWDBw8OCgpyh0GiDCRAAiRAAiRAAiRAAiRA&#10;AiRAAp1MALnzDx48qNFohgwZ0sldd1x3DAQww/bkyZNpaWnU/zvusmPLJEACJEACJEACJEACJEAC&#10;JODmBKASDhw4sLi42M3ldEg8mgDM4Kqvrz+XPD0cuiBYmARIgARIgARIgARIgARIgARIQCYAK0Bj&#10;Y+O5RIMmgHNpNHkuJEACJEACJEACJEACJEACJEACJGCRAE0AvDhIgARIgARIgARIgARIgARIgARI&#10;4LwgQBPAeTHMlk5y4cKF5/X58+RJgARIgARIgARIgARIgATOSwI10ubyUz9eW/SPk79fvvv9YVte&#10;xN/MPR/gK3a6vCOnG3R4RQBgeuedd9Dfs88+63SvphXz8vKwMyoqysOjvVYJSLhmzZp9+/adPn0a&#10;bcbHxycnJ0+fPt3f3x9fv/zyy1tvvdW65L/99tvs2bNdeHZu2xRMANdff73bikfBSIAESIAESIAE&#10;SIAESIAESADrte/atQsLt/Xo0SMxMXH48OHtZ7J+/Xo0MnHiRJtNLV68+NJLL7VZrEmj/kfWH//L&#10;365paTEq7KFQXBM1/Ikel/goPW2209EFHNO3Zf0fqnWLyVm1X1BkWSgoKMCKC+1pasuWLfPmzVu+&#10;fLms/2PDh9WrV2MnDkH/37p1a3val+uW11c/+ce/+797I/7wof0NsgUSIAESIAESIAESIAESIAES&#10;IAFTAl999dUzzzyzbt06aKM7dux466238LWoqL3z6t9Lm6uAQ/+/78i3C/O2mer/6AI7F+fv/Gv6&#10;f1HMVT1C573nnnvwr6MNOmAC0Ov/3bt3f+SRRxztyXp5zP97eXm10woAJX/BggW1tbWjR4+Gk8JH&#10;0oYP+IqdOOQS/R8n8sraBfvyMn+b+yb+8OGJ3/9lB438Je9MC3hB/ntgSb4dNc5mEVHaN/d2ogTF&#10;Gz/4YKPhahvpi+YvSrciwNbXFFcsag/GdjSQv+gKXeftaKUT6QoGEndmt+7TVxcZJ/uA6W8W3CS6&#10;rc3N0rrf9B5qc2OhJX0L2g9tb0PB6D40uU9bWzCqKJ6KcWnzN7VJm1oKth4B9sFyVSlIY+YMrbQu&#10;knGshrnG3AuCq2CyHRIgARIgARJwgAD0f0zX33TTTe+++y6mdV999dVXXnkFE9IvvfRSe9z4Dx8+&#10;jKX+sOGDA9JYLvqPrN+3lB+Xj0/t1u/LgbftHjNv39jnFw2+a0bEYIWgwP5t5SfgJuCS7tCIrPx3&#10;oAnASP+XnepduMH/v51WAEj43XffQaS5c+fC1R/+/7J4+ICviAVwobTf7P3z4yueSAyJxh8+/Jy+&#10;yVbj+9584absySurn5f+7r5IaI/uaquzDj1esPyBgC/36bvY/uW0OctdcDLpK1cKqSnh+naLN65M&#10;T0lN6dBTcb7x6Dk/tfw0J9r5Bjqjpqj1v6bzeekSEncGlXOhD93NUrxxb/f7ZcX9/mnFi3TqJlTP&#10;RcXTpAOGu3HmkrrexigQPl7bgLaVcCFl2vjW2xA1DO5D0bDwwco2q+KmL/pgZfgcqfKc8JUfGBkc&#10;DO9q076loTDTpnaI3PsRYMd1JLK93xCmHXWMi3R5CE6cM6uQAAmQAAmQgCEB+P//8ccfV199taEf&#10;PgIBHn30UWh/v//+u9O4YFZIkDY5HKCdW2ZtISb55UYe73nx870v/73k4Iw971+6+93FBTsf63HR&#10;35NmylaAxfk7ULid3cnVZ8yYof/XoQbt8gLoaP1flridVgDE/8vz/2PGjDFCAP//jIwMh7hYL1zZ&#10;UAPlXy6DD6crbI1i/qkdwowJqbpWoy+/Rv/ZhWJ14abS96a3UT2K0/cK06a5qwWgC4Om6F2fgP5m&#10;CR8/R6dhho+fllK8N11Uz3HvFOtuJoPd0oz83tT7759moOG3hSFq7G3vOoP7UJyNFubMn9PmpoQo&#10;4boaKdOmheO7QZOtd7WFvs22qW2AjwB5LPkc7Pp3LM+ABEiABEigPQR27twZHh5uGocfERGBGH5H&#10;tXcYFI5I2w8//LBhwwY0iw0fYEqQ96OAc9J+X7BL3SLGs08JS5kVmXrT/k8X5e3IrS/H3w8Fu6/Z&#10;+9GIoB7jQ5NQAMVQ2LlejGrBBACfd9kQ4NBm2wTQOfq/LHR7rAB79+5FC1OnTjU6f1fF/+ubHf3R&#10;Xfisc+kXHfvxdczHd1vjHp2QJizfIAposu19x1x0gEHUwDs/FwhC28l2+BRoQwmkOfmfpRADeY9B&#10;RYO5eoeuCYPC6KhN5ALE6L3riJD9GGR+c6/Y15RsYfmum7S941wgrf6MJMnlDRW1pyntFKf+DCcM&#10;RV3BcMpffPNt9QmAD7e8XbFoq+HMNtrNwnd50813t5n7lvzftUf0rbSJHzBtAAz1jbY2K/mRL5IE&#10;Edszdis3ENHAJaK1S714Brtap+jl5sRzk88STejL6efx5S5NO2oriu4b/htz/VLh6TE6NPpiMhKz&#10;AreeuFSgNc7CwgFzoOw6F4yc+eGQD+g7bhO+YHDAsONWKY3GyHAgr1iUpb+sLYGUe24dY/MyGnRt&#10;9cLSdmdQXCeoFeFtXAJym8Y3i7wXXmwCfiC1FoDWmwn3ldY0YGtSWppwbuMCIGmguvswBXP9bfV/&#10;SZTw1vs0PCW1jQ3AQFALfZtrUwuu7SNAH9jwwcZ0eDLonh0GcRAGLhA4rDsgFtRHKrRxyjeIgLAS&#10;b2QxysFs9VZx5K7ahA601pDE0woj7m0V1zhuoC0EZ5/irEcCJEACJEACXZkAdHLpDUdAOAA8//Ub&#10;9sAKIL4A2bchccDTTz+NDAJyC0gBkJKSgpyC2PDh66+/lvejAIo5kWVgY1mmLMgtsWM+z9l0qr7U&#10;UK6Spupr93+8WRcmoC9sn+yuL2XbBPD222/LqfVycnIee+wxpBwwu7388sv2S4f8/xhOsxv6QkYA&#10;NCXnBbC/TYiHwnr/f31FRAHISQH0m/1tmi15sOCE6f4D+drADwuND3ns7od2LIUa/M52wxLQlpcK&#10;q+XogFm9b10k68xQrW9akvSNHDWwWrQWWd2y/xTmoOT710QbVvzmy/LH2hnM//zSNRNkGRKPyLKN&#10;vHXl8eH9hMQ3sfOx1OhrHsYhYcZwiIreJSEr3u299wKt5CHv9pbNEHvfmVL+0HGpqeOTE0xOxsTZ&#10;1dB/GHrZGGELwn2wfSS8BrW2dVt6/WvCR+KBvIWznh6jV5bN0dr62pitC/OkVvKe6qErYbaB/LVZ&#10;c7Ql0exr+nwDS6/PmizWf2q0UQdLr49ZKx1padky+vqYVs1QL3jeQqlL8Vx0UkDmrWMMkhnoRMlb&#10;KFwfo1DIDYrn1SqAYL4jsxfH6KfEysKrIjkTgWEZ0Aq85dWl198jnyE005hF2hNvmbx2zNO6di0f&#10;sAAKcsrjYvFcDAcVyLQSyB2Onvzq0kVrZZHWLloq6L9kbZ01ZzKuMlGe60drLwlD4qhhMEZtxH4q&#10;63r9+UjFzI1Y2/pmZcxfdI++6y2T5TE1d2HJp9JGhC1zdLssC28Dm9iABc9w3DLF7QucMXUBEIyj&#10;c8xeaZZ2ts+F3bBrra+AHG0g4ER1XcJAIccgwDZRvHKl3gEhfdHeVHmvZGuUCxkW0Tol6EMozBsB&#10;DEvNn5bT2r756umLdOEXiL8w8rRo01Tq3rb96cSVRFxkkBClXfwdGiwWJgESIAESIAG3JQCf/7q6&#10;Oog3adKkqww27IEDuK+vr52Sw17w3HPPwe0f5RFW8O233yKtAGLbseEDvqJtHEIBFENhO5vVF8tp&#10;KJM/9w+I3VGZZVq9urledhPApi/saC9G5TsjHaB1ETtijYB2QnGv6tGXLxL1fGEK5tV18/Pb9y6f&#10;MXzOSFnQ1DlfCn9ugOqzd9GtwkPvztAGGoyccXmU9TNJvFOrfufvWFIx41FtxehrJs94fm9r0L4T&#10;NF6Y9bAs28hLHppRcdwut5jgh47fOkTuS6yVvUZr8tBVj0odgtNpM/tn4uxqGBWwde3TsxbeqlW6&#10;o+d8BLW2dZu18CM5ID96zlOvCluzrOckWJol343Ro0frovjNNoDGtGH+0ZPnzNLVEoRWOYxYzlqY&#10;p9OyR98KpX0t3ATyF7329KtbdLuj58zBKUjnopVYllmn3qJB3RGxT31XbQXAbtOOnBhXAZYBrWSi&#10;vPIZiur2q7oTF0Y/teVVbcsWD4hnYBaUzXNpM6gQQdCq/HKPog1AHir8u3Ch9gvEEGQLgCionqyg&#10;Jy7VbR0jy2JLxSyAbK1vWUbddYagI1lgMxeWtH/rl9cLreM9eg5g2RBevjisXQJmPcNFHRnB/8Zz&#10;9A5dGsahOKhsZpf9TbbPhd2wa8NgAwGxD63qdcoc3SmL1o/WaQDdfskmonNsMChiGCqBFqeltI1f&#10;0J5km1J4ZOnxWq5enCObJ8JTDNKa4LvFpqTS+qbFUApdE+3lb/9IsSQJkAAJkAAJuDUBmADkaWN8&#10;6G+wQWhEAYwYMcJ+6aHtI5XghAkT4ALw8ccfG1bEVDFCA3AIBdqZ865ZoxYj/q1uXgqVrSJ2He/A&#10;dIBI/o8lACAFJtjffPNNoxl1/VfYS+ySVCoUExODUTS7oRcsDYAy+BcJAu1vUxZSvxagaUVENHz4&#10;4YdOpEy0XwbbJVMfrn5enJ+XUujlnyqXvehlJ/mbbq04kp0vFOQcF0ISHDhzfa/5x5cLy0UTg/y3&#10;dLlQfsoBPwrb0jtYQgx/kDactWz7MLcUgomzq6Gjc37WVmF0Dxfk3cOs+BZB9Iq3ZxkBvZO66Evv&#10;2BbdQ9YLs7KWzurRo01dk3Pp0cPAwKAvKrZgxynrOnJMPMulzQgsF7Z4AMdsgTJ/LiIIzMNrIzjE&#10;gIVWO4vYI7hIZpSta7fOmTxn8qviF70FwEQesQ8z1h9rYrehYB6kBRmRVTFvziJJdK2zh+ULy9y1&#10;ayyVeeEtXwKmnuHiPPdKJAW0lndOdp+zupmJLjAfcGCjnfDuclftc2E37Fof4WCmZ0PnenOCQRqd&#10;QIaHRTW77VoKYieGiyNIAQQ5xeYqSwfMVBftmnMEaYUGk2UALDZljaZT/G2NM4+TAAmQAAmQQFcj&#10;ACUfM/PQ2I2c86GE4vfbNEeAzfODPzuc/2E+0K8mgA9IB4CdOGSzuqUC3b1D5UP7q3MmhLTJQ/9u&#10;ypxNI5+S/+QyMd7BTndkWLED0wHCECJbAaBdv/POO+1ZesHmqWo0Gjj/IwRA1v+RGsBmFX2B1NRU&#10;fF61apWlKlgvYN++ffZHjNjftYMloyck9VteDN08OiFEeGGWbpkAyU/+sVQhqntvJ1X36N4zMAkv&#10;hxXIfw/b8iBwUHTHiotJEHWbaPsQl0JY8rHRgoi2lwIw1O+gQjkmg0FpKGuiczo0OKuLCUKtfa2H&#10;HAgg+dI7tol6n7iZUe/NqXvGZgL7O9N1ZH8NmyUNFfE2zZs/4DQoEYQUodC6tYlVEGfBofZLFoBo&#10;0SkAXzDwWruIOcOJGZOJUTHLuMwfsSyjuLaCGPIBg1KrFcDchWVuvO0U3tJQGd8s0GNN1H9R3zd4&#10;yolz6Fq13MoFYKpu2uXHj5YNZq3FuW6ttaFdLuymXRs+tfUdis71OdO0Kxk65AEhWgbkFRN0m2hA&#10;MVwcQWyu7ckZMDVfXaQrejdhGYbUvUYLnOKQASfD4bE4Jnbxt3lLswAJkAAJkAAJnAsE5OT/iNJH&#10;xD7y9mG6/qGHHoLSjtcOR9MByjj8/PxQF0oulgPEhg/4ip3tgSWn+sP2Re7mm2NHpwTE6Ft7+cQv&#10;/8z6w0/pFeypDVsYHdyrPX3p63ZgOkD00TlWgPbo/xDyggsuQDTI1q1bt2zZYsoUO3EI+51ImeiC&#10;Ecr/+c3WlfPyN2QemREuTvOPTJ3x/NK22QGwN/WCFyrefUhXfvtyMQg/Mbzf8swd8pT+9i8fe96s&#10;TNFp1witFV0gthNNVLz7zV65Wv6SRe8KUphDwfJ3pFSFotFD9gtoTQdoYykAyRP++i9ltVryrrcl&#10;k6h4SXPIUvl7tNP4qKmN6bc1e244dyvFotveDAW8B77fYtyCpMbq0xPkL1oEiUQP99a4d1E42bXd&#10;7s1cR5KxQedIj8B0m4As9AbhhNa8A/Bh1525pQNOgNJ1LWr1JqkbDFL/ifC2vvaaZAGQsOHL069O&#10;lv0r2pIVY/H1hwxPTboO9HkUDM5HLGQWZFswZmVEb7qME8CuvSSNLyzRNUIq1Xa8ty5CQTuFtzBG&#10;RjeLmfx9YkW4kwu6kHKxiEHCPktXmqmdwD4/fsmJfpE2st0gHYErQwjEJIOtgf7iCWnPwnBq3awn&#10;v8X7Ck3qCVm++URrRvpKXWi+eHbasuarF2/UhfGbOl2IQQhmm7LYu3387X5ysCAJkAAJkAAJdGUC&#10;iMx/5ZVXLrnkEqwOACvAr7/+2q9fP+zBvD0sAkYu/facqBxWgIpIZocNH/D11KlT9tS1VOaqqGFK&#10;hTh7va38xL9Pr/1ywK0PJ04bFdJrdEiv66LTnup56cZybb5AFLs6elh7+mp/XXun2TvaCtBO/R8g&#10;IOHs2bPxYYG06SMCjh49Ku/Boblz59rhE2uD6sAoM2YbsztbG4pOEAwc/pHqb5EcsZ/68PHhx1td&#10;97Up9Ic89vybabryU4rFoICoGc9+KbzbW/Lw35D65gvmZUR+vtaKUtL+9l8hxi1EzbjzBe2KAOIh&#10;BPxLp6ab2w9+KHGvLq4h5E35NKO6C7d+LO98TJilSxwoNWx9KQAUwJzrFuiLstP4PcJTtqflxTB2&#10;bYXW8tE9pCR74oYcfT9pQ9jN0RFD9PX9ZY22xwtg1sIea+W2xTR12sZFl3Ek/NPuXyT0QGei0zjy&#10;Ber2zcmzJogZ4Sx09JGcQRDb2sn6EH452UDrigA2r4TRT2mz9xk3ZOGAE6D0MohN6tiYi82Apiws&#10;1dtHEFCxdKnOAiBdEga1xZSLpvkOjWG3ASPmAjAzYkaEzMrYo0frkM4R8wlYvbDajPeYLDGgxU7h&#10;zY6WOc9wA392vQc6prPnhK/8QHJJF1cBtLk0PSbZjewEdvvxp8y5f1qx5P1usGRgu1zYTboWT0fK&#10;6yd3gnh5mY5k6pDOcv78vQKm7e3fDAjJrerMCm2aED37tRzRQ2qro4HZ6jAY6KRB1goj6CKmVmEN&#10;mrIgs9387T9nliQBEiABEiCBrkwAih5y+L377rvI2/fpp5/CYx9K+y233ILofTgCOGQFgEMBtP1d&#10;u3bt2LFDTi+ID/gKu0B7vN2T/aJmR2sTE3yVu+Wew98k+nZ7JenKV5OvGhAQ+0zmj/MyfjpdJy4T&#10;gGIo7JLRcDodoKKystJ+CcAFCwQg9z4i9p999ln7K9osiTUCnPP/N2oZSwNC25fzRhpucBCAgWDM&#10;mDE2JUGB3377TbYmnPPbwoULr7/+epedJhY4WNv7uP3RB1pX3tZ3a9mx2YrOIjufO6g5u+z8zmpD&#10;nXvqYjL7rKfMKNcWD5xVOI503rkgHZHMalmTm8VlLZs2ZPM+tNZ3+wS12bXNAh3IxUVN2yR0Dpyj&#10;i1CxGRIgARIgARKwSQBJARAUcPfdd0+cONFmYRSAKwH0WXgQ3HzzzXLmf2QZgHMBrABQb5Fw0Gwj&#10;ixcvtpl3oEmjvu/It1t0K/+ZbQd+AR/1u8nTQ2mPqDbL6JMXAILNwoYF7PUCkOvofQE6Iv+/E/H/&#10;pqeKjABY0RHe/nJ2QGj+ycnJ+Iqddur/DuFj4fYQsLoUgLmGRadveWE4bh1KQIqgaJ13b+3L4oEO&#10;FYeNy/n1pk1zaK7baWyu9ON3UAhbXYthB3ZENjjYa6cWR8SAjQUcbUHoVHHZGQmQAAmQAAm4OQGo&#10;wfbr/zgXLCWIPHfIL6Bf+Q8f8BU725kzDor9v/vdeH3MKA+FmTUBsBPz//9KucFV+j/Oxel0gI55&#10;Abj5FeAq8egF4CRJR70A7OlGXJ5dH9+OxdzOSw8AEVRHT16L0/utCyAgXZ/Ovd7iAXuGzw3LdDRI&#10;Nzzlri2SuOah3lMfefxsRza43fmK8/76XALS2gGdY8xxOxAUiARIgARIgAS6KAF7vAD0p5ZZW7gk&#10;fxeC/3Pqy7w8lLHeIcj/h/h/V/n/t58hTQBmGJ4/JoD2X0BsgQRIgARIgARIgARIgARIgATOYQIO&#10;mQDcn4NjgQDufz6UkARIgARIgARIgARIgARIgARIgARIwCwBmgB4YZAACZAACZAACZAACZAACZAA&#10;CZDAeUGAJgAzw+zt7V1fX39ejD9PkgRIgARIgARIgARIgARIgARIwAIBrKCHvPXnEh6aAMyMZlxc&#10;3J49e86lYea5kAAJkAAJkAAJkAAJkAAJkAAJOESgoqLi4MGD4eHhDtVy88JMB2h+gE6cOJGVldXQ&#10;0ODm40fxSIAESIAESIAESIAESIAESIAEOoIA3MOh//ft2xcfOqL9s9ImTQBnBTs7JQESIAESIAES&#10;IAESIAESIAESIIHOJsBAgM4mzv5IgARIgARIgARIgARIgARIgARI4KwQoAngrGBnpyRAAiRAAiRA&#10;AiRAAiRAAiRAAiTQ2QRoAuhs4uyPBEiABEiABEiABEiABEiABEiABM4KAZoAzgp2dkoCJEACJEAC&#10;JEACJEACJEACJEACnU2AJoDOJs7+SIAESIAESIAESIAESIAESIAESOCsEKAJ4KxgZ6ckQAIkQAIk&#10;QAIkQAIkQAIkQAIk0NkEzuVFAX/594fHN2yIKSmpPZV1PKzb33ftCvT0bBEEhUJhirmlpaW6urqz&#10;8bM/qwRiXzmM47UNGkHRgmETWlowdkqFolmj0TS1CCqFl8pD09Ki0Qh+Xh6KlpYzzw4gUTckoMn7&#10;qKVshabmhNDUoFG3tKg1Lfi3WfygaZY+Y09zi0atCbvxjBvKf86IVFtbvWnh3IQopQo3DW6kFlVj&#10;bY1HoLeqRdVSV+cR7NWi9DiS6TF5zqeBAX7nzFnzREigQwn4+/t7eIizKXiL0L9dGH5Wq9VKpRIF&#10;5A9VVVUdKg8bd5RA2OiHHapSuvUdh8qzMAmQAAm4IQHbJgDVRZNluZv/XIt/rX91qzNUenru+uP3&#10;P668KkAQCoakvrhjW4DKEz/MENLUCkATgFuNnSxM3KtHoOJP6u5fXd/cpGkJ8/X08fbIKm8I9FWN&#10;SvDPyK87UljvrVLEBHluOF2rVghnnunvhmdxnoukyXnLo26fd/e7PUPSFF4hgmDR8yjrg8Buc3PP&#10;c1wdevo11VUla27Ztjlra3pFQIBXc21FcFhkg0KoLy3zUPoUN7ZcmhrYc0DPHhcvCAzEU5ObmxK4&#10;5557jCSbIW1uKu65LlZgYCDeH6Deq1Qq+Vxl/R+Watk0gM3wM00A7nZF0ATgbiPiqDz7NmSGxwSr&#10;vLQ3oGl1bz/PoDCY6szM/znaF8uTwDlD4Fw2AeCHuerY8U8uHFcb0FQe3vfFlet9PVX4ccbg0QTQ&#10;Ja7g6JcPB6kU9w4J259fiwn/suYWVbNmQnLQY5ckKFVKoUVTWdvs763cm1019eMjCi/lqSf7dYnz&#10;On+ExPy/R9WWgAGvKBqPCDUbhfqDQlOhoGkWWpoFTZP2X0EtqJuEoSUn3wkIvyPv/IHT+WcK3SP3&#10;1xuf+ue+1LHRe/fklwdMvPLSSXVV1QsW/9Td82h8XLC6uvGvtw9JufwrPDw7Xzz2aCcBmAA++ugj&#10;fWF87dat25gxY2gFsBOga4sZ3Syyti//C1tAc3Ozp6enYY80AbiWf/tbMzQBqJQefr5ePePCxqT2&#10;7tk9oq6+aU96zq5DWWWVtfUNTWq1Bt3RC6D9zF3bwl8veKPgdKn1NsNjQq64a9JFN46iIcC18Nla&#10;1yXQybkACpZcH3T9koLO4YVHdWN9fXOQV32/YO9AL0F0Jxdt9fhH3DQa0YMcm2QUsLoVLL4pSLe9&#10;sd1W6dbjYj1HytvfsrD9DWcEMujAtbLt/lfqp/scEN/eoi3wVj5d0bg0s2pIrN/dad3uGx85OiFA&#10;qYQpVwwNCPL3gi0gt7KpoqqpprbZWqsmwADgpsUuuxSlS8RkrMVObV4AxoLgu8069vJrb7nT297e&#10;1h5GLSUrvOPvFvX/4n8KNRvqi07lHvTN3nwma1PhyY0VOft61kf90dJrGSbJIKlGrbZxH+Lxodsc&#10;eYzseCvorR0OocCDylIHbRsTn2itbbf9ZtCjXRKgkKNyOnRSUuFadUtSj6CXbot7+NqIvokRg2J9&#10;ByQGDeuf8PbDvRa/2T8+1qdR8li2suGiNrg+2z5HdN9QRrq52pZ1XFqxBZt3qe1nYfvEcORJgZ7e&#10;duxScwaKaZ1HHnlky5Yty5cvt6858ULVbw7eGwKuU0fuPvskcqCUmZvJrvvLQhcWb1oHRBKLNjU1&#10;4V8o/PLMv37+X6//w00A+2U/RGubweuG2/wQmMrbKqWlG1T3EHCQo93Fj/045y9/+cuXuyvtrmG7&#10;YEx44F+vG7v684dXfPboo7dMGTco9oLh3V+898Lt/3vmj/88PDa1l+0mUKJrjKBdp+JkIUeemU52&#10;0bYaZvhttlOcV/7pC0tfuvVzq7eg+WejtNfkSWnuJ9uwvjPPSVc9j1pxtOfpqG/FJY3YHCIW6GwC&#10;tk0AynVb5D9ZNOtfbf22bfg+bX7a7d922juSwtPTK8y3vl7d4qGEKx6c8zxUKvw2wwtAgX8lUz1+&#10;kG3/KgszP82oxJbx6b5p9v8sR83+pvLxka4fUzxfpwkrRXkgUWKWA0aJVlk6SjZXni1GSOkh+Hp6&#10;hHh7JIR4+ioVZTVNp0vrdp+sWnO4dOnOov9uzv1i7Zms4roXZyS8c2l3i327ApjNE5s5c9+6NkNR&#10;sPi9fTNn2qx3LhdA/L8qJE2o3YiZ/6aq2oJDtY0lewWPJoXKo6W5rr5wR97S25qbY1vi3gCFFuR3&#10;sLzhlzH5+6ulu1DcHj2VbFVftqLEtw942oT58zfonmAFG77/RdiRrbOSnDr1y/wJaU62v2PDjvnz&#10;d7zVwRZSn2D/uibN9Mcynv+m6r/ffvrdsl+/+X7Zb78vf/7ziusfO1Ffo/BpgTnGmrfkyEnzXtRf&#10;6AXrli0T9mXpAGRnL5s3CU+8kY9XfjM7ykkQDlXrlFvbIYnOSuHw8HAHrQDTP5fvpYzPd0x1zAiQ&#10;9mjlwmvMDW7XfEuMumZh5aPO3rTSYB8/fvyTTz757LPP/v3vfy9YsOCf//znc889995773388cef&#10;fvrpf/7zH3x++eWX33777YULF5aUlFh7ysGUnJz9oO4pNynLdVZqa7+ONs1sxpW3v5G8bKb2Yfyg&#10;sM6smbhjHwJla5efvP+f//nPrcOCXHXHDewV/vFz17z8fzdEdAv+8rtVj77y1aOv/+///vHd/732&#10;zX++/nHrtm35+bbt4aL635kj2OnKtqto69vJWvnY+tOuafWtnx/5evdL3+596YF/XOfr533V3Rd8&#10;vO7Z+L4xxcXl975yzUern47pEb5/c+b2P8QkU5Y388/G6dPxE21YqWDJWzumTzfTjL7+1d8n2/ds&#10;NXhdaf/zyDUs2cp5QcC2CaBBt8k8rH+1zgzvy2kTHjV8g+5QxtAnPDyUzXUaZXWjQuPh6+slVFTs&#10;++Bfv9xy65Jrrv3l7rtPbtwomuqlsD2bpnlZ1KhJUPT0L7wdKr6VxnUv2pJEs2d3gJHhbJ1Z236r&#10;a5sKKxq9lYrbUsPyKpuOFTc0CB5+fl6FVY0KQdEjwmdC39BLBofNTA1/bnqPwnrJp8Ps1jnAhgzZ&#10;957BGxu0oyHnuQUAzv71Hoj/rzsEE0DFiTJ1bYmmRRU64tW4q3eEDZ4laBSNRellO78Qwm/FuLWI&#10;5jgLW8GSh29PW2WgeaQ9Ct2lo/Vls8IkJEzXKf14ognz5wvfb5DfDHdsmN8uC8DVN954tb6xjrkF&#10;VZUFFdMvveLim56/cs59/3zj/cShI4eOnfTy629PufbRXtOevGjqpXUlRVbyNYhSJSbqn4G4xoV5&#10;84RlWh1g+7oXJQtAJ26dc2t34gk51xViAaB2Qr202xFA10/UhKv117NzfZ/3tby9vd99912YYJ56&#10;6qkHH3zwmWeeef311x966KGXXnrpiSeewIf58+e/+uqr+HzzzTd/++23loFt/+rOISsNpg1Gzu4c&#10;Q5qjQ1iQBeP2JK0ZyF2FdOykwoN95t019cILxhSVlD352jdPvPvb8k0ntx8p2pFe/OfO3L9/vuW5&#10;j9ZnnLGZx7GrjKBjcLpK6fjk6OLcshOHzwwakzzy4oFh0SFR8WExid0CA/3ie0dFJXQL7ibmuPn+&#10;wzV2nZHRszEtrc0bh6jPXH21tYb4bLULMwtZJ4DfEViW5TKGn13CzbYJYNJ398h/cn+DPvaQ/+Sv&#10;mp+C5D87pJEsAGlC21k00eF2h84rUWswkyxixjtF90N5c8C5Rsz976uqCVQFdAtO37D5xcsue/uB&#10;+3/5esHB75ds++STDyZdsGPNOviTNzc3WZ33aj058QH/oPSrbGh8bf2s90mVzOr6/dKH7dpwglaL&#10;e9vSaNRoh8lxrSDiPNw0E8O9cWmp08ViwMDzrxoEJGiFMpTfTE0ta63HQ9sC9rnVVh7433zMe2Aa&#10;ZPHhYh3BpuqCk3hPbWxstOOCEd69tPs3NyXfND7mjkndZ4+LuWF87PiU0IEJgQPj/JtrNYdzapbt&#10;Lv5qQ97+7Or03OrXV1tOJm8eGETINhkTEx++1rM18Hk266yfOGmmXhnCWOJSmdQjG07ukl+g3nfE&#10;oQiMVh9n3XAbXkriPl2JVt+U1jOQ9lmXX6oeERHRq9e9v2pH6ciPc37ctu3Dxx778kDrEhnFmb/9&#10;tvF0pdBUVlBQbdnWYjyq0sS+h9BchLD/6rwahP8HJF4RNOBe1ckxwQErvAP9EItTc2KzPO3c0my5&#10;YTPz61GJab+cOgW6Bk772s+ix8Dtv/xye7KJ757+KWL4GDG7Uz4Vyauv7RMHv+s6PR3dG6jtBdk7&#10;pickiLXMP6t0e80+wDDBcPWEKIO25Wbe2mFcy+xOe+4mlIGp09c/9PvvF/39mQcO//6vbz/823f/&#10;eLlX5cLFn78wf95T7778yP+WLfPyw8PcakQG7KC66zw7W5h5yy26r6JikJgoymLyiDC6KM37ykq1&#10;jC7okY9r3QksPAwt3NpmSpveKaZ3l+EzWA5lcGbb8a9evVJTUyd+dVBbu2Lbl489Bj0Qz8M92jbL&#10;Tm88XVNTcPIknoe1GoQ1tWNDXgD95nAzohkLV55Uz/S61e95a4n+NtNN9rd6vIo/3Ng7db4wf6ru&#10;dml7VHubLhF/xNvMixm4zWr3t7nA9WX15a5fkm3tHE3ba3NiBqeha0X//Gjz3uHAW4YQFxcH9T4x&#10;MREn5+PjM3Xq1BdeeOGvf/3r3//+90mTJkVFRWGOYeLEiRgjGAhQxqL8lk1oDv8QtHnl0P36GN6W&#10;2s8ol3znsmV34lEp/4QY3zliucXiz6Th7SA+Au5MNhv4Jr05GEcBGd/+Fl6IrDwl2vZVsuJlRMtt&#10;/+D//vKhFAdQnf6z9KaxePFvmWUy3vryk7UNDU32vWmgfFq/qLEjUxGssXTF9v+tPGQ0Rliypr7R&#10;jt89Z0dQJmb8oiAjN6HSOiT/+dRo9LRit777gZvxK419bzSGD2ODRgzeQ4xCUdv0qccnda5/URHf&#10;NO5dqn8dRKnjv/zl/d+E1Z/Nf/vn9Fp8r8vejTeNjRv37dtXXu/ww8zb12v5Vxvee2phTGL4tKtH&#10;xvYI9/X3HpDWK+2CAb0HdvcL9IlNDEejNZViV7Y3w2cjSie0/vKLD8tvb0+bkHjqF9vNGD5Z9S8T&#10;0tNGfh7+0eZ1xfB9xviBbP7pZpcEbQqZbcfcs960aaefko5LyRoyge7duyPK78MPP6ypqTH87BI+&#10;tk0ALulGbES6Y0R/uzY2AEH45fa3hHeMPRJNdoo+N1rPRfNOiGblxBpX6vqm6Oy60u17fv3j93F/&#10;m/fQgYMDX3+zsXtcYnKPqO6hW39ciJ9nlcrTlhuA9BsZFDRt36e3WJ7lEj2/5YABUzfYZXe+J7wp&#10;hRIId36lVc3WTdI6889c9hge9kbVrbQGF7uMmctEiXS/jHhgG7UmAll2Z7bYxQtPP6j33RXn7fT2&#10;e7GMoSet+LaN749JkmJbKYhhD9ZOy8LlUbH7yxcO9/8/TIzceeedU4TVu3MbxCdvweEa/3hkrvLy&#10;8rLnumpUKK4eEXm6tGFbeum+U9WPLsp4ZenJ73YWPbb4+PIDxUcLahEOsDK9PDHKN9hPlRjsbblN&#10;U2AyHqMxEd+H9P6NOHnxp0s/5ymRk339xY+yrtNmS5z94BB5cPEmta71Uoma3Za/yTWkvbrk31S8&#10;kcmtYkxb4z0w3Lqx1om9cgguSnnUV857UXZAMB09K/LrOigqKjqx7ZJV0z7VqSz/2y3c8Oabtw7S&#10;ZoWvzd60Whh96fh4eyx9bYhow/s1auj3TdUt6gaFd+Q4KQsgFnBo9vKt0zQommu1lgYrXgCt2rVB&#10;8wbT8UYDAV+6jM+nS+54hi6+opYirNLeczofPbM7te3teEuKPTB64oi2B2niH7P+aYlRelOEVpdC&#10;gxsm6Dt5WOfYP3+qdu+qtNv1O3Vyi483SQ9rawMQoFKZqWW1KWs3lpicrAVhUM0tdbVpA0KvuSjq&#10;5ivj+yWFVVXXdfNX19XVt6gbVZ6+iJKyentG9RiyTJr4xwvvkB5R4lfYAqS7os2jpbUReW5M2sTI&#10;KHP3mVz4xWlGF7S2DcvPIDO3tvEjzWzDZu8uS7ecPU8rXZlXLts45sSJvXsX3PnporXQR8o3fvh/&#10;uwc//yZMAI88cp3w88rsOrlodmZ1QM+ePUMD1M2NVvOYONK73WUlAxm2h4V35Ovb9LrF295U3a/u&#10;hFO3G73sij/o2ptJvMkQHrAKJgDsQXOoiXblAV8l6AINfrn9lHhjtPG6F91edQEJeqce3QW+av58&#10;eR9uRF1n7wjfz7d0km2ChdCvrMdbP402beneOzI+FxyIV6ytrYV6j6co8vxde+21cMSAO8AHH3ww&#10;e/bssrKy8vJyxBvGxMTcfvvtb7311ty5cy2KrzehtS3hzA8BWtD9TlgNX0RAYManM6U4R9yZ5l8j&#10;XlwmvhC0iewR4wjxA6nT9kV5zd110nmY/iaJe01+fNF564+v9ilh9Caix9Ltwme/eXzkSAQC3Dss&#10;CJMN/8xIvgtvGgA+Wth6pFA7wVDXKKjse9NAw6MHxYcGBxeXVmzZl22nT6jpOLYaQR0bQe1bofGL&#10;Ap6m5uEJ2iH5y52Go9emT+27H0CKYyXfYp9Kbop2v9FoH8Zi9GuQPBL6t1eTRqW+W/vUiqId0m9m&#10;C/Krsfim8eEsUQvXbb2n/+eBS4Upd8x/5PIUv9rMTT/nRE+5dPz48UOGJAl5BVgP2qGtqbHpxkcv&#10;efpftx3ecWLHmsMwBJQUVMIEcNNjl5YXVyOVY0yPCDRodl1wg45Mno3aYwnXPKqPY4bN/vMbbcQP&#10;4REpmlctvWLonocXm39dEZ9butcV8RFt/unmEB/5fjQMqdQ9JR14SOpVNseeko4LyhoygVtvvXX0&#10;6NEwir3zzjuGn13Cp/NMAAZOsm1tANM/f0cOLIy65lF9lK3JTvE9+3Y742q0ZMSUcU3NPlVNTXG+&#10;mj69Hnrp71MvvmTowAG3PXB59F2zygfEeg3tXScU7d38fvbR9cgWYBWoNhdA5ZvCY5YTvInvwmZs&#10;41LDMz99U/Ie0IUS4McC77t6pU98hzaqbq01MQBAfK6Lv8KiZmimNblTrcFCH78reqfLbgzaTXxv&#10;b6OSwrNWr5FOe1GM8zUWBC/dtjIcFJcKN07XaZDhPUcJ+SWNQmV1fnRwgMVVW0z5z/v99IHTlSql&#10;YmNW1cHTNcXVzRFBXjUN6ktSw8f2C5k5LOLuqd3fu6nP4O7+MSE+/5wlTcBa3NoCMzsmAgZBO0w4&#10;PvKWT8XJTt2cp0TuwSFSGIg4+alzg2zToY6zlAbAoIQhfzNVdVeX9odazh+AMZ23Ugfa8OVAdynh&#10;p1w3wPgoy2Fm9LRztqbyt+kgYtYt93+wW2sDuO6iUcG68yo8sPK/NX1nJ4VKOzxDo6IC7H9qQOMU&#10;a7U0IRBA3Si01CM0ANqOQmiBUUCtaWzRNMEUoO3KyouXTs02Hl1o4FYHvc1B2BHmr9LpH7qnjdmd&#10;UrXvHw56KyHDnMERDzDR/0CsKho1tc8zOCqI4mCvNBcqWXPgiiA6Koibvuu0Gz839vY3mG0wsgGY&#10;rWWtKas4FB4+au/wpAjvJg+PHzbnnc6vu/yCqLcWH1d6eKSmhGGcYkNUGq/wFsGKNU3sAJez+MAS&#10;LyAp8l/ODoBrDwYBswLg+jT0WzJ3n8n1dFe8tgd9Y1Yfhka3tskjzVzDZu8ui7ec0UmZzMsZHn/m&#10;10eGid+HDLtzfUG+IBQWCXfeoAtYju07WcgplG0AiUlRYgorRKsJtlIw2n+R211SjlddNV+2ZuFx&#10;Y3rdiq43j2qj/nHVGkW9wgI3X6tkm3SKmrrXaNE3QBs4M93sO7N28sncvaK90aQ7TXfnijeupZPE&#10;vaZ7m8BtqbvPrJ9Gm7Z07x2OefDu378/IyNDqVTilsc8Pz7Imf/8/f3vvvvugIAAmN5++OGHyy67&#10;bO3atdCCLImvs6UZX23O/BCgDd3vBN4VWk3QVq8PC68R89q8MehbwHsAlELYpuUZbOMXCX05098k&#10;8ZDxC5FoT2zbkfl6pidQWiZcPSVFmw0uNH6IUFIuJmaEA6iPt/1LwHmqxPxQGLgmKee/c5uzI6gP&#10;MDV5UbMAwcKQGEitf/fDPq1nh+juIb5nWnwjMDpp7cMYJyVo+xM/6ra2jUp7DfuEQeCxoPcSM2TL&#10;kfb5bSMLWFWVMGpYrPbHxz8gQmhssncs1NKbhkbdUlZU3W94r32bj504khMWGbRi0VZPL9Xgsclb&#10;ft+fue90QnK0HSNr/GxsraLTXfQ2e7Ot6Z590OBFe6i59w6xnvnnoa5F8aWgzQPT/NNNL4DdbtJm&#10;23HgIQm5ZZXNsaekHdxZxDoBw6R1diSwswun7Zf5rTd9If/J7R170FP+k7/6Xtcg/9nqDRYA/Yux&#10;5DDYNrGGrerSJENl5YQN+JF1xEVPrYZkVb7KsIhQaCN1VblC0Zc5u95PCI+t/3Vv7tKtpTm+WQXe&#10;GzZs0S3fa0sQ68kApB/FSesMbeNWGmyj+Im6nlF1O1ob+Tjmf+XcXCattelZ+9Mieae3cWMw994+&#10;TzthJ2qk4hPcDkFsccPxxvq6YMvLtpprIDHYKzrYO8RLmRzhOyEl5LNb+z41PfHuSTEzBoaN6BWk&#10;UGs8WoSsgtqXfj115xfp72kDsq1LYgDMDpGlItpfzOxskBs5aQisApjhtzDbKdoNYGnfbmxokfZj&#10;nEwsMPYK4UA549FzSH7z/ZTVaCcuHRBDKqr17Ze8ABQCXHIUVcfWiSYAD39Nk7q6OBi7VYFx2mat&#10;5AIQ9Q2jR4b4Eyn73XfIhjnP6Xr93agH6UVgib5/yR1hSWsiAF02IMmiY0emMTGpoF5jElUhXXIB&#10;l54YXm79/ZSe3YZMGhaNPJsbD5d/9FP28s0F4wcHw4+mtLIBuuj4QaGa4P5e3irMW1rrXHqcLNb7&#10;wkjzSoutJAKQlHTRfGrHChnm+7X9DNLf2lZMES4Cqp9Xs2kLdVGHHdZM2qNwStHl5zW6bs263rRK&#10;Is3fvyM8bOzary0h+gPoNsuOe6LXf4LsOAcfAksb3k+dJ2DjNJxvWF8zNzcXnxHdBu+20FDRVopV&#10;AHAHYbvhhhsWLVo0aNAglUq1devWW265BZM5FrsULWVtU8q6QDrHmrD+GmHaVtTsNyVLuTUDoGjZ&#10;a70YLOQJNTuBbkc9x07Pcumt+7IgY0RY8Jgh9qX9N9tUu0fQzItaOyFAVYcmLvFfOU8S2gVvBKaN&#10;muCAL+NMyTtM2uTn90aTQABXDZ+vv+hYqvJW/vr1xhdu/3jmbROfeH9uRUn15t/2nT5eoPBQbPvz&#10;AHIE9B5kOWm0sShtno26gzAsIiHADgQ164yjZs5A/yC148ff2kPPoRkOSUMSNwfcpPWdd/xD0lUD&#10;fR628+WXX+K3Y8iQIfCqNvzsEhS2TQCuSQco+gAYvBLg517r4YdAAN37Lgxr+mxaZndKdgA4n9j5&#10;ggyrIKYelYGejUpFfUsLFpIvKCj+duHvtQ31geHHG/y8vD09r7h9yBUXpV15xUwPhX3mRjEDtjTV&#10;pXeGlezfWtdt3cMO/lK6DFmWhkkyi2qdxtuUER1bDaobfZWKbn+jNbIczgTiQ91Sa/qmJR30DQPv&#10;dN2jWcwrYBhoJ/6IGWa107XQKogduQDCw4Rvf9GFkhef3CZEw/k/JFg4VVLtgMvri5fFRwR5x0f6&#10;TBkYBueBg6eql2wv/GFn0eLNBWuPlKXn1So9FIfzauf9fOrzA6Wrsiyn6jEFZn5Y4Nx/pxiSIVP+&#10;6k55wl78xcz+ap0gT3gOWfZY2xn+tk1JUZLTjA0tUiP7RKXJyAJj5S7GmLaODNwK7Mq0Zm70LMnf&#10;poOipV99cP+wgabyRA6adkP3nJ/lUA5HcwFotFb8Zsz5B0Yr1Y0e5fv+zP/ztZrg7/Kyr6vLrWpp&#10;FAL7XSiGBljfpEl7gzlHKdpf/hXW++XjThQT9FvcUHC+Pvm57mljdqfYxPSr31kILznzyw6ISv/3&#10;+hhqaeb+e20iAMlfycyiJ3oLhtY7sFVMydyvX+pAzNHe6oVstpblpqxBxGooyI3iHzvOO8xvcm9/&#10;rIiC22d3RmVKXECAl+Lo6drB0X69kmP84iZ6eyJHqvXnoaj046mntYRJ75TLdIkALD7yROdhyWJp&#10;/j6z/Ytm5mFo5taW0gPYWrfF7N3l1C1nS+zICOHT/+pWLss9ulboHulrq04nHhffacW7wvS6FS9r&#10;/ZWMq9bcrSXaAfBjbmzQFy129uTqFF0PtO+54iSBpU00uemaE29cS+VgEWwNstHdZ/acRvt4R0dH&#10;Yy1AzPnj/XvevHl4Xdu5cyfCAX788ccTJ07069dv6NCh6AEFECmAqAHLTyhxut4gy0/B4jfwa+Ts&#10;VSkH62DT/3gYKKiYczcVw/ZrhLaOLJi8weIm/sfyXWfpjaJt/9IPp/7HVzxmXz1BCAsVvl+dXiM3&#10;V3Z6n9AtRDtD5ciwbj9SuHXbTl8/3ysvSrtsQj9HqhqUlRwu2jWCRi9q9kKwKK/o2aF1ztKPuUNv&#10;NOZaNteocbmZM9/8Ruelqj028pGig28Lv283TAZgWC0wUNimfdFA2Gh1keDlaVtDkRsYMEo03Oxb&#10;d+zM8aLfvt383uOLairqtq04sHfjsf2bMtb+tOvY/lM7Vh8+tP24AyOrezYaVpEeJ1O1Qc12tWXx&#10;FcN6bfGh12atFrNPN7skaFvIXDsd/5B0QlBWkQnk5OQgEODee+/FL4jhZ5fwsX2DGaUD9FkdJP/J&#10;3Rt9tSSTSaps0cNPq8lPTzslTiTAaxZhtzqrmclOff4KlNIGDtgCAB8wdXOTp7o5wMsTn5vVLT16&#10;90u7eF5B4/SsvETvuvryQL/C6tNC/pK6rI9W/7HYans633gxWk12zhb9xOUEAY9lD9G6bmuTywWh&#10;lOz2b2Ub+bgUY6XdJG/+ttWNvho0NfKWxPe09XTymLZm3LWog75oZvbasKbo0YcZLinIXN7EPZYF&#10;Mezjg7nIeDR9+vQ5c348LgQPu/WBmO//KacDXC1Mkby7vEJ7JHkXnbY/HeCiPSXj/7F31FsHftxe&#10;+OnaM++vORPrp7i0X/A9F3a/fVLs9eNjR/QMXHiozC/EO9RPFehjeT1zM8DMjkybc0ccvnbCQkIn&#10;WQBkG4CliGepTfEloK1DnNyV2Midy2ZaSSVhLJLhyLRed9avKtPR03ZtTn5dB2KSnlG/T115pxkL&#10;gNidX+K4y6PzV288Uig7WNq/tajlQACYAJrD+yu9gqIRC1D465vH37y4eP0PiAII6D05bPQNiiPj&#10;bbYpmv8Qv6+77sUYfe3TQvT4lQObHz6VpvNWln7TjNIBSqsI6Hz0dU8bszu10ojxzbACmJoBxNZ/&#10;0WdRk9Qn/VfDBg2qzhdEFyZssndg6/ka5RyS/et0SpXZWhabsgoROQBaNJrkpD7FAaMfvjbWS6lC&#10;jqvKOvXaQxVFVU3lVc2PzAzL9xyQ1EdUV5RK6wE7ktLfeh9IBlErt4U+xxhuKjk6tfUZ03qfWRHf&#10;4jPI3K1t/Egz267Zu8uZW87WlRsy/t6nEr59QU4H+D/h8mmJ7mQB0Abg4V3T9LqNuuYd/f2yIcE4&#10;EEDveIoLWr4TpZdWyU0PlgF4F+huVst+e7JlT7otNgjzLZOUJuR0uQuutliwTbf6+8z6adgaPjuO&#10;jxo1atq0aVDv4QiAOf8ZM2ZceOGFcAHAooAjRowYO3bsV199hUNICnDXXXdFRkZaabI1s4X0ZiHc&#10;Ir5GOHlVzhySLbrd4M1K99IiK6jSvnWCPCMs/zxIbzJ4B7H9GqGtMntStm50dfevxbvO7G+SKYM2&#10;xcT3ITvrCUGDrrsj8rdP5HSAW4XR/SLtyjRkJEFBWcOrn61cv2FTXFT4+/Nu/tvdF48bkhgdHhAb&#10;HjBqQMx9Vw//7O83JiWIkeTWt3aPYNsXNZsQDEbPrGBmx9yhNxozzZq/kEwLAoaUMeKN3+V324iI&#10;gb9f8vfLDJMBCEKPpEu16QD9ksZNCd23Wk4HmCnERHnbVlC0nU65dgQ+zb/1k/RdJ0O7BW3+bf+9&#10;U1797KVlSAf456Ktr979hbpJs+mXvW8/+l9bA2h4XH4+tV3XT9xn3YXfuAdrrxi6e9DG64r4CDX/&#10;dLPvdHShieILidl2OvwhaZ+cLGWGANb6QQoA+YDhZ5fAUsBubb0h/VoA6679CCX1yn/9FLGi0VeH&#10;ZZLTBhl5rpjd6XDTgn9gYNG2nR89el1WjKZ7xNgXP/y2pmTPxl8+uPiWz+p37H105NABr7x24dXT&#10;q4+9te1g7dhLn+zVK8nxTlijAwkEP3/AU+WhaWkZHOo9trtfTmVTsFIxvHfQAxfB/7tl+/HK+78/&#10;saugLtBHpVa3IIXZmaf7d6A07W1aTuzTScult1dYF9UvWxifcFe5sD9eTAfQ0lxfpj5zIK3mxCEB&#10;8ZaePqHDr4qe8aRn1b+F3BeFker0ecq4J8pd1PO50IycoM3ImdDsTjvPFnP7yIR0KqcwZ+3Dhzbt&#10;f2ph7l2XxhRWNB3JbZgY73Hd7IF9rl7s7+dnZ2ssdrYIYAlA5J8z27uVQ+2Ttj3XXft6dmntjjgN&#10;X1/furq6l19+GaoL9HzkAkDYP1YB/Nvf/gZHACj/SAcQHx9/xRVXIBAAZ4PEzi49J3ONnY+/Ns5D&#10;DRv9MCp7KISe0f7XTes/6+Ix0dFRFVU1NXUN6ma1n693SKBfTm7+u//d9P3K/ShZuvUd5ztjzY4h&#10;sPb73R88+Z09bQeF+X++/Tl7Sp6fZTriIXl+knT/sz6XTQABgYGF27Z/NvuSxoY6dUTifT/9EtA9&#10;au0f//VsLMvdvje3pnHSnBtqykrKKxrHTr4yIT4OVnz3H7DzSsL4V49I59tS06QJ9fK4ICFA06i5&#10;bGDosF5B767J/elIWaWmJdBLBf8OeDjjfznPOOu/1wlY5ei588sCIJR+E5d4b6WwPwYxOZIvgJgF&#10;UPrDOmhtV56jCcDkInS5CQA9YHLSw8Njz95d9XufO7n39JMLcpO6+18+1H/kqBD/Ua8MHjrlLGSm&#10;64S779zqovNNAGLgzalH7Uls4dakO+Y0AgMDkZwJxrX6+nrMqfj5+UHnR2gA4v8rKiqamprgwAkz&#10;AcjIOzvjTYMmAEcuRNkEIG/ICxgR7JOSEBITEejn4+2h9KiqbTpxpuJIVnFdQ3Njk/izRROAI3Q7&#10;r2xlae2BzceP7s5qsrzGClIGNjepH/jntZ0nVtfqqWMekl2LwfkjrW0TgLe3NkEnkgKAi/WvDoPr&#10;SC8A/DAf+3PFP2fM9AwKDi0piEvoOfrRR7r17vv1l5839064+/8e1tQ3BgR3CwoKhNjIBGstSM/h&#10;E2MFFxCIfeWwh6BoEcTVGpDwtaZRHeenuiDRf9VJrDHfHOCnUikE2dNc3BRu6wUgr72MrD62FlJw&#10;ATP3aqLki5geD2rX/LMpGb0AjBB1hAkAXchWgJ27dwqZ75VmHDpd0DBgaC+f1KdSh46VNRmbI8UC&#10;Z5cATABWBLDkIOC4zOJqVvPlashw5UyaKcf77IAaHX0a0PBxQ8m3lZH4+p2y8o+jsAjAUtABZ9m2&#10;SZoAHEFsaAKwpx5NAPZQYpkuRKCjH5JdCMV5JaptE0DXxREYEJCXeyYjOzs0MvKzhx6uWrHCRxCK&#10;ggIveeGF2/96PxJeYXlQ6YVYLa+DXV1tr67SdZl0LcnjXjkMxV7QKfnw02vWtGBRQH8flZcHFgTQ&#10;riKH+X+YCaC65Dztxl4AXQu9i6Qt+jQaiwK0INW/Gk7ouNVwv0mrmVhYAJCBAC4Cb6MZjATy/6dn&#10;5pze9aG/stE/5fYhA/up1c22UgB0jnTshQS6EgFMNujFxUMOv0TYZGua/K/eECB/7QwvgK7E7+zL&#10;ShPA2R8DSkACJNDpBM5lE0Cnw2SHJEACJEACJEACJEACJEACJEACJOC+BOxOuOm+p0DJSIAESIAE&#10;SIAESIAESIAESIAESIAEbBOgCcA2I5YgARIgARIgARIgARIgARIgARIggXOAAE0A58Ag8hRIgARI&#10;gARIgARIgARIgARIgARIwDYBmgBsM2IJEiABEiABEiABEiABEiABEiABEjgHCNAEcA4MIk+BBEiA&#10;BEiABEiABEiABEiABEiABGwTUPy6/FfbpViCBEiABEiABEiABEiABEiABEiABEigixNQ9E4Z1MVP&#10;geKTAAmQAAmQAAmQAAmQAAmQAAmQwHlHYPe2jY6eMwMBHCXG8iRAAiRAAiRAAiRAAiRAAiRAAiTQ&#10;JQnQBNAlh41CkwAJkAAJkAAJkAAJkAAJkAAJkICjBGgCcJQYy5MACZAACZAACZAACZAACZAACZBA&#10;lyTAXABdctgoNAmQAAmQAAmQAAmQAAmQAAnYQ+D/Hnno8hmXxsXG2lO4S5Q5k5v78/Lf/vn2u11C&#10;2g4V0olcAA6bAIICA1NS+uI00tOPVlZVdej5sHESIAESIAESIAESIAESIAESIAGnCSz8+ou0EcOd&#10;ru7OFXfs3HX9zbe1R0JPT89rrrrigskTB/TvFxEejqaKiosPHT6yZu36JT/81NTU1J7GO6duB5oA&#10;oPnfestNV105q3tcq/Uo50zuDz8u/fKrb2gL6JwBZi8kQAIkQAIkQAIkQAIkQAIkYCcBzP/fc9cd&#10;NgtDrcNmWgxTv1ADbVY/iwU++uQzp30BbrphzkP33xcaGmJW/rKy8nc/+Pc3/13UEWcHnRobWt6+&#10;Y2c72+8oE8CFU6e8/uqLCkHx/Y9LV6xafebMmcrKqn79UrD/6itntQgt997/8LbtO9opvTtUf/D+&#10;e4UWBwR5718fOlCaRUmABEiABEiABEiABEiABEigswisW/W7Tf9/6P8zr7zWdE73qitm/uPVl2RJ&#10;j6Snv/TqG/1T+j779BOdJbtd/cB2MWnqJXYVbVvotZf/jvl/7KusrMzPz6+qqsKcf0tLi5eXV2Bg&#10;YHR0dFBQEI7CF+CpZ//mRPuWqvRLSXnu6cdHjUyTCwD7lwu+aY9SackEMHfu3AULFpgVw3YgAJT8&#10;11958Yeflr30yuumVwbMQs898ySujyefmQcDgQvpnJWmMo/sd6jfpH6DHSrPwiRAAiRAAiRAAiRA&#10;AiRAAiTQOQTs0W4wxYsJ3ZFpI0br9FLIFhgUeNstN8lCGtoIbr3lxueefrJzhLezFyc0Mln/h8Kf&#10;mZlZWFioUCjQF77KH+QtIiIiKSkJe1xoBYBmDRuKqWOFPAR2nq9RMbMmAOj/cjGzVgAbJgBYKX7+&#10;cfGXX3370quvm5UJJ7Dsx+/k6IDLr5wN+5BzortJLdwkR9KPvvTqP2zK89zTT/RL6evEBWezZRYg&#10;ARIgARIgARcS+H35j0m9e1tv8Lvvf3j6ufku7JRNkQAJkAAJuAMBe0wA8Oa+ce4dD/71XtEh2mSD&#10;/g9d74mnn8OUMA7CUvDfrz53h1PTy+CoRgb///nznoHCf+jQIbgAyJo//vXwEBfLU6vV+CDvhCPA&#10;gAED8GH+i6+0PyJAnlm3hO7lV//xxVffOAHW1ASg1//l1kytADYWBZz3zBOY+QcaiAu3f3gs4IN4&#10;ffz13g8/eAf6P8IB9NkB4NJgReivvvjPvp1brph5uWGZV1+ab7rTqJExo0duWrsSly/+0AiOPvzg&#10;X3dsXm/UlBO8zFaBEwhuA5t/KGalR0OZITZO0wnxcII48Q46TSfkYRUSIAESIIGuSOCSGVfi9cj6&#10;H/X/rjiylJkESIAEOpoA5ncRIwB3b0QEwO87MDAA6qHZTt948x19WHtdff2jjz+l/3r8+Ik77/4r&#10;Quv1FfEZe7C/o+U3bR/5/xD/j/2Y/4eSKxfw9vZOSUkZNWrUyJEj+/fv7+vrCxMA9qMAiuEDqqBi&#10;e6S1rv+j5QfM2V+c6NFI/0cLpnusmQDgAgAzD3RdGIRg/IB/AhRjeATgK/7e++AjWAewBwEYaBpj&#10;DAMBqlgRFPEVo0a2pqOEnjx65Mjq6hrr5/b8c08fP3lSfnepr6tHrXfe+1fa2Ik/LfsZtoA1f/6K&#10;PU7QsVQFpyybG6z/oZj1ThsbGz/48GPIjH+nTZlCTd6FY8SmSIAESIAEnCaAH0138+F0+lxYkQRI&#10;gARIoOMIQP+/8ZY7oPEh3Fu2Avz84xJL6t6kiePXrd8oC5N7JnfX7r3Zp07LX0tKS/v2STbMuofP&#10;n378r969e8FY8PzfX+pMWwD8/9E7dPuioiJZPKVSian+0NBQKLyY/8cHWAFUKpV8FMVQGFXkxAHO&#10;bTb1fzSLyXWXZF7EnL/pZiS2NRPAhdMugFc88hOgzrSpF8g1cSnIOj/ORN7z3gdiSrytki0AVaxw&#10;qaqqhs6v19hhMmhobKiqtjGd7u3lvXvPXrnZu+57YMvW7c6ht7MWhIQ5w+gPdY3246udDcJKUl1d&#10;3aNHgp3lWYwESIAESIAEOogAfoL/+doriOSUveq4kQAJkAAJkIBZAnr9Xz7658pVckSAJVzdwsKq&#10;a6qh0qPA7r37Jk8af/DQIfkrTAMwELgJZ6z/B0mQ/08vT3h4OLwA9OkAsB8ZASMjI/UF5MJyRfs3&#10;6PPwmkfk/7cLPrPi/2/YYFxcnP3tt6ekNRMAEkLABIDJf3SAc0AggNyTkVFgxUqxwJEjR/FnmEPC&#10;VCyssoid+vyHl1w07dSpnMCAwOHDhsKxH1P6chVELepfTaDwnz5zBrkoDGfR5cn/f77+yt133h4f&#10;3/3rLz6VPe1R0TBewDkuOWdy3nn/30Z/4gmmp99wy+36P/uzHsjnK6+YADllCeHhj/cwnBTiIIxk&#10;xrnLe26bq83AYVpRJoA/m2EUzkFgLRIgARIggXOPgKz/R0WJrzVjR4+iFeDcG2KeEQmQAAm4hICR&#10;/g//f8T/6/V/s+vBx0rWAcz/49/i4pJrrrpS/gorAEwDMBDA+R/RAR9+/CkS+GN+F5/z8vKfnTf/&#10;24WLL55xBeIIUB6zsLLrN47K5gOXbwP690ObhjHdcPvX96I3BBjulAvLFe3fQAlzxlBj9cqvzbr2&#10;K5g2m7JewEYugJwzZ2DvWblqDVq5cJrWBIA9+IqLQPYDkU8PloLDtnIB1jc0bN2+HZo/askq/ZZt&#10;4pT+rt17jhw9OmxoqrwfRoEffhSzTcjbLbf95dff//jn6y/LarN+//c//vTxp5+fPp1z8213IogR&#10;+v+evftwxeBrfFyc3qDgKCBkfRg9Ks3oz9FGUB7Wo/vvvRua/LVXXfnM3+bDlgH9f2jqEPmyRmjD&#10;vXf/BbEMQ0aMwdf/e/LZ3j174txRZsiggfiKnRWVlQEB/mjKtCJ2RkdHASaqoxEnxGMVEiABEiCB&#10;84qAof4vnzitAOfVBcCTJQESIAE7CZjV//X+/wgKkOeDjTZfH58A/wDM/0PVz8jM7B4Xh68IAZCN&#10;ArKBAKEB4eHdsE5hzx498NXHx+flF+ffeP3sP5b/9PhjD0P/h7+APBU6ZvSo5b/8ZqfADhWLCA9H&#10;eYRs62vV19fL6QCxR/4XX7FTX0AuLFd0aNPnULSnlj51gj2F21nGhgmgv6Tky44A+lgAWDJkEeVY&#10;AFwQcgG5sPVt2/Zd0PCh61515czComJ9WgiYgqC34wUFyQIQGmCk1kLDl9VmTF+YjfzHTjR77dVX&#10;4YqBUwBcA6IiI2zJYv64OO6mf463JecCgDIPW4Bs+4FrB3Iyy5c1XrwiI8TLSJ7zh4EjLCwUwQIo&#10;A3uHfPqwg8iJEsxWzM8vWLb8V8flYg0SIAESIIHzjoCp/i8joBXgvLsUeMIkQAIkYJWAdf0fR5EU&#10;wFID8PbPysouLS1NTkpC8LycHQBWANgCYCBArcSE+GlTLIaNw0CA+V15uvTp555HUx06VrK2j624&#10;uLiurg4fsEfeoMdhpUD5qL6Yc8LYaQXAhDpKOteFE7WsmQAQ3h8XF4NGYeyBWHIsgJylAHvwr2wU&#10;gCFAjgWIi4tFFetCQLmFJn/DnGuhABtO9SPDH7wJoCr379fv9z9Xmm3kw4//g/Gw5EqhT7+nu27m&#10;O4EDVcQVAXbs1P/B98Hs8hh2No7zXbl6tez4gG3z1m36nMxI0Qz9HxxkzwWo9Cgg2wVMN6OKdvbO&#10;YiRAAiRAAiQALzkYx2X/f9MNVgCnV64hWxIgARIggXOMwIuv/EPv5y/7/xvm/6ustJbEDZp/Xn7+&#10;nytXY6ofWOTsAL/89rv9iQBefekFfUZ2+AV0BFs5Mh1ztPLKf9iwCuCxY8eam5uxH/P/Go3m6NGj&#10;2CkfRTEUxiG5ohObPVaAl159XXa075zNmglgxco1GHJZ5Zbn+aEP4w9h7dD5YRSQYwH69+uLo9Jy&#10;AH1RxabcmPAfNHAAihlN9R8+cuSCSRO9vb3ksHl5w8TF4v9+Jc/8R0VGBQQEmG0fbvbILKjXtG3K&#10;YKUADBkP/vUe/R++yoVTUvoil4P+D1/t7AVz9fBQgDP/mTNn4ORvmNQACj9cIdAO6MELAB8QyzBx&#10;/Hj5fOEoIQcCmFa0s2sWIwESIAESIAEuCshrgARIgARIwFECpvq/zRZ8fH1Qa8euXcNSh6Cw7Px/&#10;OucMbAE266IAfAQWLV5iuHagPbUcLXPo8BFUCQwMlNV76PzBwcF9+vTRr/mHBQLwNSQkRF4gAMVQ&#10;GFXkik5smEG3bgWAY4U8v95pmzUTADw94PAPZRjS6Kf9oaxC4YdxSDYKPHT/vbLFAh9Q2J4cBpjw&#10;P5aRaTrVjxiBHokJ0IENc/7j8/ETJzB9IXvLY0Yd1fV0YCyAVUZOB/jCS69C05btRu1JkodBwjnq&#10;//RrM1jab3OocArrN2687JKLcYL7DhzEWchCQmZASBs+DJ9vnHOd7POPkAfEQcjnGxwUpN9pVNFm&#10;pyxAAiRAAiRAAiRAAiRAAiRAAk4QcEL/Ry/w9h84YEBIcLCs/MvZAfRfzYohV5HTAWLN9Tmzr8HS&#10;77LTdAfFxq9Zux6SREdHY7Yf6j1U/X79+iErAXbKGQGwwRzQt29fHMJnFENhHJUrOrF9+9Xn8Jq3&#10;ZAXofP1fPNPeKYOsnAkm+X/+cbG8FCQyN8TFxv7w0zI5UAFBAVjnAB8uv3I2ctdfhdntK2fbYwKw&#10;1B0aePzRh954692zmN8OirdD44qr06HyLEwCJEACJEACJEACJEACJEACnUPAHu0Gs6o3zr3jwb/e&#10;azP82f6SnXN2ci8OaWRQ7zevW4VUBRkZGSUlJcOGDZP9/E03hJnv3r27W7duycnJ8E0YO2lqU1OT&#10;E+f184/fwVleVvX/8epL0Jr1jbhE/9+9baOjUtlIByinfIDdAtr+tu1iCkA57F/8sGr1mdxchANg&#10;eWGcCYq1R/9Hg/B7N00E6Oj5tLO8vPaBnZtDhe1sk8VIgARIgARIgARIgARIgARIoJMJQLPDxLv1&#10;vyPpxyBVYJDoGN9FN6jx737wbwiflJQUHx+v9/83PR0cQgEUwyFUcU7/R90nnp4HqnJOPUNfAOiS&#10;nez/rz9HG14AcjlIDIsFHELw+YZbbk9PP4oPCIaf98wTcBOAFeCe+x8yDOB39ILA/P8Lf3sGTu//&#10;99QzhlEAjrbT/vIYGNg77LmsqyqrMGZmV8VsvxhsgQRIgARIgARIgARIgARIgATaSUD247beCMK6&#10;L7/yGuh09vQFlfDnH5cgJZw9hTuhDCwXk6Ze4mhHr73892uuugJ+/sgCaMkKAJ1fpVIhOmDJDz89&#10;9ezfHO3CSnnZF+DLr75FFsD2N+uEF4BdJgBIBt341rk3QT02vIZAXF4Zkppw+wePLZAACZAACZAA&#10;CZAACZAACZCACwn83yMP3XPXHTYbhBUALt6Y47ReEhOlmBt2H/0f0n70yWf/fPtdmydoWkC2AmA/&#10;kv8j4B9ZAJH8D1/xGXvwGXvw1eX6vywJrADQrzGP7oTkRlU60ASg7wmy9uuXgq9HjqRT82//mLEF&#10;EiABEiABEiABEiABEiABEuggAgu//iJtxPAOavzsNrtj567rb77NaRluumHOQ/ffh7wAZltA/D/8&#10;/7/57yKn27deEWq1S7TpzjABdBACNksCJEACJEACJEACJEACJEACJOByAvAFuHzGpTYjAlzeb8c1&#10;CG/0n5f/5tz8v6FUiAKAL8AFkycO6N8vIjwch4qKi7H+H/L/Y/7f6fj/jjtx05ZpAuhM2uyLBEiA&#10;BEiABEiABEiABEiABEiABM4aASdMADZWBDhrp8KOSYAESIAESIAESIAESIAESIAESIAEXEqAJgCX&#10;4mRjJEACJEACJEACJEACJEACJEACJOCuBBRDhw1zV9koFwmQAAmQAAmQAAmQAAmQAAmQAAmQgHkC&#10;a9escRSNorS01NE6LO/mBEJDQ91cQopHAiRAAiRAAiRAAiRAAiTQyQTKyso6uUd25yoCTQrPyJAA&#10;09YqKysd7YKBAI4SY3kSIAESIAESIAESIAESIAESIAES6JIEaALoksNGoUmABEiABEiABEiABEiA&#10;BEiABEjAUQI0AThKjOVJgARIgARIgARIgARIgARIgARIoEsSoAmgSw4bhSYBEiABEiABEiABEiAB&#10;EiABEiABRwnQBOAoMZYnARIgARIgARIgARIgARIgARIggS5JgCaALjlsFNr1BPJy9uW5vlW2SAIk&#10;QAIkQAIkQAIkQAIkQAIdQeCj4w4vBwAxaALoiLFgm12PQPGJ4v+c4AKZXW/gKDEJkAAJkAAJkAAJ&#10;kAAJnJ8EXjrizCqPNAGcn1cLz9qIQOmGPPWGvNJigiEBEiABEiABEiABEiABEiCBrkDgTF2zE2LS&#10;BOAENFY55wjkla6qE4S66g2MBTjnxpYnRAIkQAIkQAIkQAIkQAIkoCdAEwAvBhIQik9UbxAxqFdZ&#10;jgXYvn37J598sn79+ubmVmNburTV1dWtXr0aH4iSBEiABEiABEiABEiABEiABNyZgKK0lPHP7jxA&#10;zsgWGhrqTLXzqE7pj0tOzse0v83NN3jVNUnhUrHGxsYNGzZMmDDBy8vLtJ6s/6ekpNhskgVIgARI&#10;gARIgARIgARI4KwQKCtzJnT8rIjKTo0INCk8I0MCjHYqvjtecXGEo6zoBeAoMZY/BwiEXXnN8H03&#10;D1/VS2npZCb06okC+3T6v9lieIb+73//M5z8h4PA0qVLFyxYUFhYqFarN2/e/IO0HThw4BygxlMg&#10;ARIgARIgARIgARIgARLo6gRoAujqI0j5nScQPi51381Rtxg34PfVzcM/GBdms114WwwZMsSw2KlT&#10;p/z9/W+66abIyMiMjIzo6OirrrrqyiuvLC8vr6x0ZsUOmzKwAAmQAAmQAAmQAAmQAAmQAAnYT4Am&#10;APtZseQ5ScCvl2/b8/L1jHPqRNesWbNjx46JEycqlaJzAcwB69at++qrr77++usTJ04gX4BTrbIS&#10;CZAACZAACZAACZAACZAACbiMAE0ALkPJhrokAXktAMPN2XUBLrjggkGDBh08eFBuDIaAWbNm3SJt&#10;c+fOjYqK6pJ8KDQJkAAJkAAJkAAJkAAJkMA5RIAmgHNoMHkqjhPQrgUQHiVG/t88/Csx9Z+1dQHk&#10;HhDzf/jwYcOlAeT9ffv2LSkpycnJwWfEApw+fVrer9FoHBeNNUiABEiABEiABEiABEiABEjAxQS4&#10;IoCLgbpDc1wRwN5RyMu8f2X11GmpV8YY1DC7UxCg82/cuBGKvYeHB1T6pqamadOmwfkfhoBJkyZt&#10;2rQJHy699FLkCFy1atXUqVPj4uJQHhYBhUKBERk/frxKpbJXMJYjARIgARIgARIgARIgAVcT4IoA&#10;ribaee25cEUAmgA6b9g6rSeaADoNNTsiARIgARIgARIgARIgga5CgCaArjJSpnK60ATAQICuexlQ&#10;chIgARIgARIgARIgARIgARIgARJwgABNAA7AYlESIAESIAESIAESIAESIAESIAES6LoEaALoumNH&#10;yUmABEiABEiABEiABEiABEiABEjAAQI0ATgAi0VJgARIgARIgARIgARIgARIgARIoOsSoAmg644d&#10;JScBEiABEiABEiABEiABEiABEiABBwjQBOAALBYlARIgARIgARIgARIgARIgARIgga5LgCaArjt2&#10;lJwESIAESIAESIAESIAESIAESIAEHCBAE4ADsFiUBEiABEiABEiABEiABEiABEiABNyBQJyvygkx&#10;aAJwAhqrkAAJkAAJkAAJkAAJkAAJkAAJkMDZJPBcv1AnuqcJwAlorEICJEACJEACJEACJEACJEAC&#10;JEACZ5PAPb2DnOieJgAnoLEKCZAACZAACZAACZAACZAACZAACXQ9AjQBdL0xo8QkQAIkQAIkQAIk&#10;QAIkQAIkQAIk4AQBmgCcgMYqJEACJEACJEACJEACJEACJEACJND1CNAE0PXGjBKTAAmQAAmQAAmQ&#10;AAmQAAmQAAmQgBMEFKWlpU5UYxV3JhAa6kxmSHc+I8pGAiRAAiRAAiRAAiRAAiTQTgJlZWXtbIHV&#10;zxaBJoWn2a59PDSOikQTgKPEukB5mgC6wCBRRBIgARIgARIgARIgARLoXAI0AXQub1f2BhNAZEiA&#10;aYuVlZWOdsNAAEeJsTwJkAAJkAAJkAAJkAAJkAAJkAAJdEkCNAF0yWGj0CRAAiRAAiRAAiRAAiRA&#10;AiRAAiTgKAGaABwlxvIkQAIkQAIkQAIkQAIkQAIkQAIk0CUJ0ATQJYeNQpMACZAACZAACZAACZAA&#10;CZAACZCAowRoAnCUGMuTAAmQAAmQAAmQAAmQAAmQAAmQQJckQBNAlxw2Ck0CJEACJEACJEACJEAC&#10;JEACJEACjhKgCcBRYixPAiRAAiRAAiRAAiRAAiRAAiRAAl2SAE0AXXLYKDQJkAAJkAAJkAAJkAAJ&#10;kAAJkAAJOEqAJgBHibE8CZAACZAACZAACZAACZAACZAACXRJAjQBdMlho9AkQAIkQAIkQAIkQAIk&#10;QAIkQAIk4CgBmgAcJcbyJEACJEACJEACJEACJEACJEACJNAlCdAE0CWHjUKTAAmQAAmQAAmQAAmQ&#10;AAmQAAmQgKMEaAJwlBjLkwAJkAAJkAAJkAAJkAAJkAAJkECXJKAoLS3tkoJTaMsEQkNDicc6gdPb&#10;v/7HHycOeflEao1gvgPSrnxicry3g+Aq05f/4+ddhWn3fTI5wsGqLE4CJEACJEACJEACJEACnUqg&#10;rKysU/tjZ64j0KTwjAwJMG2vsrLS0U5oAnCUWBcoTxOAPYNUtHbhpgHXX6HV3JtPr/jk48BbXhpt&#10;5r6y0drhhXcVTqMJwB7mLEMCJEACJEACJEACJHAWCdAEcBbht7NrF5oAGAjQzrFg9XODgCp+zHDh&#10;2NGGc+NseBYkQAIkQAIkQAIkQAIkQAIkYI4ATQC8LkjAhICmaPVX78154/U5b7z34trTol2gdNuL&#10;r74Q/79dGX98MffN1+e8/pZ2v0HV09u/mPv8y4//ckzyxane9cu/r5j31nMr5K/cSIAESIAESIAE&#10;SIAESIAESODsE6AJ4OyPASU4+wSaqzf9si1y5BApF0DzwR+XF15436LHn1z0+H23Nv387t5mIWzU&#10;vDsnX5q+LTP1tgWPPbnoyfsuK/ju48PNhpLHj7zt8VTf5JQ+QeLegOEjB8SnTJt3ofyVGwmQAAmQ&#10;AAmQAAmQAAmQAAmcfQI0AZz9MaAEZ4lA2aLvPnn8k08e/+itK1781+qe1z+YohIlqd61qGbwlTHS&#10;Z0EVP3zA6aPHtBL2GX9plPzRZ/iU4RkHdPt1JzBwQK9N+7U7iw4dih/Q39H8gmcJBbslARIgARIg&#10;ARIgARIgARI4LwjQBHBeDDNP0hyB0DnX3vXGXXe9cc+jPz3/18tOfv4PzPZjyzm1uWDbczANyH9L&#10;DjX4yeYAQfDQfcDniIjkgqIio3b7jLo07/BBDfYWbTocOnWwQXmOAQmQAAmQAAmQAAmQAAmQAAmc&#10;bQI0AZztEWD/7kDAI2D49MmVRw6Lsmiak9KuFU0D2r/7Prm8j90yxozrfWJ1OiwAh3fGDB/O28tu&#10;cCxIAiRAAiRAAiRAAiRAAiTQCQSoo3QCZHbRFQgEBEYWlYmz+gm9Ik+dsr00QFHRwZAA0zj/+DGj&#10;Cvfsz9h9KGGA/YaDrsCHMpIACZAACZAACZAACZAACXR9AjQBdP0x5Bm4lkDAkCu9N318uF7bavWJ&#10;jAJdB+nbVpfLn+t3rd6aNFhOH9h2Cxoyrm7lG8djx9IC4NpxYWskQAIkQAIkQAIkQAIkQALtJqB8&#10;8skn290IG3AvAr6+vu4lkPtJc/Dn15/eXrB6/zYhcnxqN1m+UNWJhf+3y3tqao+k/r1qfl/w9J9r&#10;l2zdvu6U/6jhPbohqL82++eq+Cl5yx9fvvJ/G7ZlxF75t0kRtekr3113cF9hkSqw98BwL6kdrwQh&#10;83+eY+9LDna/86ZEJEACJEACJEACJEAC5y+B+nrdLNf5y6CrnrlGofT3kdWNNltDg233ZaMqitLS&#10;0q6KgXJbIBAaGko2ridQtO6u1RGfXNffZsunf/tk08C75sTbLMgCJEACJEACJEACJEACJNB5BMrK&#10;yjqvM/bkUgJNCs/IkADTJisrKx3th4EAjhJjeRKwSqB+15fpCeOo//MyIQESIAESIAESIAESIAES&#10;cD8CNAG435hQIjckUL3rH5+v3Zn+413f7bdiZ0N8wZx3d4244RJaANxwDCkSCZAACZAACZAACZAA&#10;CZAAAwHOwWuAgQDn4KDylEiABEiABEiABEiABEigfQQYCNA+fmeztgsDAWgCOJsD2UF90wTQQWDZ&#10;LAmQAAmQAAmQAAmQAAl0XQI0AXTdsYMJwKzwPh4aR0+KJgBHiXWB8jQBdIFBoogkQAIkQAIkQAIk&#10;QAIk0LkEaALoXN6u7M2FXgDMBeDKgWFbJEACJEACJEACJEACJEACJEACJOC2BGgCcNuhoWAkQAIk&#10;QAIkQAIkQAIkQAIkQAIk4EoCNAG4kibbIgESIAESIAESIAESIAESIAESIAG3JUATgNsODQUjARIg&#10;ARIgARIgARIgARIgARIgAVcSoAnAlTTZFgmQAAmQAAmQAAmQAAmQAAmQAAm4LQGaANx2aCgYCZAA&#10;CZAACZAACZAACZAACZAACbiSAE0ArqTJtkiABEiABEiABEiABEiABEiABEjAbQnQBOC2Q0PBSIAE&#10;SIAESIAESIAESIAESIAESMCVBGgCcCVNtkUCJEACJEACJEACJEACJEACJEACbkuAJgC3HRoKRgIk&#10;QAIkQAIkQAIkQAIkQAIkQAKuJEATgCtpsi0SIAESIAESIAESIAESIAESIAEScFsCNAG47dBQMBIg&#10;ARIgARIgARIgARIgARIgARJwJQGaAFxJk22RAAmQAAmQAAmQAAmQAAmQAAmQgNsSoAnAbYeGgpEA&#10;CZAACZAACZAACZAACZAACZCAKwnQBOBKmmyLBEiABEiABEiABEiABEiABEiABNyWAE0Abjs0FIwE&#10;SIAESIAESIAESIAESIAESIAEXEmAJgBX0mRbJEACJEACJEACJEACJEACJEACJOC2BGgCcNuhoWAk&#10;QAIkQAIkQAIkQAIkQAIkQAIk4EoCNAG4kibbIgESIAESIAESIAESIAESIAESIAG3JUATgNsODQUj&#10;ARIgARIgARIgARIgARIgARIgAVcSoAnAlTTZFgmQAAmQAAmQAAmQAAmQAAmQAAm4LQGaANx2aCgY&#10;CZAACZAACZAACZAACZAACZAACbiSAE0ArqTJtkiABEiABEiABEiABEiABEiABEjAbQnQBOC2Q0PB&#10;SIAESIAESIAESIAESIAESIAESMCVBGgCcCVNtkUCJEACJEACJEACJEACJEACJEACbktAUVpa6rbC&#10;UTDnCISGhjpX8fypVVZWdv6cLM+UBEiABEjgPCTAl4HzcNB5yiRgkwDfgW0ictsCTQrPyJAAU/Eq&#10;KysdlZkmAEeJdYHy/NXvAoNEEUmABEiABEiABEiABEigcwnQBNC5vF3ZmwtNAAwEcOXAsC0SIAES&#10;IAESIAESIAESIAESIAEScFsCNAG47dBQMBIgARIgARIgARIgARIgARIgARJwJQGaAFxJk22RAAmQ&#10;AAmQAAmQAAmQAAmQAAmQgNsSoAnAbYeGgpEACZAACZAACZAACZAACZAACZCAKwnQBOBKmmyLBEiA&#10;BEiABEiABEiABEiABEiABNyWAE0Abjs0FIwESIAESIAESIAESIAESIAESIAEXEmAJgBX0mRbJEAC&#10;JEACJEACJEACJEACJEACJOC2BGgCcNuhoWAkQAIkQAIkQAIkQAIkQAIkQAIk4EoCNAG4kibbIgES&#10;IAESIAESIAESIAESIAESIAG3JUATgNsODQUjARIgARIgARIgARIgARIgARIgAVcSoAnAlTTZFgmQ&#10;AAmQAAmQAAmQAAmQAAmQAAm4LQGaANx2aCgYCZAACZAACZAACZAACZAACZAACbiSAE0ArqTJtkiA&#10;BEiABEiABEiABEiABEiABEjAbQnQBOC2Q0PBSIAESIAESIAESIAESIAESIAESMCVBGgCcCVNtkUC&#10;JEACJEACJEACJEACJEACJEACbkuAJgC3HRoKRgIkQAIkQAIkQAIkQAIkQAIkQAKuJEATgCtpsi0S&#10;IAESIAESIAESIAESIAESIAEScFsCNAG47dBQMBIgARIgARIgARIgARIgARIgARJwJQGaAFxJk22R&#10;AAmQAAmQAAmQAAmQAAmQAAmQgNsSoAnAbYeGgpEACZAACZAACZAACZAACZAACZCAKwnQBOBKmmyL&#10;BEiABEiABEiABEiABEiABEiABNyWAE0Abjs0FIwESIAESIAESIAESIAESIAESIAEXEmAJgBX0mRb&#10;JEACJEACJEACJEACJEACJEACJOC2BBSlpaVuKxwFc45AaGiocxVZyx4CeQ3l+6pPZ9cVFzZWVavr&#10;w1T+k0L7fpizxkOhCFT6hHkGxHgHJ/qEJ/lFJflF2tMgy5AACZAACZAACZAACZBAJxAoKyvrhF7Y&#10;RUcQaFJ4RoYEmLZcWVnpaHc0AThKrAuUpwmggwZJ3aLZX3X6/dMrNUKLn4dXnHfo2JCk4UE9PBXK&#10;u48saG5RG/arEIRglV9acM/RwUn9/GM6SCQ2SwIkQAIkQAIkQAIkQAJ2EqAJwE5QbljMhSYABgK4&#10;4fhSJPciUKdpgs6vaWmpaq5fXXrE18NzgH/sNZEj7o2fMik0JVDlo1R4QOE32lQKZZDKV2gRVIIH&#10;bAct7nVOlIYESIAESIAESIAESIAESOB8JEATwPk46jxnOwlA4X/++I8Hqk43a9SwAhypyU2vzQvx&#10;9B8TnDQiuGeQygfO/woB/ze1AAgwAfTzj704fFCibzccxl9Ti/pkXZGdXbMYCZAACZAACZAACZAA&#10;CZAACbicAE0ALkfKBs8FAqVNNa9n/frpmXUn6op2VJ6sUtfXq5v+LDkIjwDkAlhbdnRtWfrp+lJo&#10;9ZbOtl7TuLcq+5eifXuqsqvUDaIXQIuwuzL7n9m/FTVWnQuMeA4kQAIkQAIkQAIkQAIkQAJdjYDy&#10;ySef7GoyU14bBHx9fcmoPQRKmqox+X+qrgR6O2bvy5tre/pEZNUXQfOHSz/+Spurs+tLTtWXwFLg&#10;6+Hl4+H5S/G+Fqj4bbc6TSPMBNn1xbkN5U0atZ/SK6u+eFPZsTVlR9KCeiKCoD1Csi4JkAAJkAAJ&#10;kAAJkAAJOESgvr7eofIs7D4ENAqlv4+XqTwNDQ2OCsl0gI4S6wLlmQ6wPYOEqf5jNflbKo7rVXq4&#10;+g8K6F7aVA1NHuEAcuMwDfgrfbw8lN08A+Dwv6fqVG5DWQs2cbK/1RaAYh4KjxCVH+ICEn26Vasb&#10;jtbmIa0AEgQileCUsP7tEVUQ9nx090d70ITH0Hv+dc9QQ58ezcGvHnt/Uy2ODb3n43uGigUF8UP7&#10;+mNtEiABEiABEiABEiCBrkuA6QC77tgxHWDXHTtK7tYEPj2zvrK5rodvhBTkr92g0iMFQF5jhV63&#10;9xAUSPU3Nax/hGcQ3AEQFHBf9wvmRI3q7hOmElMDtqYGgP7fwyf88ojUsqbqvdWnMusKoP+jaawm&#10;0KBp/uzM+vbhGHrH249ciJUHNXs2bm9q09S+jZL+P/CWN+8Q1f6Bt7zxxi0D29cZa5MACZAACZAA&#10;CZAACZAACXR1AswF0NVHkPK7jAD0/2CV72XhQ4YExkNFN0zy16hpNszqDwNBil/MqOBew4ISEQVQ&#10;r2mK8Q6Z1m3AQwkXXRE5LNIrEIYAmAlgC8C/08OHDPCPS/aLRgtoB+L6K73HhiRjNYHuPqGft88K&#10;4OkX7OchBIUGHdy1x8AG0LR98x7sFARPvwBPEZCnX1CQn/SJGwmQAAmQAAmQAAmQAAmQwPlLgCaA&#10;83fseeaGBOD/H6Lyhbru7aEK8/QfH5LsqVBaQgQXgMGB8bHeIWODk7qp/MWE/woFggKg/GPC/6ke&#10;02FHCPGE879HD99wmAnQ4LiQZC+pQewcHdw7yjvIx0MFK0Csd+jvxQfaORa900aF79+2XR8H1LBn&#10;28HwUWm9tc0iCkDcpJABoXjt6/fjy/xFKxY+f//d85bmYV/tiV/ff1zce+/98xdsL9YIQv6v86U6&#10;n20+uPAF8cj9T72/NredYrI6CZAACZAACZAACZAACZDAWSZAE8BZHgB27w4EkP8P8f8+Hl74gCl9&#10;KP8I70/wCTeVDdq+UuHR2zeyv38slHno+aNDkrw9PCXXf8QAKJAMwFvpOTAgrqdvBGb7YVNAeS8P&#10;VZJfZIp/LPwCQj39hwf2QBLBek0zusPRo7X57V0joNe4cdEHN26ulAVuggUgdOioXjrxh97zwW36&#10;IIDwyU8+OytayNuRnnDnK288eVmMULn2X68vrRh1/4tvvPHCLdH7P3v5v+lC9GXPvi0GDmz/cWPC&#10;7a+88cZzs7odXPjlCm0H7jBmlIEESIAESIAESIAESIAESMBxAjQBOM6MNc4tAsjqj/z/yP/3v4Jt&#10;/zq9ak3pEaTxh24/NDABqntrWL901tDhg5Q+0PAjvYMR5w+dfwym9D2DsL+lRVPZXJ9ek7escM8n&#10;Oev2Vp2CFaB/QJwYDqDwiPQKSg1MgFEAzeIzMgtuLD/2cc7ar/I2ba848bfjP8Ac4DTXprrw8RPi&#10;T2zZJqnoTdt3HIyfclG8QXOe3sZBAOGTrhkXHxSEMIHTf67IDL9w7jUpkUFBkSPvuWlo7YYVmxoQ&#10;OiAGDgydfY9YLCj+wslDhezjx50WkRVJgARIgARIgARIgARIgATcgABNAG4wCBThrBL4IncDEvUr&#10;xQn8lpyG0u8Ld36Vt3lj2THMz0d5BSkQzm+wQedHzj/M5zdr1FjnD39YF2BCaB8o//uqTv9ctPfr&#10;vE2rSg9j1UBvhQo5/5ELoLlFLIY2YBGAFcBP6b2z8uR/87cszN92oq5I06JBlsGq5vpPz6xzGkNJ&#10;WXHQyPG9srdtKxOEyk0bD8aPGh7UVNc2QWDb1j31UQ7FxcVCfG+9wSAmIUYoqUA78qYy+eC0lKxI&#10;AiRAAiRAAiRAAiRAAiRwtgnQBHC2R4D9n1UCJ+uKkLEf7vqDA+Ix5490/UjUn1lbsLx4X1ZdcS+f&#10;iHBPf8OkAJjSr1M3bqnIXFa0B3/Q+deWHUHFrRWZ+Px78f6chrKmFjWsCTAWZNQW/Fa8H/t/Ltrz&#10;a/H+E3WFvh6e0P9/KNx1uPpMg6ZJ0v/FDWsNwoKwuvSI8zCCxl0w+PS2XZWV2zeeGHjB5FChuKzE&#10;+dZYkwRIgARIgARIgARIgARI4FwkQBPAuTiqPCe7CWBKf2bE0AvDBiDDHyph0h76fKJPt4u7DZwU&#10;2jfGJ2RcSB8YCLAH+6Upfc3J+uJfivb9UrwPawHCnx/pA4/V5sPtf1xo8qjg3qEqP7gPwFJQo26E&#10;Sr+8eO/vJQd2VWXBLoAsAyiJKlD+Zc1fv6E8aq0uPWy34KYFPYcOH3h6w08/bT89MG2kA8n/w8PD&#10;hdPHT+sazDuVJ3QLDm2HIKxKAiRAAiRAAiRAAiRAAiTgrgRoAnDXkaFcHU8Aejhm+D09lNn1xfDJ&#10;x6J9EUjpH556W9yES8IHpfjHwCkAUowP7XNb7ATsx1HM7WOnSqHs4xd1deSIKyOH9faNwmx/fkNF&#10;uGfgNVEjbowZg2h/X6UXKmoEDYL/Lwjrd1P0WBgUPASPgsZK/cy/gf4v+Cm9UOuy8MG16kbHzlvT&#10;3KQRmsQ4A8Fz5AXjKjdtOj10vGwBUIuBADgqbuJahLrP0oemJmkXtviLLkwqXrFgSXphZWXh9o++&#10;2eM34cJx3jopdKUck4qlSYAESIAESIAESIAESIAE3JKA8sknn3RLwSiU8wR8fcUJbW42CUAbRxl4&#10;/iN6P6u+ZFpY/6uj0gYFdEe6PsztQ9VPr83bXZUNbb+nXySW90sNSghW+np6qC6LGHxht4G9/SKD&#10;lL4ryw7trzpd39IECwJW/ovxDukXEAevAUz7Dw/qcU1kGuL/kVMASQdXlB7Kbyg3mv/HsgJo5+qo&#10;EVPC+vf0DRcXF1AYpSC0ch57PrrnrQ01Qm3G2l0eIyb37a0sWH2w+xW3Do3M+2X+/OWFWNxvzy9n&#10;unffOf8TLAiIz7uUaX0z3pi/vECozVy/PK/75cNjBMG7x9ABysM/ffu/5b+vO6gYftv/3TTEr+DX&#10;+Y99m4E6u5ej5b4Zb/6f9G3ncrQwOTnAJloWIAESIAESIAESIAEScDsC9fX1bicTBbKPgEah9PcR&#10;ZxmNtoYG/cLg9jWEBOelpaX2lmW5LkIgNJRu3LaHCqn7sTJfrE9IenUe1gLIri+B8j8rYiiS9ome&#10;/AoFEv6J4f0lBzCNj1iAQKVPU0vz9oqT68rSr41KS/aLgjKPxfzePvVHTr2YPS/SK/COuEnwHUC8&#10;ANYUWJi/NTUwflJoCrR6hAAg/z/y/yEEwEgyFMbqA1PD+k8M7Rus8oWnAPq2LT1LkAAJkAAJkAAJ&#10;kAAJkICDBMrK9DmfHazJ4mebQJPCMzLEzERcZaXDy3bTC+BsD2YH9E8vAHugIuEfwvK7e4dtrsjY&#10;V30KefuLmqo2lmcgn183T3848LcoBHj4wxGgoLEiNSDeT+W9pzL7y7yNcOYvbqqO8w71UXoi2v9Q&#10;9ZnGFtFdHl4A8Pzv5x+L5f2WFO44WJ1zuCY3SOWDdAOlzTU/Fu7GfiT/N5WtXtN8tDYP2QRwLNTT&#10;DyYDWgHsGUGWIQESIAESIAESIAEScIgAvQAcwuVWhV3oBUATgFuNrGuEoQnAHo6f5KytUtdjuT7o&#10;3mXNtVDOZf28sLFqb/Up/ItYAEzmH68rqtM0+nh4VavrF+RtwmcECJQ11ZQ11QoKxfaKE0VNlcjn&#10;j4r4P5IFQnvfWnF8T1V2o7QuAKwAAUofKP/wHUAPSCIAFwNT8dA1FiZEssCjtflIT5Do282eU2AZ&#10;EiABEiABEiABEiABErCfAE0A9rNyt5I0AbjbiLiXPDQB2ByPzNrC30v212ma4P9fDB1eSvuHDZn5&#10;/VXeCb7dsHTfgerT+Y0Vcn4+uOafqi+RkvlJJRUC9mN1wMKmqhpNg1xZdt+HJn+6oaxGjZ3aRiub&#10;62o1jQgWgHWgt18U3AeQJqChpdnIIwDWAfRb3lS7uSIzLainvEIBNxIgARIgARIgARIgARJwFQGa&#10;AFxFsvPbcaEJgCsCdP7wscezTyCztgB6OyLzK5prMVmvFwha+sigXoj8D1X5w0cAOfxwyMtDOSYk&#10;6dqokf38YzBFjzIhKj9k+J8egcUCw6G6y9WxH7kAUXdKWD+EEuArDvXyjbgmKm1ccFKgygfz/2gB&#10;SwZcFTkcvSDpIHIBIhcA6uJQd5/QS7oNQhwBPh+sOXP2GVECEiABEiABEiABEiABEiCBc44ATQDn&#10;3JDyhOwggFUAUcooLh+6OObeL+w2IN47bERQD6XggYl65ObDWgDIFIj8f9dFjRocEI9VACaE9EGx&#10;JL+otOCeAUrtAnpILoij/QNiJ4emIL0/jAh9/aKROBB1e/lF4l80iL8Iz8BJYSk3xIy+JnLE6OCk&#10;UE9/9IugAxRAKsGxIUmQIbtOFI8bCZAACZAACZAACZAACZAACbiWAE0AruXJ1roGgbyGCiNBoYdj&#10;0n5scFKUdzByAQ4NTIzyCkYZXw9P7AxW+eFztHfwiOCemNgfHBgfqPJF1AD0dtkRAFP3EV6BI4N7&#10;4YOf0ntgQPfevhFYFBDmA1REg/DtR6o/uVP0BQMBCs+MGAp7AXT+WK+QQQFo0wdmhT5+0Ug32DU4&#10;UkoSIAESIAESIAESIAESIIEuRYAmgC41XBTWRQRKzejYim6eARNDU+CZr/LwQFg+9Hx87u0blewX&#10;DY99rP/3W/GBNaVHsGTA78UHt1WcQMA/dHvM22MOHwECUPgxw1+vbkIuwF+L9yHLwKbyjGWFe+Us&#10;ALAF9PePg/Yv5x3EX1VzPUpiQQGcUx//6N5+kTAfYJUBhBjICQi4kQAJkAAJkAAJkAAJkAAJkIBr&#10;CXBFANfydIvWmA7Q5jAsLtiONfwMi0H9vrjbwNSgBBW89QWFl0KladHkNZaPCO4R4RW0quzwD4W7&#10;oK4j/z/y/2H5QGTvP15bKGb4842UwwquiBh2sr74p6Ld60rTs+qLq9QNSDSQ01C6v/o0ykd7BUO9&#10;h6UAawRWNNWuKUv/rmD7PulQpGcQwgpivEPhVoB24F+QW18+NCjB5lmwAAmQAAmQAAmQAAmQAAnY&#10;T4DpAO1n5W4lXZgOUFFaWupup0d52kkgNDS0nS2c89XnHvyP0Tkigd8DCRfGinq4mNgP2jgy+W+v&#10;OHmirhD6PFwAGjRmcvhj/h9xAfgrbaqt1TQcrclHikEk/DdsHE15eajgYoDUAAgcwJIBG8qOFjRV&#10;oiSSEcAoMCqo15yYUd4enqiFdQSxxGB+Q4UcQcCNBEiABEiABEiABEiABFxFoKyszFVNsZ1OJtCk&#10;8IwMCTDttLKy0lFJaAJwlFgXKE8TgM1B2lt1qq9/jFKAri9OvDdp1GvLjvxStL9aXY89UMuDVb7I&#10;7Reo9MmsK8xtKCtvrm3UqI2W8YPjAJwForyCEL2PAmXNNWcayho1zc1t/QvQgaeHKljpm+DTDckC&#10;hwX1CPcMkJcMhMJf0lT9dd5mORzAcFsw8C82z4IFSIAESIAESIAESIAESMB+AjQB2M/K3Uq60ATA&#10;XADuNriUpzMIrC1LRyCAp4cS2j7+EJa/r+o0pvGR2A/T9aOCe93T/QIs5uetVA0LSvxL3OSxwcnI&#10;BYic/1D74SMg2wiSfCOvjhrx1/ipJc3VBY0Vt8dOvCFqdF+/GCwZKK8dKMb2e3hi8T/kAryj+8TR&#10;Ib13VMKtoAjKv1KhFFcEVChO15ceqcmF1QC+A/o/7O8MCuyDBEiABEiABEiABEiABEigixAoLK82&#10;/XNCduYCcAKau1dhLgCbI/RT4W4o6t29wzDnj5j/zeUZe6pPhakChgYmXBU5YkpYvzAv0c3mUHXu&#10;8brCIYEJ40KSk32jsAe6ukLhAc//SaEpMyOHDgyIQ4E/Sg7CvT/cK/CCbv2QRDBM5a8WNPAagDUB&#10;BWZFDkeoP2wBm8ozYQLAh16+4bAmoDWYHr4v3ImMA0b+BaEqv0vDB9s8CxYgARIgARIgARIgARIg&#10;AfsJMBeA/azcrSRyASAQwN/Hy+ivoaHBUVHpBeAoMZY/FwgEKL2Rrr9KXQ+VvqCx8mDNGSThT/GP&#10;uTh8UKJvNzEdAGIEpOR8GbUFSPsHl4FefhGzo0dODeuf4BM2IyIVH8I8A+o1TRvKjyGqv7GleUfF&#10;ibKmmiCVz4SwvldEDuvhEw7DwfXRo9EsGjpVBztBDlR9+PzDEaC5RY2Yf8z/p9fkiSEBbTe0fC5Q&#10;tn4OTeo2KRM65ITV6qYOaZeNkgAJkAAJkAAJkAAJkEAXJcBcAF104KyJzVwANgf145w1B6pz5kSP&#10;xrT/lvLMpUV7sEwgPPaxbt/gwO4p/rFBKt9mjXpZ0Z5fivf18Yu6LW4iFvzLayhfWrT7WG0B3AQm&#10;h6b4Kb2xqt/XuZuKpSUGERowM2IoTAMwK2wqP4aFA+N8QmZFDOvpG1GprltSsGN92VEcQnTA6ODe&#10;c6JHeSs838z+DSYG2AKMBMa6gHd3v8DmWUgF1Lnbl68+XNYMa55HaPKEC8cl+mkrVmWu/m3dyRql&#10;UiF4x6RdOGVAuGfxpoU/pDd4KT3UjfVqpY+XUt3YGDXxrstSLLaTvf6blem1LUovL6WgUat94kZf&#10;dMmAMEEw3C9KoWsnd9PC3w5VyeXVarV/z0kzpiTpJNIKhrqr02ubYifeNQMdS1vtqc0r1h8raxaE&#10;oMFXXDUsxNK5lx/+/bft+Q1oOiD5wssmJsgtl+5f/uuOAo1S6ZUwfqbc3an1365Ir1Hr+tCfuFS+&#10;qdG731XXjzWXcDFn/Ze/lw27ZdZg0UtDKN688IcjDV6e4vmpxXMCN/DSiy0W0SG10HLtqU0r12eU&#10;NqtbVFHDZswYYnhqtYeWL9zkMU7ib7BV7V++ZGuu1B/Iqj3CU+RhLd3xw497itXKnlPuuDBJV75x&#10;/9KvthYIyqTJd0zR77Tv0rGvFKRZrJVGshirG71TZl0/zsdASKyt4RedNk26MAQhc/VnqzPVgjJ8&#10;6JVXpRUu/2RjgXgiTY2NgpdEUqoeYV/nLEUCJEACJEACJOBSAswF4FKcndqYC3MBMBCgU0euczpj&#10;IIBNzsWN1dDeMbePhH/bKk9k15dAD6/TNCIyHyv8IasfEgT6Kb2wFsCxmryy5rpYnxD4BSwp3Ila&#10;NeoGRP4jggA5/JFEEGXk9QU1LS1NLZpI76BD1Tl/lhxEzv+ixkq4GCCJALqDKQEuA7JgyB3Y0yci&#10;q75obdlRtYn+jwKIMkjyE+MObG61+35ekhF+2Q0zx6empvZU7/99fWnsoO7+kObkikUb6odeO+ei&#10;UTjS7cyfq/NjB8WrCjILoi6+fvpov7xdTam3z57WXZNd6t+vZ5jFdkISY+uPHfEcecc101JTh6U0&#10;7//lmOfwpDDBcP+Q1FRdO0JgQoy+/NBhcWVbV5wMGNar7RIVIYmDu9cfS6+PGd5H1sIbD/y6JFM6&#10;i6Gp/aJ8JPcLc1vVjmUrqgZdN/uitGHh+WvW50cOTgxEOMWe31dXDZozZ1paH/X+pXsaB/WNUgrB&#10;iYMTIIiuj0bdiaemJvvknGgaMDk1XFyBwXjL3Lomt6G+1qN/SjTUb6GxIKMg+tLrLx3tl7+rafAd&#10;s6cmaLJK/fv3lFRdebPR8sl1Sw4FXnrzzPHD+qoP/rG/aWAKhJO32sN/rDlW0xSQMDy5rTHCO6qP&#10;b96ukvhZN80cO2TYsLDC9atOBg7tHeob1w/jlltTW6PqL56juJXvWre9oD6w/5UzhxgZWmxeO3YW&#10;gDTotTR+5s0zx6amDkkNKs1oiusXF2IgZGrqoNCC1b8f9u2XFKYUwnqK5D1H3nRBPOTLOeAx5NYr&#10;pmDAcyIuvXnGWG11Xzt7ZzESIAESIAESIAFXEmAggCtpdm5bLlwUkIEAnTt07M09CCAzPzT2k3XF&#10;vxbvP1qTp9fh4Z+f21C+pfz4dwXbv83bikX+oKJDdd9Yduy/+Vv3VJ3C0oAojGn/FSWHlhXuRowA&#10;1H75nLA/p750aeFuzP/nN1bia2OL+nBN7sK8rVgFsLypFg7/QSo/+A7AiLC67MhvxQfQnT4LANRe&#10;f6U3lg/EBzv1f0HI3XmgLGX8uCj5Pg4cMD5FeWjfSXys2r3jZOToGf2hIYtb7NCJaUlBghCSholZ&#10;A/1ViEi7Spw7ttiO0XA1NjR7eUrz40abth3j3VHhgeqi3GIbg96Yfrwgql+a9iysPJNaogaMT0uW&#10;VN3QIL/aulqp4TNnisJ7poh7/WLDA0sKjBdXEMvoT7wxc8Me1YiLpOImmyY9/VTo4LG9yjL2VUkH&#10;Q0ZcddWIEINy4WlXG821m285c/WXqzNRr9EvcfS4wZI1xy8kUFlbK/qLSFtt+uqd6sFD7TD0dI8M&#10;aSrOLdJVjEiIKz2Z3ih/LT50XB0bqx1lG5hddDhpWttLSGpWGTsuLfrM7v0yNoMtacqtbYGZre4i&#10;0dgMCZAACZAACZAACZCAbQI0AdhmxBLnHgGsz3dzzLhAlc/J+qIajXEKDXWLuqipam9VdmZdASwF&#10;yAoQ5x2aGpiARQThCwAaHoJHtFcw4gUClD76GWv4BUCHxwKB8P9HSamYAh8GBMT18I2QFwjAWgN3&#10;xk0aGdTrdH1JYVPrGp4oidCDaWH9kUEgWOWX5BdpH/PKytrwyO6tZUN6xHlLKndBSXlgiMHcclBC&#10;UqQ51V1b1WI72uM56z+RtsVH/EanJbT2p9v/ya/p5gRWn8ot94vrac7h3rB4ZVWdl/rMb9988ckn&#10;XyxenSkr9ua2oIQByVHiaWgK9mfU9kxudXxX6p9kTVYzohTt2FGRNDrZPIrGQ0dzY/sO7pXUq/Zk&#10;erl9I6Av1bZlnebrFZU8IAG2F3HO/9CZwKQUrf0FloidwogLB/vY7kWdnVvuFRWv95yv8ovqVZW+&#10;V5Iv9/BJZVJKiO1G2l2i6tCP8iWwcJPeGNG20ZAAP3Wjw9lo2i0YGyABEiABEiABEiABEnCMAE0A&#10;jvFi6XOGwOSwvvfHT5sePgRB/kpk+Rfz/2k3hOZLXv3qRg2C08XJ+bEhyXDOnxMzCusIQpPv6Rs+&#10;K3Lo+NDkfv6xyPAvV8N+ZApELgDE//f1j8FXLPs3PSL1svAhQwLjYUTAV8QdDAqIuz1uAhYaxPKB&#10;KIM/MfugQpHiFzMquPfwoB7IFOB2kLtPvEva7rjAb+fyTa2z+rr9xtHsWtPAZ7/nho8eGmvH6ai9&#10;EqbcdNtdd02PK1i7Yr92ittSvdr03387lXjphb3saLhtkdzDGX5924TjGxwXnRFieyEsPzYpsTbz&#10;sC3fBQdaFoTCTUt3CqMvS5O19caM1Vubhk7pb9V1v+rQD9C4P/3s622NQ2dOMbC7CLGD+wrHD0G+&#10;k4dPBPazdDpm4ADcN5998tk3SzdlidP1uTtXHyq1k2HggCvlS4Bh/HYSYzESIAESIAESIAEScFMC&#10;NAG46cBQrI4moMK6Gl6Bl0ekPtVjOrT0EE8/TOObdgq9HTp5lHeQj4cKVoDrokYl+nS7MnI4lH8s&#10;7Iec/1hcEGsHoCbSAeJrgMob+f+ujhqR5BuJhQNgYvD2UIV5+o8PSUaPsqXAV+mFxQIfS7z40cRL&#10;oPl7KDww84/VBGO9Q8YGJzliAggK8isuzGmVujzrTENELGbdE6KjqsoNlNjcPeuPmjhpt9az2I4R&#10;EGVibEhVmW3lWGcamNWjbPUGsw4Chg2rlArv0EjJmz2yb4J/bVWFlcFX525culUYPWtsGxd6rK+g&#10;3Ty9vS3Wzs3M9o6Kt+ANUb4vvVDIldwdlh9trDpxONeBS9Bqy1WHlv9+KuGSGbrog/Ldu07V5m76&#10;Bj2tzxVgLlloYFXRdxo44Cpo3HfecetsbZq9VnFChqT4nzyck5mZHzdggBXnDqMTqDpV2G3ibXfd&#10;MWuwsH/pZ599trowPMEwKsSB8zVTtLy6VullmX37GmdtEiABEiABEiABEiABVxGgCcBVJNlO1yOA&#10;uXfE53srPaGQwwNfVtGNtlBP/+GBPaDt12uaS5qqocBHeAVhsYCK5jqk90eaQKjuCOBHXZgGYBdQ&#10;t7Qg/3+duqmbZ4CPhxeqIJWAp0KJQyiA+ADJXiDaGpAsINwrYGRwL5Ts7RvZ3z8W5gZ018c/2m6U&#10;sSMGhaZv3IRFBcSt6tDGdPWAIT3x0WvQ4J6FW5eny0716lPph86UWHHSttiOsSQ5heVmdWwxWf2O&#10;chO5kQtAqCixZTIISYgVTh48Ja4RWJtbXOMXGGwRQMHmxX9WDr4alhMknv9KCrcX4uIiik9KZ4ra&#10;Vd2i4izVbiwuqw8MsaD0lh87WdXrQnmm+y4x5/+JTAPbio0RsdJybfryH/eHTps9LlIo3/nDDzsB&#10;KWT0HF0/E2MFmEuuH2crVsKof6/BfUJOrNxYkDAgyYFHeGDKxLQElA/sOW7mTXfcccdNlw12IouA&#10;Ls1BG5HUuZt25McNc6Y9uy92FiQBEiABEiABEiABEnAFAa4I4AqKbtYGVwSwc0CQ9h8J/9aVpf9c&#10;tO9EXZGcFNBwg40AIQBDAhPKmmuRGuDHwt0onFNfdqjmTGFjJcwBiAJAUoBDNTn4PCtyWIDKB4v8&#10;rSo9jPz/mbWFh2vOpNfkaVo0sBHAywCZBRFukOQfhY6wpgBWJfy5aO+asiMILpgQ2mdQYAK6g33A&#10;Ujp8syflGZ0cU7t31cqtu/fv3XusLm7iZWNjpcAERWjv3gH5W1es2b577549uf5pF47v4ac1cWDB&#10;vLUnmypzTml69YuTo9EttpO9/oftuU1VOQcO7t+7b9eubI/kyZMHh3hiUUCD/Xv3pudXCaF9ByX4&#10;5e5Zvf9UVUV5hW9Cz3BvQVWTvf9YffTgBENdE0rkqsw6dWXOoTxVrz5R3kJgfIKQvuLXjbv3Hy6N&#10;nHjZ6AicAhbbW3o6elACVjfQb6Vbf157urG+IP3A3r37ThbVe8eLawp4x0R5ntj0+7o9+4+URU66&#10;VKotGghWZtarK88cyPPo3Sdamp0uzdxzxncQhDRFmbtj2dYshW/3nskQGsaUM8cys0+eLvdLFE/i&#10;1Lpv1mY3VZ7J1iT2izObyt6kZZziXnUqVg7IXP3D/jJ1RfaBvfv2pudWCWF9B8Xr+ofd5M+M2ors&#10;vRXBwwwXGag69PuawxV1pTn10YPiDcBheb4/j1Q1lGZXhQ8eFlq0tyBy3NjQzOVL95fUFWfXdBuc&#10;GGLnhe9QMfT6+5Gq+tITB/bjGtu392Rxo3f34X28tcIcx4WxZ+/+PK9hl1ySEiC2fGrdD9vzgSvP&#10;M0kcXBHnPlnI4xVBIhNuJEACJEACJEACZ4sAVwQ4W+Tb368LVwRQlJbaGwzafrnZQucQCA1tuwZb&#10;5/TaNXt55eRyeUUALApodAZQyENV/heEpvirfPZVnZKS/6tRUrQUSJP5ODogILa/fxzS/mO2f3Jo&#10;yvG6woPVOVgCUC1ooPkjoQDKwQUgwSd8aGACDAFIK9DdOxTmhr1Vp9JrcrFkAIwCKf4xN8WMhSlB&#10;Ltw1Qbpc6pMrvtgRcs3sNCfmqV0uCxskARIgARIgARIggXOCQFlZ2TlxHufjSTQpPCNDpPmWtltl&#10;ZWuKcTu50ARgJ6iuVIwmAPtHa3XpkU/PrDMtj1n9cM8AeO/39ousVzc1IDmgZCKo1TTCHJDXUCEv&#10;5gdDANz7EeePeH5fpSeUf7kpGBSy64phGkAUgLwH+r+4iIBfDJqC/l/ZXC+3AJ0fLQwM7K4UPIYF&#10;JSKPgP3Cn8sl87f+cCTqqgvEoAZuJEACJEACJEACJEACLiFAE4BLMJ6VRmgCOCvYu0ynNAE4NFSv&#10;Z/2yvypHVsjFZfwUHpFeQVgC0E/pBW//CSF9k/zkzHOY/RcV+w9z1hQ3VsFhP0jpAxsBSvbyjdhU&#10;kTkjfIiU3l905K9RNywu2L6l4niDzgQgpf33CFX5IWUg1hTcU5Wd21iOnALoFe4G6HdQYPf/S7zU&#10;IclZmARIgARIgARIgARIgATsJ0ATgP2s3K2kC00ADuSScjcKlIcEXELgjtiJ/kovqO5QxRGxf3H4&#10;oNtiJ1zYbYCXQrWn6lRmbUFzi9rTwwMR++huX9Xp0qZqpPSHY/+NMWOujUobHYL1AoJ3VWYVNlap&#10;PJQohr/s+uITdYWoqJcQqj4iCJBTAEkEx4Um3xo7/vLw1AivQHSKeAFUmRsz3iWnw0ZIgARIgARI&#10;gARIgARIgARIwBIBpgM8B68NpgN0aFD9lN4jg3tjwn94UI9rItMwqx/lFVTaVLOi9NCZ+rLGlmbE&#10;AmDBP+jwRY1V3xXsiPYOwZp/U8L69/QND1T5Ym5fI2iWFOxEHr+BAd3RdYOmGRkBD9acMc0vCF+D&#10;WnVjP/+Ynn6RPXzDU4MSgpW+nh6qRxIugh3BIbFZmARIgARIgARIgARIgAQcIsB0gA7hcqvCLkwH&#10;SC8AtxpZCnN2CEDnh/4PL/1Y75BApQ8m6o/V5iOlPzR2zOcfrj6DkH5EAUCxL22uQeY/2Aswew+3&#10;f0ncFqQJgKUADgJYLACJALEowLHagkZNsxxcYLSh7t7q02gQqQHRL5YYHB6YGOMdcnbOnL2SAAmQ&#10;AAmQAAmQAAmQAAmcTwRoAjifRpvnapnABWH9chvKN5QfhTJf1lyzsTwD+f9RHP/iM9R+xP+vLzuK&#10;6P2yppofC3e9dvKXFSWHsR8rC4qqfktLeXPtpvKMiqa6/dWnzzRYzLYK14DNaLCxCh3trszGIgLT&#10;ug3gyJAACZAACZAACZAACZAACZBAJxBgIEAnQO7sLhgI4BzxoUGJ68qOljSJ8/zrytKh1asUSiTq&#10;q1LXY/2/3VXZJ+qL4AuAmX1o/FXqhsM1Z47W5iEvoI+H56byTBgLEAKAyX8k/Ic5QLdkgJjtD+3o&#10;Fx1E9YaWZh8Pr2p1fWZdIZICOCcta5EACZAACZAACZAACZCAQwQYCOAQLrcq7MJAAC4K6FYj6xph&#10;uCJAezj+XnzgaG3+9ooTUN2xFoCfh9fp+lKlQgGtXvLtb92QQRB5/mECQFR/sm8UnP/hPoCogCp1&#10;nVpeQlBaNTBI5ZPg0+1g9Rl9XAB29vGLwtIAnP9vz0ixLgmQAAmQAAmQAAmQgEMEuCKAQ7jcqjBX&#10;BHCr4aAw5xSBS8IH3RA9Gno7Qv2Rtw9p/6+KHN7bNzJE5aeUnAL0ZwuVHnP7mhbNqbqSq6JG3BIz&#10;dmJI3yivYF8Pb2l1QLEobAcjg3rNiEjt5hkg14X+7+2huiNuEvX/c+q64cmQAAmQAAmQAAmQAAmQ&#10;QFcgwECArjBKDsrIQAAHgRkXR6K+MSFJeQ3lYSr/YYGJvfwik/wiIzwDkbq/Wt1Qr2k0qgCF/6qo&#10;4Ujsh7n9eJ+wQJUPggIQPoDV/rDK4NzYcaiLr1n1xTAZDA6I/78elyLvYDuFZHUSIAESIAESIAES&#10;IAEScIgAAwEcwuVWhV0YCEATgFuNrGuEoQmg/Rz9lF5jQ5J8lZ5Bnr7Q8BHtj6T93X3CPBXKnIYy&#10;xPwbdoECMyOH4l8sEBji6Rvv0w1z/lhWEPaCSaF9R4b09lKoULGkuWZmxNCbY8cGKL3bLyFbIAES&#10;IAESIAESIAESIAGHCNAE4BAutyrsQhMAVwRwq5GlMO5FoKdvBFR3Oay/qrl+T1X2weocZARoDQbQ&#10;yYsUAOKqAEJLo0adXVe8uzILOQW7efpPDE2B/7/Kw6Ovf/QzPWdMCevnXmdIaUiABEiABEiABEiA&#10;BEiABM4nAjQBnE+jzXN1igAUfqQGhEqP5QALGivhAmCYFFBuEh7+9eqmI9W5X+Zu/Dx3w7bKEyg8&#10;KTQlyjtIygug8PJQOdU5K5EACZAACZAACZAACZAACZCAywhwRQCXoXSfhrgiQIeORWZtYWZtQXZ9&#10;cV5DRWlTtRzz/0LvK9eUHsEif4ggCPcMSPQJ7xcQm+jTrUMlYeMkQAIkQAIkQAIkQAIkYD8Brghg&#10;Pyt3K+nCFQFoAnC3wXWBPDQBuAAimyABEiABEiABEiABEiCBc4sATQBddzxdaAJgIEDXvQwoOQmQ&#10;AAmQAAmQAAmQAAmQAAmQAAk4QIAmAAdgsSgJkAAJkAAJkAAJkAAJkAAJkAAJdF0CDAToumNnUXIG&#10;ApyDg8pTIgESIAESIAESIAESIIH2EWAgQPv4nc3aCAQw272Ph8ZRsWgCcJRYFyhPE0AXGCSKSAIk&#10;QAIkQAIkQAIkQAKdS4AmgM7l7cremAvAlTTZFgmQAAmQAAmQAAmQAAmQAAmQAAmcDwSYC+B8GGWe&#10;IwmQAAmQAAmQAAmQAAmQAAmQAAkINAHwIiABEiABEiABEiABEiABEiABEiCB84IATQDnxTDzJEmA&#10;BEiABEiABEiABEiABEiABEiAJgBeAyRAAiRAAiRAAiRAAiRAAiRAAiRwXhCgCeC8GGaeJAmQAAmQ&#10;AAmQAAmQAAmQAAmQAAnQBMBrgARIgARIgARIgARIgARIgARIgATOCwI0AZwXw8yTJAESIAESIAES&#10;IAESIAESIAESIAGaAHgNkAAJkAAJkAAJkAAJkAAJkAAJkMB5QYAmgPNimHmSJEACJEACJEACJEAC&#10;JEACJEACJEATAK8BEiABEiABEiABEiABEiABEiABEjgvCNAEcF4MM0+SBEiABEiABEiABEiABEiA&#10;BEiABGgC4DVAAiRAAiRAAiRAAiRAAiRAAiRAAucFAZoAzoth5kmSAAmQAAmQAAmQAAmQAAmQAAmQ&#10;AE0AvAZIgARIgARIgARIgARIgARIgARI4LwgQBPAeTHMPEkSIAESIAESIAESIAESIAESIAESoAmA&#10;1wAJkAAJkAAJkAAJkAAJkAAJkAAJnBcEaAI4L4aZJ2lEoHjN248/ePf9/8/evcBFWeX/A38GGC7D&#10;XceBAUEuKoggggoqZlhKpdtarbubbWvbz92ytva/teu6a+5qFyuzvKTlLTPNxIpSUvCCIaiYooAi&#10;IoiMyAiDOICM3AeG//eZGwPMwAwiMPh5Xuy+huE85/I+z0ye73POef6xeO1x6YDHkaasi83RU0tx&#10;yo5Vby1PlBjfAFlO/GfvvbE1y/gz1CllObGrF79mUlkml9GnJ4hTt69auiKxrE8LVRUmy47f8N4b&#10;m03vhF6ua07s4n+89vLfFi/eo+/iUte1ywsmJ7bbj08/Ordx9fiy7yguTtmw4rVXOnedLGf/5vf+&#10;0ZuXU11O7Hv/Xrz435vTanq523Wzk2XHrvr3aysSTPgKuY+16TrrXuvEdsUY+jD2q0xO7LqU7v6z&#10;ZOg/Cv3WPygYAhCAAATMSwAhAPPqL9S2dwT4M9548zFh8POr35jB750c72Mu/Oi/zw/W5C9JWKEZ&#10;gnhFvxjj1X25ksTlmjOcguf+Jty5+1M6pXAKnr/4OW0depCBCadkbe6DMYnXwwtjfEyoVC8mdRo3&#10;d15YTzqhF+vAZhU8f/XzwcLH3lzdsWONvmCC53f78elH5zauHl/2HcW9ol9/ebagcz84BT+1aE5A&#10;L/aPNGV/2Yz/rV794aIoh17MtmNWTuPmL/l9H32s77UZvdaJ7Spi6MPYrzLB8/8erfnPUtZm/YHX&#10;dv9RuFdbnA8BCEAAAg+eAEIAD16fo8UQgAAEIDBwBeSM3I7HG7j1Q80gAAEIQAACEDBrAcslS5aY&#10;dQNQ+c4CdnZ2YOlWoKYgJd8xeqKwXUJ5efo3Gz//7uDhw8eSTl/h+If7O1sqE5SmbPjgs7ik1NSc&#10;Kl9e7u7zrpGj78S/v2LjsUY+k7Ljy28zOOFTfHk0fXfVml0HjiUlpZe5BIV6qv4RT++uXr0rISnp&#10;WHqZs/Zd5Z9k6duXf7Dlp3RFUHSgC8Nc2fXG3ppHI70t6Q9fLPtg20+FzqHNB9/9aIdI+Cu2pjl7&#10;Fm9OrSi9fOL48QqPmSECpux8Ss2IYRe3bvgm/tDh1HzroEk+jhzdFuXE/ntzcmVpzqnjP5d7xNAZ&#10;bLNtA2QH1n/57YFDSaelHhEhAq7qjC7qyf6ZLStwxihHhtGnJMvZu/qDz45ccRw9xYducYtT1n30&#10;wbe/FNn5RvrwxMc+X7s1LkGHRXx01Xsf5wxTNopNvGHtx4l1YTNGNR5fuzwuv+Lq+ROpl63HTfGx&#10;V7dFnLr2o1Xf/VIzfHywwIZRlrXhyMUWt3GBAhtapPCJivd0fqN3yGhX7o2kVSs/yhn2pDr3VMr9&#10;UF149Kj2N1TLMlJqPPkXt6//5sDhw8n51mMifahtBlqX9tm/P9pxMK0x8NEgV4YRxS397/p9SUWO&#10;UyNH2EiOb/hkC9u601eavUNGuao1Nb1Qkb5r3brdutVjlJ1gF1BzYP22uAOHj5yu0OkEmoG8eq3y&#10;EjqZ3+wVMmoIm5303K41G3azb+peQp36i5a3LN/4jWhIWM3+T7b9mHD4SGrZsCmhwg4V0rk8qEvv&#10;BkaPVjZbfRh9wVyLW7Hy85TmMDq963JZ5wAlfs6u15Z/nph6jTfeqJ5t7ExhTM/WiRI3r9+6LyFJ&#10;t0e6uOw7Xz+ynF3vv7Ovjm0a+xnNjl338UbN5aT82pihurLqRAkbP9724+GU1Mt3fAX1FxtVzdQ9&#10;9HxvqPPs3Mvq88pT1r67K133MysXJ32+drOyReklLkHjPHkcRnZu+zurthQ4+BZ9RxdwuRv7bdB2&#10;tF0wOleR3kuL/Vhrr4HOBd01SNG5AhZ6r1Jtpdo+COpWVCTp/xJggXQ6Udvkrr671KXIpWe+2fD5&#10;d/FJh9lvA8Y/3E/5/a33ktBUjO1Rjnf5wfVf0Ucm+XLziFDVh04rY+jLiq2nQpKy8ZPP2K7RfPno&#10;9r5Clpe4deNXPyWw9UmvEIwPcbMx+HFWnyiKW/7O5ykK+jJ0ZK+E7/Ir88+fOn7Zkv3viyZvWdpn&#10;y7T/UVBeh5vXf6n8gtXp7vYXIn6DAAQg0CbQ0NAADjMVUHAs7W2tO1e+sbHR5BZV4hh0Aq04jBAo&#10;Pbh8U2bHdJlbPj3bpH6zqWDPu98Usr+0XNm5bNPZWuX7LaUJK/+6/GCp8pfMTX9fujNd9YfWVknC&#10;mi1nq1uUr6vPbnr3+2L2VWnCJ5vOVqvObXu3reDC75d/fUX1a+F3m979aFOmKgdJwrtbVPUrTfhf&#10;W03bV5sq8M9NybdVp5fGL/8wWVWS7tHudMp2+Zvvfp+rqnPt2U1Ld+aqz+6mntTY/yWom61XqbX6&#10;6MoPj2vLz9y0NI4FqE379J9bMtVG0lOfLtt5hW1g+1rpZE4vNbztmnHpK21VlTgblR3VUvj9sncT&#10;SlQpawtj31UJdOjczC3LEyQdXTK3kN3x2yrtkv3LP1LXXf810Fr8/bs7L6kS05G56V3lNdB08Ys1&#10;+4pVl0xT8X51rbRF0ZVDfadufFPxvne/uMj+jar395XfX9F2wn92aq6A75e+m1CqKqW2cM+7Hx6v&#10;pGvp+If/269+s6X6+Ceqi8HAdUVXxP/2qEtkcT4929Cx4W2/66c28oJhEdp6ynC5Wvzq9E3LtVeC&#10;TqX092yhPgojevbK10s3aT6STXl7PlV9VA1d9gaunw4Xoc7l1IbTRFe4pjlNxUfXvNnpGjP0vWGg&#10;aTokul1Qe+rTf2qvodsnPl2q+bpgr6KPjqovDN1Ozt3Z5sxelF9cor8aKrStEw0U1P4i0f1ktauA&#10;/qtUW63q4x8t36/+nLZWJ69RXsSGvgToItd+qFurf9m0JlH5FWfwu0tbSuYm1deC8uNI3wZ7CthX&#10;+i8JzUlsKz45qv4M12ZuWrYpU/WRaWu4oXo2XfpyzX7tp3/fu5/+oilclbkkYdM+5X8E6GipPrVx&#10;DfsV0w2UsmDNN23717p9rFOl3J1LNf91am26sudT9be0bmq8hgAEIKArMOjGPQ9Qg25V3dV7MVeb&#10;fmAhgMlBE5wwiAWCn18Yprlpyh0ZyBflsdsy5aeLxsVEqO7BWAhnz9JZPWsTNm2S+uZM3rF0r5kR&#10;TqqPlFPENM+8S7Tb3JWkdK+YCCfVuU4RU4V52e033/IL9ivIEbF/luSV8edMrD97kf1FduWSc7AR&#10;y3RtImM02xkIIyLqCwq77x2fGXPHqOrMi4j0EomU9em2njr56ldinCIj5KfSZaqEWefEYRG0U4Ek&#10;5Qjz1AthaqOhUfMmF6coG2jqETwhID9dvXGdJCPTeYKyoy4ezRr33GwPVWY8v9/NcU47ZfTmZlaR&#10;MdF8VX95RETU5KnsDLTOK2ay5JSm5lnnqiOn0p1gWdqRuognvFSXDNcrKrwqs93eehdTiiPmahrP&#10;9RrBl7eo2+0XPTdQ2wk+IpFyY8KsY1lhz80WqqrE85s/x/nUaQnTUCd35jur3rRw8p8QyK4TNtxf&#10;vAnR6hIt/IIDKopLTJXulF7vBdMpVdfl1mVtXpMe8tqfNRg6p+vtWf0URjSlWc44u6ovN64wJMRL&#10;M5NEbyvu4frJOVcW8St1c7hes6JGdaqcge8N05pWlpLEPLVQw8Z/aF5UUUqWQnMVRUWrrxadwrNO&#10;Fkf8uu2i8xbI5YYuLd0qd1mQIXg/bQX0XqVtpzXVNTrzXdS/O/mFBQ4x3Jdlp045zNF8qBknH287&#10;BbVAeXRzKQYveLHt+9svgF9YwH5/G7wkNFUIeGiW+jPMC5s7WXo214jrjJLI0hJqImZrP/1Tw6uz&#10;2++sKZi14AnNbi0WTn4+tYVFjP6Ps3EF6k9F3evC11zxHiHjvDVX/L1kinMhAAEIQGCQCyAEMMg7&#10;GM0zSYBrW5efsPm9pSveW0VHXD6tyaVp2EXF7j5+bflY6WRpw9MsupCKiqqzvmdPUx37i5x5Fuy5&#10;1dk67x4UO/M6TMwODPHMyyuneadZl1yDw8YEVF/OowIKC6xDgg1P4dZWoa0CRjfUpmMN6Ewj6tmW&#10;v14l+rPTQzHOWWfZGIAi62x5VBT7r9+yYsbfj539qj6EHvyyUqMH6bptCp4RJs7MYQc/kqws/rQI&#10;FkdSWuY1UqdrLNy95cVGb/Nvr3e5tcHWTQivPp3OjkUa009Vh0fSggCmuFBcfHydts+3ZzY66/YZ&#10;VY/vobPUJGzRojB1k7h2nTtXIinx8tdpDSP0bi4pYwTRzwVkrlm9PfFknrhO7vVwNLl20V9c1dIV&#10;5eHsykirjb4wDCXUd8F0Tmu4XOnxL1Ys38Wd+1KUOuDS4WQ9PWuAwoimBP96rvy79zb8kJQjksod&#10;gqPHqcJvDKOvFfdw/VAN3b3VsSc2e26n/5Ya+N4wsWmSYsbPT+daEQoFZRL6ulAeBq4ivtC9TSrs&#10;JbrojCi0y4IMwbdVQN9VqnMWP/rZgMx1q7YnpLEX8Yjo6BGG+1JS3Oyp0wD32YvmaD5E3VyKXF59&#10;fuLW995arvz+/jG/WRk7MHhJaKug85VuwhdUUaG45Pga7ad/R2a9Q/sPtQWXKU+LXb3iLWV1tp8s&#10;YyOA3UAZcYl3/PjMndu4570NcUnZImmjU/DDwZor3vSscAYEIAABCDwwAggBPDBdjYZ2LyDP2bnx&#10;uNO8Je+vWEabZCyZp9rkW65oZnSH/frzoWhBwDz2LPWx7O3XowXsuQHP6Ly7dMXrnZ5BEBzsXHhN&#10;LrtSKJwQyLiHhVTRpIC8S9UBAX34Tzlj6qlpt34l5SgrLJJ39hQNwS+erZ48rf02C93rd5fCK3JM&#10;PnsfnmIlXtPC7tdXl+HWuUZGNp7NamTkWWebJ0YqO0cud52xULfT3217dkN3zTH+7zy/Oa8v+8eC&#10;CE/ZpV0rV+zJqVNek91eV8YXcJ9T8mf8ecXbz8njdmRRzfUdvdqzQyMWLF226IlAK1HSmnfXppTe&#10;58YZzt64741+q15vF6znKtUtgjdy9utLlyyYLJRl71r5dix7Eff60Ziz/dPjzk8tWfm28vv7Gc1D&#10;Gu7TJdEi5z/U7tO/ssPDNcoS13wtCXt5xUpldRY+pNrmvxsok1Us+BEvLFu2aHYgtzBp3Yq1x3sU&#10;YDW5VJwAAQhAAALmLXC//h1t3iqo/QMqkH+2IHjOQ3z1rRzN7FOhl5e0+xvXQr9RZYXKCf26h9DP&#10;r+xap3fbp+EGhzTnZ13K5Yaw/2QVBrpL8rJE1T6BvT2E7qpTjamn5nz9Ssq/ciMe9s5My0s/XR0+&#10;QRXAcPdmCkU6e5RISqXu7I1xodCzulq9aMDYq83rkWi6D5+XlimcoF4iIfRwF+vyKsqKud50A5He&#10;r75jYu7qWnTROqeoyczZLFlWBhMxVdU6/0CHdq3r2Pse7u2unBsp8dld1IpMxO0uIUmxFd0ObZSI&#10;SuWMBZfvFzF70VuzKvanlDOm9JexvPc1HW/SgnnMnu2n9Y/8OvWsAQojelYmEhExl+cVOHP+kj96&#10;JR1pPze7w8fTwPVD8y/sqrqePsF35kulVV1+pvR/bxhsmv68hN6MSKSZB09JJJJyd6GeBxNqz6b8&#10;pRKdmTDi1PgcmRGFGiqoewpl0fquUp0WySUiCbWCO9QvYg5dxNL9qTRF38CXgNDbiia/aA9ZTnyq&#10;2KiLM/+sKHhOlGZ7U6ZZfZJJl4TsTvVQ1w5PijVQT/9Au3Zd07GO0qxMZ1rvo43ktii7sRsooxra&#10;LlGVSETXIV3xY2bNX7LAKymxqyve9OxxBgQgAAEIDEoBhAAGZbeiUT0TGCrkSSSqQYpClr43MV+V&#10;TUA4/0y8+g6mQppGW03rOwIficjbmyhRL9OVi6+I2JwCZkUU7EnU3IqUi/OU77Y/nAICGo+e4oUH&#10;Kz+OfhOEhfszubrz23WS812HSitMGtx2P1ZRttGIeqqrYUBJ9degcO8rX8c3RirnydMhjH6M2b9T&#10;c/tXlh5/xjs6lP0DzXg/m86u1KVDdu6SWLuVujOfkVboFWZcI8Pr4r++4h2h3SQhNCYsW8srF/+U&#10;UB2lnH3g48+cPytV9YUs/ZLY+GdkdNU67oRI5tz2s0xkhHppg1PETG6StnW0AXh++1twodHe6dor&#10;R5Z+JKWO19XUjrCZYVl7NJeQXByfUD2NdhyoykpIKVQPAhVSabU9z9ak/tJvafhd4y4YU3NleGF/&#10;ftM/ZY32s9Aug049q5/CiJ4tPBafqfl81FVIaf5/VzU1dP0IvIW084QKXS7Oye8cDuBGTHJOOaIZ&#10;nJcmJmR3KsfA94bBpumtqHv0LGb/du0H6Ex8mk9011Ngwh7yTv+p7ROXkMxedN0Xaqig7imU9dZ7&#10;lba1SKpzETPKi5jd0Fj/l4D7tGk1CZrrRC5O2S9i6CEjRhwCoV2Z+vubPvWxB9Vf1N1eEjmHtB86&#10;UUIyL3JCx0U6+uvpFBFjk6TtGkaWl9d+ygnfnV9Wog5eyMWJe08qv/q7gerQTOW3oWbrB/0ERUfj&#10;L2iveKnUEk+TNOJSQRIIQAACD7wAHgo4CC8BPBSw206lyagbv88tuppbLRinelCT8nAcNbIi9oOt&#10;8cmpqZnSwN9NkR+IS7ePmDbSP8i7PP7zrXFHUlMvNE6cwMttpEep3Ula/cXJm1euXOf5R7LPwaOz&#10;J7qe/1z5RLfU5It3/adMpKcCchxHTRhyfrPyqXXJqRfv+k6ZwD7Tq/3haHn9QJHv81O8lMu4XS3y&#10;fyoJnB/pza4+kOXs3hibV5R3pdojJIQeiGcpsC/6cs3uYxc5wSPEu79PE+UV3rQeMdHH+UbK9riU&#10;/CsFRU38MfSovLYCLIV2RVs37E7K5oSE1Cd/nZilSdOYHb8jMaMgr7DEZsREX8+u6kk34nYcyCiV&#10;SBqGjAn0D9arpHpmFUfgeOuwJOjF6aq2sJvkhY+p+nHjF8onY120nPnaglDldlU2Pv7NiZvoeVqp&#10;qVl145/wv7wrNpMXPtmH5+oqT9y4MeFkuWB6qJvOunblSd6c3KPWM58bqw4wMBzXoIlDzm9fv5d9&#10;juMZie/zi2Lc2X+/2/n7NyVuoicRJqdm1YY/4Zu7Kzaj/bPoNn9/uiDvWom110QfF3HKju9SruYX&#10;XJfzx0yMGqvvGlC1zsrT+uI3ksl/idTM0OAKJwbI4j5lHwqYmnq60DF0ivqJYqrGc/ihAY3xmzd8&#10;S73/80XLR159PoQny47/+mhWfn6RfOiYQLfGnP07DmRqauIbNMnl/PZP97JPNTst8f/DolmeXIbn&#10;Zl+we8vuQyzgz7n8ea886W2j97pqvhS/dd8ZkbhUwR8b6GYjTt28+2jBjZsltt4TfZpS1m4rGkW8&#10;2guDHrD31Ulx3pUizfWr+YtxFwwnXXv6GFmKoXJrEhd/db4i/9yJanokpduN8/tTjqQkXbObqPOE&#10;M1WxnXrWVR+FET3LFzQm7di2T/lcz3OySS+9MNG5Nife4GXvo//64QhGCXJ3rKfPcmr6ddfHJzM/&#10;7Pm22nNMRQJdJ2U3b1uOCPNxHR7ilv35Gvpgp9AVPO1h15/3HWz3vEPGSqjve8ORMdQ0dQeIU6jf&#10;RDeKb9r60uea4XorP0BfxiccTkq6yJn5+vOh7EMB9X+DKbMYFhpQF//5pm/Zp0jSJ+6vzwdTr+sr&#10;lC5F+gYokUgaXehSdNBbEH2i9VHEjChr/xWq9ypt+xZydLPL373tm0OH2X7JdX32lTleNhxDXwIB&#10;QaFDLm7/fMcBetjeGYnP83+Z5c6lryBDnaj89mUPh1GjKtnvb7ZHbgfOi5LH/5juOGHaRN9Ol4TO&#10;9wo9FLBq9JSyb1XfIVeEf3j9cQ9uexkbA19Wo/zDAmp++JR9KGAy++kPn9r+maDCoCHn16/55nBS&#10;yukCm0ef9MmPj5d4Pz3Tt/PHuQ1K3P4/K/RteGDjpgMnb3tMHyfQ1Lr9fxQ83Rp/3rHth3i6PJLO&#10;1Ez6y4KJ6ifZtmWKVxCAAAR0BfBQQPO9HnrxoYAcepCC+UKg5noFXF01AyQA3QcB+ekNaxpfWDKj&#10;D1fq34dW3Lcs5WkbNjMvvR6lE4ToxbJE36/KnLBknu6eeb2YO7LqP4FB37P43ui/iwslQwACEIBA&#10;m0BVVZfL2EA1gAXkHK7ARTtvtq2iMplJE4TZE7EQYAD3M6o2cATY52opD4UkKaU5cjzG/wb6RhSf&#10;aKGdJ9/b/VeXlpDtH4nxf2+79n9+g7Vn8b3R/9cWagABCEAAAhCAQEcBzAIYhNcEZgH0eqdKT27Y&#10;eKisVtFEz1kLf/7N+ezMWhwdBKQp61YllAc+t0z7FPPeJMrZs3hnFn/GG0u0DwzvzdyRV/8JDOKe&#10;xfdG/11WKBkCEIAABPQLYBaA+V4ZvTgLACEA870MDNYcIYBB2KloEgQgAAEIQAACEIAABO5NACGA&#10;e/Prz7N7MQSAhQD92ZEoGwIQgAAEIAABCEAAAhCAAAQg0GcCCAH0GTUKggAEIAABCEAAAhCAAAQg&#10;AAEI9KcAQgD9qY+yIQABCEAAAhCAAAQgAAEIQAACfSaAEECfUaMgCEAAAhCAAAQgAAEIQAACEIBA&#10;fwogBNCf+igbAhCAAAQgAAEIQAACEIAABCDQZwIIAfQZNQqCAAQgAAEIQAACEIAABCAAAQj0pwBC&#10;AP2pj7IhAAEIQAACEIAABCAAAQhAAAJ9JoAQQJ9RoyAIQAACEIAABCAAAQhAAAIQgEB/CiAE0J/6&#10;KBsCEIAABCAAAQhAAAIQgAAEINBnAggB9Bk1ChowArKc+M/ee2NrlpEVEqduWPG3lzd3Si7Ljt/8&#10;/hsrEiQ6+YhTdqx6a3mi7ltGljLokxHXhvfe6MzYRcPFqdtXLV2RWNYLNtLja2Nz7j2fnNh1KVI2&#10;G3HKhhWvvaJqje5rTREmXmP3XrM+zKFDe6Up63qDtg8bgKIgAAEIQAACEIDAgyyAEMCD3PsPatud&#10;guf+JtzZ6NZ7Pfz6y48JOyd3Gjd30RMB7d/3in4xxsvonFUJJQkrTBoYG8w+a3P7eISJ9bjPyYlr&#10;Xlj36roaXg8vjPExrVqGMPkz3pgfrMmq51DB8/8ezWez8Yp+/eXZAlWGuq81RZh4jZnWyH5O3aG9&#10;/Oi/t9H2c9VQPAQgAAEIQAACEIBAdwIIAXQnhL9DAAIQgAAEIAABCEAAAhCAAAQGhYDlkiVLBkVD&#10;0Ig2ATs7O3B0I1BTkJJv6V0Wv/6ruITDqZflvqGjXbnsOXLxsc/Xbo1LOJaUlF7mEhTqyWPfZZM7&#10;Rk9UTgWou5a48eOtPyalpuZU+fLrLjYGRo921Cmu7HxK1TCH9B2f7Y4/nHRa4hI8zpN3N2fX++/s&#10;qwtTpZRlx677eGPOsCcpw5w9izenVpRePnH8eIXHzBD1fWWGfX/1tvTmUUPOb1u/9+Dhw0eymoOn&#10;jdKUQzmsXrvrAFXyZH6zV8ioIVya6L48Lr/i6vkTqZetx03xsdepUUX6rnXrdickJR1LSi9xCaL6&#10;cNiGJn2+dvO+hHZvak7Sln5x+/pvDhw+nJxvPSZScCN2zbq98YcPp+ZbB03yceTIcnZ/8M4PdWEz&#10;lPWS0ST51Rtzhz05QcnUVujp/EbvECUvy2gXUHNg/ba4A4ePnK7wiAgRKNV1yu2gUZaRUuPJ162G&#10;jxJBXp7+zcbPvyOZY0mnr3D8w/2dLQ1iyk5uWPbJlyJ3FtwQlPinFW+tiztexp8c7mnDyFJWLzsv&#10;jAlyZZgb8Sv+tzYutTFwpu3Py9/5PEWhbq/qopihuih0X2saY/AaYyTHN3yyhb3GTl9p9g4Zpbry&#10;lIdBUrbaG78RDQmr2f/Jth8TDh9JLRs2JVSoPFMhy0vcuvGrnxKSDicdS68QjA9xs6H0b33yVZHj&#10;2KJ9H3+zn3rwcvOIUNV1ovd95ZWdE7t69S72Okkvc1Zd+nLpmW82fP5dPJvz6XzGP9yPmHXbK0v7&#10;bNlHO0TCX7EOXV+01OoPP487nJJ6+Y6v4+Xd54dGjnLQ7Xy8hgAEIAABCEDgvgs0NDTc9zJQwP0R&#10;UHAs7W2tO+fd2NhoaoEIAZgqZgbpEQLovpNoePZTtsPcVxc+83hMzBTblPWJFtMnCi3rTn++Kn/a&#10;siUL5syMiQmq+XFdinN0KJ+jEwJozNq+IXfaW0sXPPHooxMcz+87KOZHdQwB/JQkDfnzXxc8GRMT&#10;E1CyY9u1UdND/ENdilPuqoMFNm4h/vIMVUxBEBITosioinp/6R/bxv9Uf+X7v8SesZ3/5qK5s2Ji&#10;pnEOr033eCSInUkvinsnznHRir8+Q+9HDju/bUdFyLSgMVNiBMUZbi++/+qsduN/Gs1+totZ8P7r&#10;T8fEzIwZX/Xdt9VTJgrr0j5flTdt2dI/zqE3g+7+uPaU86PjlDPclYeq9B+uDX/h5QWzqRRf8bZv&#10;j5Q0P7rob/PIK+jWV9tvhk/3cxKMcy5OqQlUhQBsBCEjm9lWUQhAkbfro19C/klKVGiUR+7m+Kbp&#10;4W4s40+nG6NfXvR7en8aL+2zEw6PhraVqi63nUZZRvyBQu/nX1/4JFVjTNlX35SFR/nYMEz2Nz8O&#10;efU/Cx5jGxU1NP2zJPvpIa6GMG1GRBKyCpznqx/KOSDK+Xqu/x9+H0C5N54/fEpSZzlqIoVsXAKd&#10;xReFLyyKcHANmuHW1l5jQgD6rjF59vYvy+b887V5j1PNieZb2ZQIT+W4WologFRV7W9+Kot87fU/&#10;sKq+BZu+rYmK9LRimFs/xxU//M+/Pk0UMY+Ml/2wXRQ4JShwSmhrxg/pNn/4h/L6mWL788ZEy6iJ&#10;/iP1vy+0kiRuSBq+aOmLc9hMGg9+9ovb9CDn7F3xQ/76nwVUVerHYcRsOz1kCNVTG/Kw8Y4IYc6p&#10;QyFdXbRXdn2YMf4tyv7RR6e4/LJ19zXh9GiEALr/pkIKCEAAAhCAQK8KIATQq5x9mlkvhgCwEKBP&#10;ew6FDSCBUVGzvFS3X3lhv46SnqPN4iQpR5inXghT3vhnmKFR8yYXp1xsX+Xcs2WT5qpTcL1mPdRh&#10;LwBlYoeIWZOcVKcJn5jDz8rq6e6A9f5Rs4WqzygvJMRJUqyM8WUdywp7Tvu+3/w5zqdOd1FCU12j&#10;M99F3Qonv7BAGsKVpSQxTy3UNJT/0LyoopQsRYfOqfcaG+GkKt0vPKyiyf8xP5WXcHIEIyrsqisv&#10;phRHaJQYrtcIvrxFndwvem6gypcXEekjEnW/1Z9VZEw0X1UNj4iImjxVwcHPLwzT3Dznjgzki/KU&#10;u/Tdy8ENCWYu5cjZLHIvyaPn8HJVHZd3qSQw0L1HOeu5xmRpR+oinlBfeVyvqPCqTOO3KeRNiFZ3&#10;moVfcEBFcYmyVoJZC57QbEBh4eTnU1tYpK5t8CztdRI2d7L0bK7h968kpXvFRKguWwuniKnCvGxq&#10;ffCCF9uY/QL4hQXdMuu/aPMyRGExEepPlsfsGO2+DD1yxUkQgAAEIAABCEAAAj0WQAigx3Q40cwF&#10;LHSmoLsL+SUSCVNWzPj70U1gzSH04JeVthtdS0rL3L10tgake7CdD92cLdy95cXdj3MNWbbl7+Ts&#10;XFFdRekkkhIvfz+dE4TezSVdlMCPfjYgc92q7QlpeeI6+Yjo6BGURzHjpx7PKzMSCgVlkvIuOtSO&#10;Z+PsrA5r0JhTyC+XdDEWJCW+h45S2KJFYerMuXbtZv4bcQ3Z89QDx3ZpubZ1+Qmb31u64r1VdMTl&#10;yxnl2P2eDqcxIdX5+ZRF1rn6kOCwEOf8fBmFS0SSUcG63iaUoecaKy4UFx9fx1ZaeWzPbHQ2XoSr&#10;mS1AdXB2ZaTVyrpQKeVpsatXvKW02H6yTBtwYXSuz3YXc6f3pUXF1dnfa6u16qDYmUf14vLq8xO3&#10;vvfWcmXWP+Y3K4xg1nPRSkVF7t4+bXJc/JfHhMsISSEAAQhAAAIQgEBvCuAfYr2pibwgMAAFeCNn&#10;v750yYLJQln2rpVvx+bU9UYde2PIfQ/1kOfs3Hjcad6S91cso+1MlszTNxnD9OzdAwPL80R0278x&#10;LNyJCZtkR5MCZFfynccGmp6XoTPkctcZC9k6q49l797zdvpliWu+loS9vGKl0mLhQ7pLK4ytuFzR&#10;HPCMTrWWrnh9Bp9pzNn+6XHnp5asfFuZ9TM9ZmYvFwz7je0MpIMABCAAAQhAAAL3UwAhgPupi7zN&#10;RUBWXc135jPu3kyhSGdDDUmp1F33bjbD8F2HSivo1rDxR7WU4bML+IXedlWqm7b3eAiFnuJCkU4m&#10;kmIrzy7mqcslIgnduuUO9YuYs+itWdL9qVKqDCMS6dzPlUjK3YXarQhNqKC7t4P6VrTuSUIPd6nu&#10;7IkbKfHZJqF1W4P8swXBcx7iq++fG3Nrutss2QR+wZ7ivDM51X4B7IyHoBAmJyuvwCokyKiTu0mk&#10;vsb8Ax3aXWOdztJP2kXm0qxMZ1peoZ2j0aL/Rj1NzRjqqic6oHpf6OdXdk33qlIWmH9WFDwnSrtl&#10;Y3OPHYTePlJJzyfD9LhcnAgBCEAAAhCAAAQg0FEAIQBcEw+qQHZCYqmq7XJRYhJvUgSXEUY/xuzf&#10;maW+TS5Ljz/jHR3azoc7IdI5NUE9elZIEg/pW8ddfjxRm8fJpPxxkew0coG3MD9dtdKcduPPyW8L&#10;B5gaVgibGZa1J1GiWrovF8cnVE+bqpx1T0EMaUWn7pRmJaQUakaFUmm1Pc+acY+exezfrq3kmfg0&#10;n+iwnnwZCL0F+loVGu2dHq/OXiFLP5JSx9OOULu53ozTGCrkSSSqfqL89yay0/eVh1Gn64diTw8c&#10;a3cpWSocp/S0iQhnEhMb260NMe3Toucac4qYyU3SXmO0mX9+h30cDJAaLpjvzi8rEasvZXHi3pNt&#10;0zxyjqdIVddJXVZ8ytDICeqYiZ73A2ZFFOzRfCLossoTUTYCoV2ZmpmRpcce1DKbxkCpA8bz037S&#10;XHAVaad6npPJReMECEAAAhCAAAQgAAFdATwRYBBeD3giQPedSjua3wmcUhq7PpYecvfzFffnX3+C&#10;fcAa1yt8TNWPG79QPl/touXM1xaE2jPi1O3fncgvKym3HB7uM9QzRJDz+ZpdCcmpqZl106Y5//xT&#10;4jXb8Cm+2gXrZefPOY93T9m2jR43mHSmfhrl4UgP4eMIRglyd6ynJ/mlpl93fXwy88Oeb6s9Y+gx&#10;AJYC+6Iv1+w+dpETPM1f85g0cerm3UcLbtwssfWe6OMiy9m/dd8voqJShVtQoMA9aJLL+e2f7mUf&#10;1XZa4v+HRbM8lUM7V1d54saNCSfLBdND3bSrxh3d7PJ3b/vm0GH2+Xm5rs++MsfLhsP1Vjb0y3iq&#10;Y9JFzszXnw9lnxSoOdqXLk6huoiuia7L+WMCBY05sZ/uzrhZVFTjMS5Y4DXaLXcncSSlnilyjYlk&#10;4r759s7wmHFBoQGN8Zs3fEtPmPv5ouUjrz4fwpNlx399NCs/v0g+dEygW2PO/h0HMgvyrpVYe1ED&#10;24rW1bDO2Pz9aW0accqO71Ku5hew1ZgYNbYi9oOt8WwvSAN/N0V+IC7dPmKaL08vJq2A2Ph9btHV&#10;3GrBOHpgngEoZR2GNGYdUTz8G/ZpgAxj6SI7e8zi4WfGKn9jxEmrvzh588qV6zz/SMsstjJlN29b&#10;jgjTfe3DzvhQHYauMeHEAFncp+xDAVNTTxc6hk6hZ/XpXrECfaSTW3/Zuu+MSFyq4I8NdLNp10GB&#10;QUPOr1/zzeGklNMFNo8+6ZMfHy/xfiyEV5BS5Tex5FvlQyWTRb4vvP64B1sQ1UvP+xzHUROGnN+s&#10;fChgcurFu75TJnjyHEeNqmSZk1JSs24HzouSx/+Y7jhhRNF32rYPEe/eGJtXlHel2iMkpPGMwYtW&#10;6BPkWxb/+Zdx9MHJapgYaZ/bGIAnAnT/RYUUEIAABCAAgd4VwBMBetezL3PrxScCcCorK/uy6iir&#10;DwRcXVUjFhwQgMCDKyBJWBHvsUK7EaMWwtD7fSglT9uwRv7Ckmhjp4b0YdVQFAQgAAEIQGBQC1RV&#10;sZtL4zBHATmHK3DR3C3UaYBMZvJ6257M/TVHMtQZAhCAAAT6UUCu3aOgNOm4PJI2XMQBAQhAAAIQ&#10;gAAEIND3ApgF0Pfm971EzAK478QoAAIDW0B2csO73+fUc4Vhz765cFLbaNvQ+/e/NdK0zzYmltQ2&#10;0d4ETuEv/H1+sL5nPd7/aqAECEAAAhCAwAMtgFkA5tv9vTgLACEA870MDNYcIYBB2KloEgQgAAEI&#10;QAACEIAABO5NACGAe/Prz7N7MQSAhQD92ZEoGwIQgAAEIAABCEAAAhCAAAQg0GcCCAH0GTUKggAE&#10;IAABCEAAAhCAAAQgAAEI9KcAQgD9qY+yIQABCEAAAhCAAAQgAAEIQAACfSaAEECfUaMgCEAAAhCA&#10;AAQgAAEIQAACEIBAfwogBNCf+igbAhCAAAQgAAEIQAACEIAABCDQZwIIAfQZNQqCAAQgAAEIQAAC&#10;EIAABCAAAQj0pwBCAP2pj7IhAAEIQAACEIAABCAAAQhAAAJ9JoAQQJ9RoyAIQAACEIAABCAAAQhA&#10;AAIQgEB/CiAE0J/6KBsCEIAABCAAAQhAAAIQgAAEINBnAggB9Bk1CoIABCAAAQhAAAIQgAAEIAAB&#10;CPSnAEIA/amPsiEAAQhAAAIQgAAEIAABCEAAAn0mgBBAn1GjIAhAAAIQgAAEIAABCEAAAhCAQH8K&#10;IATQn/ooGwIQgAAEIAABCEAAAhCAAAQg0GcCCAH0GTUKggAEIAABCEAAAhCAAAQgAAEI9KcAQgD9&#10;qY+yIQABCEAAAhCAAAQgAAEIQAACfSaAEECfUaMgCEAAAhCAAAQgAAEIQAACEIBAfwogBNCf+igb&#10;AhCAAAQgAAEIQAACEIAABCDQZwIIAfQZNQqCAAQgAAEIQAACEIAABCAAAQj0pwBCAP2pj7IhAAEI&#10;QAACEIAABCAAAQhAAAJ9JoAQQJ9RoyAIQAACEIAABCAAAQhAAAIQgEB/CiAE0J/6KBsCEIAABCAA&#10;AQhAAAIQgAAEINBnAggB9Bk1CoIABCAAAQhAAAIQgAAEIAABCPSnAKeysrI/y0fZ90HA1dX1PuSK&#10;LCEAAQhAAAIQgAAEIAABMxaoqqoy49o/2FWXc7h6AWwtFKbCIARgqpgZpEcIwAw6CVWEAAQgAAEI&#10;QAACEIBA3wogBNC33r1ZGoUABC4OnXOUyWSmFoOFAKaKIT0EIAABCEAAAhCAAAQgAAEIQMAsBRAC&#10;MMtuQ6UhAAEIQAACEIAABCAAAQhAAAKmCiAEYKoY0kMAAhCAAAQgAAEIQAACEIAABMxSACEAs+w2&#10;VBoCEIAABCAAAQhAAAIQgAAEIGCqAEIApoohPQQgAAEIQAACEIAABCAAAQhAwCwFEAIwy25DpSEA&#10;AQhAAAIQgAAEIAABCEAAAqYKIARgqhjSD1IByc2LkkHaNDQLAhCAAAQgAAEIQAACEICAUgAhAFwI&#10;EGAFpCLpNlElLCAAAQhAAAIQgAAEIAABCAxiAYQABnHnomnGC1SelLSclFRKjT8DKSEAAQhAAAIQ&#10;gAAEIAABCJibAEIA5tZjqO/9EJBU/lzPMPU1J7EW4H7wIk8IQAACEIAABCAAAQhAYGAIIAQwMPoB&#10;tehXAamo5iRbgZafDa8FSE9P37p164kTJ5qbm7WVzVMe9fX1ycnJ9KJfG4HCIQABCEAAAhCAAAQg&#10;AAEIdCPAqazE+ufBdpW4uroOtib1cnsq98VdX0G3/bs97Jx/njeSr0zW1NR08uTJhx56yNrauvN5&#10;qvF/YGBgt1kiAQQgAAEIQAACEIAABPpFoKqqql/KRaH3LiDncAUuDp3zkclkpmaOWQCmiiH9IBAY&#10;8vS8CRf/OOFnP0tDjXnIz5cSXNSM//Umo+/Qb7/9VvfmP00QiI+P37lzZ3l5eUtLy+nTp39UHpcu&#10;XRoEamgCBCAAAQhAAAIQgAAEIGDuAggBmHsPov49F+BHjb/4R7cFHTPg7frjhI1RQ7rNl2ZbhIaG&#10;6iYrLi62t7d//vnnBQJBQUGBu7v7M8888/TTT9+5c6cH8bluK4AEEIAABCAAAQhAAAIQgAAETBJA&#10;CMAkLiQefAI8P7v2jbLjevaolcePHz937tz06dMtLdnJBRQOSE1N3bVr19dffy0SiWi/gB7lipMg&#10;AAEIQAACEIAABCAAAQj0mgBCAL1GiYzMUkD1LADdo6fPBZgxY0ZISEhOTo4qMwoEzJ07d4HyeOGF&#10;F9zc3MzSB5WGAAQgAAEIQAACEIAABAaRAEIAg6gz0RTTBdTPAuC7sSv//zhhF7v1X1fPBVCVQGv+&#10;c3NzdR8NoHo/ICCgoqLi5s2b9JrWAojFYtX7CoXC9KrhDAhAAAIQgAAEIAABCEAAAr0sgCcC9DLo&#10;QMgOTwQwthck1147VvPozPFPC3XO0Psmw9CY/9SpUzSwt7CwoCG9XC6fOXMmTf6nQMDDDz+clpZG&#10;L5544gnaI/Dnn39+9NFHPT09KT1FBDgcDvXItGnTrKysjK0Y0kEAAhCAAAQgAAEIQKC3BfBEgN4W&#10;7bv8evGJAAgB9F239VlJCAH0GTUKggAEIAABCEAAAhCAgLkIIARgLj3VuZ69GALAQgDzvQxQcwhA&#10;AAIQgAAEIAABCEAAAhCAgAkCCAGYgIWkEIAABCAAAQhAAAIQgAAEIAAB8xVACMB8+w41hwAEIAAB&#10;CEAAAhCAAAQgAAEImCCAEIAJWEgKAQhAAAIQgAAEIAABCEAAAhAwXwGEAMy371BzCEAAAhCAAAQg&#10;AAEIQAACEICACQIIAZiAhaQQgAAEIAABCEAAAhCAAAQgAAHzFUAIwHz7DjWHAAQgAAEIQAACEIAA&#10;BCAAAQiYIIAQgAlYSAoBCEAAAhCAAAQgAAEIQAACEDBfAYQAzLfvUHMIQAACEIAABCAAAQhAAAIQ&#10;gIAJAggBmICFpBCAAAQgAAEIQAACEIAABCAAAfMVQAjAfPsONYcABCAAAQhAAAIQgAAEIAABCJgg&#10;gBCACVhICgEIQAACEIAABCAAAQhAAAIQMF8BhADMt+9QcwhAAAIQgAAEIAABCEAAAhCAgAkCCAGY&#10;gIWkEIAABCAAAQhAAAIQgAAEIAAB8xVACMB8+w41hwAEIAABCEAAAhCAAAQgAAEImCCAEIAJWEgK&#10;AQhAAAIQgAAEIAABCEAAAhAwXwGEAMy371BzCEAAAhCAAAQgAAEIQAACEICACQIIAZiAhaQQgAAE&#10;IAABCEAAAhCAAAQgAAHzFUAIwHz7DjWHAAQgAAEIQAACEIAABCAAAQiYIIAQgAlYSAoBCEAAAhCA&#10;AAQgAAEIQAACEDBfAYQAzLfvUHMIQAACEIAABCAAAQhAAAIQgIAJAggBmICFpBCAAAQgAAEIQAAC&#10;EIAABCAAAfMVQAjAfPsONYcABCAAAQhAAAIQgAAEIAABCJgggBCACVhICgEIQAACEIAABCAAAQhA&#10;AAIQMF8BhADMt+9QcwhAAAIQgAAEIAABCEAAAhCAgAkCCAGYgIWkEIAABCAAAQhAAAIQgAAEIAAB&#10;8xVACMB8+w41hwAEIAABCEAAAhCAAAQgAAEImCCAEIAJWEgKAQhAAAIQgAAEIAABCEAAAhAwXwGE&#10;AMy371BzCEAAAhCAAAQgAAEIQAACEICACQKcyspKE5IjqTkIuLq6mkM1+7OO4vSvPzoiumxtK1AH&#10;wezGTnr6X9FeNiZWSpZ38KMDGeWTXt0aPczEU5EcAhCAAAQgAAEIQAACfSpQVVXVp+WhsN4TkHO4&#10;AheHzvnJZDJTC0EIwFQxM0iPEIAxnXQ7JTZt7Pyn1CP3ZnHS1i2OC96brOdz1U1uubEvlc9ECMAY&#10;c6SBAAQgAAEIQAACEOhHAYQA+hH/HovuxRAAFgLcY1/g9MEhYOU1ZQJzNb9xcLQGrYAABCAAAQhA&#10;AAIQgAAEIKBPACEAXBcQ6CSguJ2869NnV696dvWn76aI2bhA5dl3P3jb69uMgiM7Xvhk1bOr1qjf&#10;1zlVnL7jheUrFydcVc7FqclI+Pyp/65ZlqT6FQcEIAABCEAAAhCAAAQgAIH+F0AIoP/7ADXof4Hm&#10;mrSEs4KIUOVeAM05+w6Wz3p17+Ilexe/+if5gfUXmpkhkf/9c/QTeWevjX9x5z+W7F3y6uxb32/J&#10;bdatuVfEi4vH240KHO3EvuswIWKsV+DM/85S/YoDAhCAAAQgAAEIQAACEIBA/wsgBND/fYAa9JNA&#10;1d7vty7eunXx5jVPvftZsu/8vwVasTWpydhbO+5pofI1Y+U1Yaw4/6q6hqOnPeGmemk74ZEJBZc0&#10;72saEDzWLy1b/ebty5e9xgaZur9gP1GgWAhAAAIQgAAEIAABCEDggRBACOCB6GY0Up+A67O/fWn1&#10;Sy+tXvTm/uV/nX39y4/obj8dN4tP3zq7jEIDqp+4y408VTiAYSw0L+j1sGGjbt2+3SHf0ZFPSHJz&#10;FPTu7bRc10fH6aRHH0AAAhCAAAQgAAEIQAACEOhvAYQA+rsHUP5AELBwmDAnWnYll62LonnkpN+y&#10;oQH1z6tbnxxtdB2FUf6i5DyKAOSeF06YgI+X0XBICAEIQAACEIAABCAAAQj0gQDGKH2AjCLMQcDB&#10;UXC7ir2r7+0nKC7u/tEAt2/nuDh0XufvNSWyPCu7IPOy91jjAwfm4IM6QgACEIAABCAAAQhAAALm&#10;L4AQgPn3IVrQuwIOoU/bpG3JbVDnWiMquKUpIO9s8h3V64aM5DMjx6m2D2x/OIVG1R9bXegxFRGA&#10;3u0X5AYBCEAAAhCAAAQgAAEI3LOA5ZIlS+45E2QwsATs7OwGVoUGXm1yDqz6T/qt5OyzjGDa+KGq&#10;+rlaiWL/mWHz6HifkUF+tYd3/udoStyZ9NRi+8gJPkNpUX/djQN3vR6RHFx88Ni3J88WeDz9v4eH&#10;1eUdW5+ac7H8tpWjfzDfWpmPtTdz7Vvu1FdHOQ+8dqNGEIAABCAAAQhAAAIPrkBDg+Yu14NrYK4t&#10;V3As7W1Vw412R2Nj99OXO5zCqaysNFcG1NuAgKurK2x6X+B26kvJw7b+PqjbnMWHtqYFv/SsV7cJ&#10;kQACEIAABCAAAQhAAAJ9J1BVVdV3haGkXhWQc7gCF4fOWcpkMlPLwUIAU8WQHgJdCjRkfJXnHYXx&#10;Py4TCEAAAhCAAAQgAAEIQGDgCSAEMPD6BDUagAI1GR99mXI+b99L32d3EWej9QXPrs+Y+NzjiAAM&#10;wD5ElSAAAQhAAAIQgAAEIAABLAQYhNcAFgIMwk5FkyAAAQhAAAIQgAAEIHBvAlgIcG9+/Xk2FgL0&#10;pz7KhgAEIAABCEAAAhCAAAQgAAEImKMAFgKYY6+hzhCAAAQgAAEIQAACEIAABCAAAZMFEAIwmQwn&#10;QAACEIAABCAAAQhAAAIQgAAEzFEAIQBz7DXUGQIQgAAEIAABCEAAAhCAAAQgYLIAQgAmk+EECEAA&#10;AhCAAAQgAAEIQAACEICAOQogBGCOvYY6QwACEIAABCAAAQhAAAIQgAAETBZACMBkMpwAAQhAcBwB&#10;cwAAnVVJREFUAAIQgAAEIAABCEAAAhAwRwGEAMyx11BnCEAAAhCAAAQgAAEIQAACEICAyQIIAZhM&#10;hhMgAAEIQAACEIAABCAAAQhAAALmKIAQgDn2GuoMAQhAAAIQgAAEIAABCEAAAhAwWQAhAJPJcAIE&#10;IAABCEAAAhCAAAQgAAEIQMAcBRACMMdeQ50hAAEIQAACEIAABCAAAQhAAAImCyAEYDIZToAABCAA&#10;AQhAAAIQgAAEIAABCJijAEIA5thrqDMEIAABCEAAAhCAAAQgAAEIQMBkAU5lZaXJJ+GEgS3g6uo6&#10;sCuI2kEAAhCAAAQgAAEIQAACfS1QVVXV10WivF4SkHO4enOytVCYWgJCAKaKmUF6hADMoJNQRQhA&#10;AAIQgAAEIAABCPStAEIAfevdm6VRCEDg4tA5R5lMZmoxWAhgqhjSQwACEIAABCAAAQhAAAIQgAAE&#10;zFIAIQCz7DZUGgIQgAAEIAABCEAAAhCAAAQgYKoAQgCmiiE9BCAAAQhAAAIQgAAEIAABCEDALAUQ&#10;AjDLbkOlIQABCEAAAhCAAAQgAAEIQAACpgogBGCqGNJDAAIQgAAEIAABCEAAAhCAAATMUgAhALPs&#10;NlQaAhCAAAQgAAEIQAACEIAABCBgqgBCAKaKIT0EIAABCEAAAhCAAAQgAAEIQMAsBRACMMtuQ6Uh&#10;AAEIQAACEIAABCAAAQhAAAKmCiAEYKoY0kMAAhCAAAQgAAEIQAACEIAABMxSACEAs+w2VBoCEIAA&#10;BCAAAQhAAAIQgAAEIGCqAEIApoohPQQgAAEIQAACEIAABCAAAQhAwCwFOJWVlWZZcVTasICrqyt4&#10;uhaoqqoCEQQgAAEIQGAQC+AfA4O4c9E0CPRYAP8G7jFdv58o53AFLg6dqyGTyUytG0IApoqZQXr8&#10;V98MOglVhAAEIAABCEAAAhCAQN8KIATQt969WVovhgCwEKA3OwZ5QQACEIAABCAAAQhAAAIQgAAE&#10;BqwAQgADtmtQMQhAAAIQgAAEIAABCEAAAhCAQG8KIATQm5rICwIQgAAEIAABCEAAAhCAAAQgMGAF&#10;EAIYsF2DikEAAhCAAAQgAAEIQAACEIAABHpTACGA3tREXhCAAAQgAAEIQAACEIAABCAAgQErgBDA&#10;gO0aVAwCEIAABCAAAQhAAAIQgAAEINCbAggB9KYm8oIABCAAAQhAAAIQgAAEIAABCAxYAYQABmzX&#10;oGIQgAAEIAABCEAAAhCAAAQgAIHeFEAIoDc1kRcEIAABCEAAAhCAAAQgAAEIQGDACiAEMGC7BhWD&#10;AAQgAAEIQAACEIAABCAAAQj0pgBCAL2pibwgAAEIQAACEIAABCAAAQhAAAIDVgAhgAHbNagYBCAA&#10;AQhAAAIQgAAEIAABCECgNwUQAuhNTeQFAQhAAAIQgAAEIAABCEAAAhAYsAIIAQzYrkHFIAABCEAA&#10;AhCAAAQgAAEIQAACvSmAEEBvaiIvCEAAAhCAAAQgAAEIQAACEIDAgBVACGDAdg0qBgEIQAACEIAA&#10;BCAAAQhAAAIQ6E0BhAB6UxN5QQACEIAABCAAAQhAAAIQgAAEBqwAQgADtmtQMQhAAAIQgAAEIAAB&#10;CEAAAhCAQG8KIATQm5rICwIQgAAEIAABCEAAAhCAAAQgMGAFEAIYsF2DikEAAhCAAAQgAAEIQAAC&#10;EIAABHpTACGA3tREXhCAAAQgAAEIQAACEIAABCAAgQErgBDAgO0aVAwCEIAABCAAAQhAAAIQgAAE&#10;INCbAggB9KYm8oIABCAAAQhAAAIQgAAEIAABCAxYAYQABmzXoGIDVKBF2tjapNCtXKtccWvRufoT&#10;5QqZnF4P0HqjWhCAAAQgAAEIQAACEIDAAy+AEMADfwkAwGgBGt7XHiwtf/lcwy9SprW17bxWpimz&#10;SvrvixXv5DSclrbcamhtaGEUrYxOEqMLQUIIQAACEIAABCAAAQhAAAL3SwAhgPsli3wHm0BLa0t5&#10;o2xPkfxGbR3d8K9pbhvh02C/pZWmANQdKav4b3bVmrz6k7ebyxpamzEjYLBdBWgPBCAAAQhAAAIQ&#10;gAAEzFoAIQCz7j5Uvu8EWhWtdcdvyfNkrY2Kpot3GrOq2o3waVIA3fNXtLZUyesOS6o+ulL9eUFd&#10;UlmzuI5dGkAzAnBAAAIQgAAEIAABCEAAAhDobwGEAPq7B1C+WQi0Mi0VTTXfFavG883FdfWnpYqq&#10;Jj11V7S2Nrc2l9bX7L9Z9UnenY1Xaw9LmssbsCjALPoZlYQABCAAAQhAAAIQgMDgFkAIYHD3L1rX&#10;IwEaxrfQoL9VvZ6fbvDTLgCJpXRLXzWSVzS0NPxS0ZR/t6sF/5RBeSMtDajeWHDnk7yafWKKC9DE&#10;AQoQsJljXkCPegYnQQACEIAABCAAAQhAAAL3IoAQwL3o4dxBKCAvqq0/U9FwtqLhXEVzST277R/d&#10;1y+tr91/kx26q2b0t7Q2F9U0pFe03JG32xewgweFEuSK5pK6umO3qrcU3tlwlZYG0FmUORVBBfUX&#10;nyRhxct0LE+U9F0Nsja//PLmLCqPfUGH8jUOCEAAAhCAAAQgAAEIQKBPBSyXLFnSpwWisPsvYGdn&#10;d/8LGZwlVH2cd2ddfn3q7frU8oa02xwHrnWQM8Nw7u4poh3+mGadTf5pQYBMbhPibOlmS3EB2fZC&#10;dtZA54PDMBYcC1tL7ihH+xh3eXHd3e2i+uPllH/tgZKWW412U/l9T+k4OnqiRUZKiWf0jFGOfVQ8&#10;P+jhGaGeNlxL4cQnh5ccPM9MfHKisI/KRjEQgAAEIAABCEAAAiTQ0NAABzMVUHAs7W2tO1e+sbHR&#10;1BZhFoCpYkg/aAVo/C/bIaI7/80369if0noa5NOwv7m0ru7nW7QLYIfZ+5Sm/sRtxV16NECnwb9y&#10;5M+x4nC4Flx/B9f/BPFXhdpNFzAKplmiyb+knoqjjQMHLWi7hnF5Tk487oPRVrQSAhCAAAQgAAEI&#10;QAACA1WAU1lZOVDrhnr1UMDV1bWHZz7Ap9G0/PKX0tmZ/5qDY2PhtNDf6Xkf2e4imgWgoDn/HQ4L&#10;juUwm2EbJlj7OYinJrU26TwC0JLDoTv/3jzH50bwHhNyrGkmAIcWBVRvF9F8ATaaoDloEoFg4wTl&#10;XIMeHDSpXjmhfsKiLS+FyY6vWvyT8I21CwLLElcsj2cn+dP7z9ol7Y1LzBbXyRnu0OB5r70e7cEW&#10;RGsBVqRHrHh7tvJOvFx8bPOn+3Nkci5vRNTCv88P5tGGB9L0rzfuOiOhDRDpxNn/t3D2SHqXkZ7b&#10;tfHrNEkjw3UNnv1n9k02q5+oNOHct1fMds/b9cZaya9XL5nhlLX15c0ZdAa9P7d4OVvPsEVbFoXR&#10;O2y1GfXrtgwZG37wYwsXzvFji6lI37VxV1opVdop+IlX2DfVbfWau2ha4bdxOVVyrkf0osXKqjJM&#10;3bXE7V8k0psMl+c1af6iP0bwKbwpy4lduzmFMqGcn37t9RlCRi3jNetZ/5x9KZJGyn32Kwtns0Wq&#10;2ntaIuc6hT01rf77rAC2OT3oFJwCAQhAAAIQgAAEBqhAVVXVAK0ZqtWdgJzDFbg4dE4lk8m6O7Xj&#10;3zELwFQxpB+MArRJX2k9w6F79x0P+fUaWhHQWtOsp9n0CEBpIz0CUFFPEwFouYDyzr+1heVQa5tx&#10;Li6vjxr2+UT7Jz0t7CxpLgBjydGbPzv+FtX2dHfAsEXskDps0Uv0//JLOSKmjv0/xn32m7/1Ytzn&#10;rngpTHJyb1xVyOv/W7169crXxlXEfhJLf+9wyI6veS+hbsablGbJXMf0DZ+l0BeJeN/a7dnuC96m&#10;N5fN9xTFJ+ezZ13ZtfKLrKG/XUbvvjm1Ov6TDSlVjHDOy3PdGeGvX2YHzKKcS3Xs/1G8JOyl16O4&#10;VDkaSIct2rgwWO+FI45b+0WW+3Mr2WJ+6y766ShbjCJv1/vbs/jzlcVMqz64asNxGWW0ccksPiNO&#10;PCSd9eb7q99dFNGYsv37HDbXxvTtn8RXT2UbsPKvUcyZxPRyZSZvb8jxWUhZr3wluGLvR7tovoX7&#10;7LeUmaRl8Re8x7bMuyh+w495lIfk0MbtZ6xmLVm9+v2/heSnsG/hgAAEIAABCEAAAhCAwKATQAhg&#10;0HUpGmS6QOeJ/GweNKpvUtSllNMEAXYjQL1HK1N7SCK/UddKO/zTpAAXrs2EIU5/9ud/GOr4nI8V&#10;34ZjZUHvd1sjg/l3e2ZQSDBTWEjDekXOpVyh0F12NoMd4+ddEzsFB9IdfuHMf61+fbafwMnJiR8Y&#10;HSGsyc8r65Cp+GiSSDhzwWw/SuMVPSfK6drZTBkjrZAyniHB7IleUb+aG+HOrWPk6clpdePmL3rI&#10;i971+/XCuQJRwjEqThgY7CQRiWjYL7mSI3MX8nMy02lRUmlhvjw4JEhZHJerfxGAVCplvEPG8dli&#10;Hnpq7mQht4aKSUqrC57/5yhlMXMX/kooOnKUiuHyaCUBf9af5gVSrQRhsybz60TF7GSHKmmFwsk/&#10;iG0Af0zMU4/5OctVmYTN+2MYZc0fM29WcF1WBjuuV2US/ewsZXOjFv0muC4tJUshSjspcXrkubmq&#10;d38zC9sUdHvpIQEEIAABCEAAAhCAgDkKIARgjr2GOve2gHKAzy7dt7HQ/tB9exr8N2ZUsjsCaCMA&#10;NJyn+/naUX1rq0LaWPuD2MLBynbSEMc/+Lj8PcDhqeGWfBvaIIB9/l+Tgqb9q39oSr0yUsCuC9AW&#10;RBME6FNoRJhAf5ttQkJGygpvyJjcS/m2frOj/WQ5eRJGVFzECwn2U4696/K+X7X4b8pd+FWrAzoe&#10;UmkFI/lJ+YwAOlYlyZj6ujom7FdzvUS7/rV01faEdJFT1MJf04x7qbScEfp4aQbzQqEnI6uqpvz8&#10;gkN4osJCmnl/UeIXPTuAR/EIRl5ULB0ZEmLTZWeFzp07onDXv99atSMxXeQc9eLcYAeKPlQwAn8v&#10;zYlCD3ca5LPFqGIJ2i8tS01F3KPnTmZS1r3x3oa4pCu1Ab9eEOWlzESRtfkVVate25XD1NVpV3m0&#10;ZcL18xcqyiTl1dIqxn+kUgwHBCAAAQhAAAIQgAAEBq8AQgCDt2/RMlMEWmub7Z/0YBf/a39e8KXB&#10;uVxUozv+p7G97eShFjxLdd70iIBmBW0WSFP9LZytabU/bfUv+7pItudG06Xq2oRS2ZeF1dsLq79g&#10;f2jzv6ard9lIwfM+2lJoswDuSEd9SxCMrL1TQJBQlJ+XcyGLmRARMSHSrywz50peXpWfv3I8K9q7&#10;cvsZJvIVdqb96jdpDrz+I/h59u+a41+zBAzjMXvZ2tVvPhvuLEpcs/SN9w51+QDBgJCAhvz8nMzM&#10;G36RbDV4+dk5Ofk5Tj7eTl23w0I4e+na1X+fH+5UmLhu8RvvJ0p0dlQwkoBheGEvrt649OUZftWZ&#10;O1e+tmR7Vp3yVMGsN3Sb9bz+tQhGl4KEEIAABCAAAQhAAAIQMHsBhADMvgvRgHsXUFQ21p+6beVl&#10;7/RHH+eFfs5/9qcfpxf9uH4OrXUt6vwtObR1n/OikS6vj+b9ysPCiau+dd/KKO7KWyqb6n8uk30p&#10;onE+7R3YfKOWY2vBsbesPXZL9tV1mXIXQPpr47nKlio5RQ1sJ7g6/WGE84t+jvNHWI90MLRNgDFN&#10;E44JdipKS8pnwsYHMk7h4SPEecmFYvXtd0lefh3Nb583hp1pT1Vu0pOjM9+VKS6TsgnUB4/utItT&#10;t8dfYfzGzZr3+oqPnvMX/5SYw/D5AkZSJNbsiyiRlDBOrsqNDC1owr9UdDRLNCI83IkJHB/GXDt+&#10;SqSZidBFM26kbN+fT7MIZv3m9RUfLvC/Ec8WM3QoU14o1jzfRFJaxrjyu9ovUZYTvyOlzCMwas7C&#10;Je+/GW2ZnpAq5btSJpIKm3bN0lMRCS0lGOrsasejSQ4VJm+mYkwHIQ0EIAABCEAAAhCAAAQGjgBC&#10;AAOnL1CTfhJoZRrOV9JPzb6bdBuf7uerZ+mzU/RpDz9lrWhHf2eu698D7Od4WI9xdvqDD+8xd5r8&#10;r/4rLRNQKKf901R/DmM7le/4e2+6t283TUCbAlq4cOl9dkVAk4KCBU05d2p/vFm1Jp/mBcjFtT1f&#10;AqDVoln4jXl50gDlqnunyAivnOwcYVCA8va70NuHZudfEtFWoeL07Ttokn/nwy/mMT9Z8p64K1JK&#10;Jb2SuHlPFg3ypfnpiUfOiuktmTgru5gRCIcy3IhHonjZsZtPsm+LftoeX+43Z6Zq8jyX1h3k5ecJ&#10;Q4PZcoPCw2pycqhKAZriFMq4QedNFSvz0o8kqIvJyCxmhEIBFTMripcT+0Waspj47Qclfo/FaObo&#10;y8m441FXnHUm6XiWsv75mYXVDN+dz508K8ohJ06VCTV+x+bEtk0QJEk/KN8vz9r1fRYzLjLCJpBm&#10;LogP7UwT19XVidN+SOpyzkM/XagoFgIQgAAEIAABCEAAAvcsYLlkyZJ7zgQZDCwBOzu7gVWhgVwb&#10;2tW/qunut8VNWVWKikYrb3vuKEcOrfano6W1MbOqMauKFgLQJv9Dlo61e1hAj/qj9y0cudYBTopq&#10;eXNxHY381SsFaJG/rSWlcX55JHeEPb1JmwtwPXjWAY6NF6oUd5VPDVAeFBFQVDbJr9GzBqT0GEJ6&#10;siBlqC60+60DO2s61xQkXhz+1F8msnvY2fBqMlIkwU89E6R8NKQgwLfml++++fFwyiX5tN9OqT5/&#10;Pv3u8IllW9jH+NXkpySW+/4q3Ms3fCwnN3Hv3vhDSSdz6nymPRoynOfqbFt+KXHf94mHk34psJ24&#10;4K/zAunJecNCJ7qXp8Z+8+OhpHSp95OvLZrlqV6Qb9NadiKtftpzT46ih5VwBIrig+eHxPxpsrdy&#10;yUTW5kXb6KGAZZkHMyzs8z7Zyb4+f/Ci1ZTpE4bb3r6Y+GMcW4zIZuKCV+cF8BgOP3SiW3nKN1Tt&#10;pPRb3nP+vijGnUsPBfw4pYapK0g9WDL8ScsDyt+oCfTb72f51+SmHfyB6p+cJfOe/fqL0125qkzS&#10;vvuOmvDzL2LnidGTRtEWDUxNQUqKLHQ6N2nTth+TzpcJZy1+eRafdggMDnUsOPxd3E+JyRcsxgY1&#10;i2TeM6LZtuCAAAQgAAEIQAACg0WgoaFhsDTlgWuHgmNpb2vdudmNjZqps0aTcCorK41OjITmIeDq&#10;qhz84TBCgEbjdcm3qjcUyItq6IY819/BffcUeowfvaY9/GgZP03sp4H9kLfG2j00jEbpFBGoTSyl&#10;NQIULGgpb6han19/vLy1nl0sQJv82UYOcf3HGKsR7J+qtxXaRfHtoobRnxoyKyvezmm51cBQvED3&#10;oEkGNpa0vsD+cXd2E0F3OzYQoApA4LhPAmWJK5anR7xNjyo0XIAxae5T9ZAtBCAAAQhAAAIQuG8C&#10;VVVV9y1vZHx/BeQcrsBFz+0pmthqasFYCGCqGNIPKoGWiib2VvzNOvYWvaK1uai27oiEfUSf6hkB&#10;tP3/MNsh/xpjN40d/zdkVErfyq5NlNz59Kr8Ro3lEGvln/gcO0taO2AT7kozBaw87Wiof+ezq7UJ&#10;JRXLL9Wl3KJ8bMOHDFkaZOXFYzf/1z2onMYWKl224/qtl85VfymS36xjVxPguH8Ccjk9MZD+19Vh&#10;TJr7V0PkDAEIQAACEIAABCAAgfsmgIUA9422/zLGQgCj7Gn4TVP9z1bUxInbHvvHYVpK6+0edWP3&#10;/G9l5MV1tpOG8h5xo4kAtCigYtmllopGRq5oltQrqpqsRztZudvZhA2RF9dauFoPfWus1XBey+0G&#10;Gs+zcYTallZ5a8OZCis/e66vg5Unz2qoddOVu4qathUB6noqow9Uh6YLVQ3pFRwrC5uxXW1+Z1Tr&#10;kEivAN3ef+dgOa0mOMGuJlCunOh00IqDNSfr2DQZlpOwFgBXEgQgAAEIQAACg0cACwHMty+xEMB8&#10;+64vao6FAEYp0y4A0sbqrYV3995oe+wfree3s6Q9/Byf82FaW5suV3PsrNjnAjQrKlderkuU0E17&#10;NrEVx0po5/JGAO9Rd6ZZUX9GSmv7eY8J6VyaU1C1Jq/5eq1qa0DaXNB2Gp+/MpRjb0VTDO5svEpP&#10;EKTdBPTX0IJdF0D7CAg2T6TZB0a1AokgAAEIQAACEIAABCBgnAAWAhjnNBBTYSHAQOwV1Mm8BOgW&#10;fdMVWf1padv4nxrQ2tra0FJ3pKxFUk/r9hsv3qnZf7O5uJZWBNAD/NjtAGibABr/u9s5zPOyGe/K&#10;tCjqz1ZUb75GT/6rP1FO51oHOTn+zpvm/NNegLQ7gM2kIbQ7IL2gDGvibzacq2xXnJbMkmNhb0Vb&#10;DNrP9XT522gLZz1bfZgXL2oLAQhAAAIQgAAEIAABCAxAASwEGICdcq9VwkIAYwRpJv/d74obaUyu&#10;aH9Pnn6TK2hiv/UoRxqx18bfpJ3/aXBOk/y5AY50Fs3wd/itl8MzXpaOVnT/n8b/TbkyRZVcXlhj&#10;OdSGngVIJ9LNfHlRLcUIXF4ZZR3kzD50YE9RbXwJTRboHAJgHxzg68CLcXec5+Xw9HD2dCts0mFM&#10;HyINBCAAAQhAAAIQgIAJAlgIYALWAEvaiwsBEAIYYH3bG9VBCKBbRXqSH03yl20XKWo7rcynk1ta&#10;aY6A9Rjn5hu1tDifZvWzUYAxTlZutrT+nzvakZ78x47/T96WfXldni9T7fPfWtNMw34LRyuuvyNN&#10;5qcf3kx3az8HWuR/96vrtT+VtFTL243/adGBtQXXx95+7nDH33rbz3Kn5xFa2FoxHDwRoNsORAII&#10;QAACEIAABCAAAZMFEAIwmWzAnIAQwIDpigFZEYQAuu0WupMv23mdnvDXcQqA6kzaKbC22dLFmmIB&#10;tAsgPfOvubiu+VaDbcRQWgJAd+wtbCzo/j+N/ymOwK75V00jaGmlOQLNN+stXa1pME/TAayG2tDe&#10;AdWfFdQeLFXcaWJUO/3TAN+CQz+Ww2wcfuPltMCH94i79WhHCwcu+0RADP+77TwkgAAEIAABCEAA&#10;AhDokQBCAD1iGxAnIQQwILphwFYCIYBuu6bx0p3qTddaGzSj904ntDax4/XWekWzqIaG7jRrgMb2&#10;NCmA9v+3sLZQrf+n+/9t439t7EAml1+7S8N7WjigqGu5sya/7pCk7SkANMa3srAU2NKcf1rzb/eQ&#10;gCYLsE8foDv/GPx3221IAAEIQAACEIAABCBwDwIIAdwDXj+f2oshAE5lZWU/twbF97YAngjQrejt&#10;f2Q1nLpNA3va/09PYuVT+jgOtO+fRQut3ldtFqB8WIBtFN9hrqdq/T/7vt6t/S1obb+9899GN6SW&#10;1yWVKWpb1DnQvX9HLu9RN/vfeHFH8CzsaM4/TQroNPRXvkFrBLptBRJAAAIQgAAEIAABCEDAeAE8&#10;EcB4q4GWshefCIAQwEDr3F6oD0IA3SKq797rGcCzo3qaAkDPC6w7Xl4TV9wsrlOP8ykEYGNhHeri&#10;MMeD9v+XX69lwwd6QwAcxtLDznmhf/2p2w1nK2gdgToEYMmhqQG0NKDldiOH1gKw4//ONaWTGUuB&#10;jWdCdLetQAIIQAACEIAABCAAAQgYL4AQgPFWAy1lL4YAcKdxoHUu6tMXAhyuBd1mpyF92w/ddbfi&#10;0C6AzZKG2sMS6VvZ1Z9dbb5Zp66Ncus+mzDXocvG8h4TOr8ykutnT5noGcFzLWic7/wXf/vHhUPe&#10;Gms3jc8+R5AG/DTet+DYTnC1GevM4XBamxUUaGht7PTT1EJhBcfnfPpCAWVAAAIQgAAEIAABCEAA&#10;Ag+YAEIAD1iHo7l6Beh2fkOLvOBu7YES6VsXq1ZebsqpZrcDoA0B6D4/3bC3sbCNHDJ0ebCVtz0N&#10;6emJAM4vjbTyc2BoAz/dgzb5G27n9H9+9o8JOY5WVsNs2CjADIFytT8tJWAs3e1sp/DpJr/Bbf85&#10;HO4oB3o6ADoKAhCAAAQgAAEIQAACEIBArwsgBNDrpMjQfARo5E/b+N+V0+6Ad78rrlp9peqTPHbw&#10;39Lats5fuQUAjfld/zHGkm/TUlbfkCaluf120QLazJ92/tcu2qdJAVYjeE7P+dD4nwIHDb9I5eI6&#10;C3sr1/8XwHtcSLsAqOYC2E4eak0TAfQu9VfGGhye9rJw5poPYk9rKm9p6empRp/X0iI3Oi0SQgAC&#10;EIAABCAAAQhA4AEQwF4Ag7CTsReAkZ1K9/lp9/7609KG01KKArCL9jut7WfH/zPYe/70LMCWWw2y&#10;HaKGjErH33nb/8qDhvT1KeXVW6/JRey+ADT/X33/39qiNqns7tfXKUDgtNCPO8KhRVJfvb2QEjv8&#10;1tvpBd/6lFtVa/Ipt471tOTYhLoMfXcc18feyCbQowhL0w8m51Y1UzTPwnXUQ7OiRvDU5969lnwo&#10;9XqtJc1UsBFOmvXIWD5Xmhb7Y16jtaVFS1NDi6WttWVLU5Pb9JdmBxrM58aJ3cfy6lotra0tGUVL&#10;i63n5JjHxw5hGN33qTxtPqVpsYcu31Wlb2lpsfd9+FePjNTUSF0xOjc5r07uMf2lX1HByqOu+HTS&#10;iatVzQzjNO6pZ8JdDDX/Tu7hQ+lljZS1w6hZs6d7q3KuzD6YeO6WwtLS2nvar1XFFZ/4JimvtkVT&#10;hrbhyvTyJpsxz8yfytdTys0TXx2uCl8wd5w1+0fp6dgfrzRac9n2tbBtIjfy0lZbmYHi1rmDSdkV&#10;zdR77hFPPB6kt/J1lw/GpllEKamZvMStJ26xQuzR1gXa6tzNPvjdmVJlgRbUVCt+wPRZU715led+&#10;3JclbbH0fWThrJGaxE3Z8bvO3GIsR0YvfET7ptFXjxEJ21VGWV+bwLnzo4a1f1/Bc4+IUbf9WvL2&#10;lGstjCV//G+ecTi19ZSyqfKmJsZaKak63YiSkQQCEIAABCAAgd4WwF4AvS3ad/n14l4AlkuWLOm7&#10;iqOkPhHAQwG7ZaZnAcjz79bsE9fEieuTbzUX1bLT/juM/+n+v60lb6ab859oGG/fUtF45/OrdUck&#10;CmlTc3Edx8aS3qRBPj3/T36thiIFzn9m1/9T0XXJt+7uui4vrJEX1bZIGqwDnazcbbl+DrTRgOVQ&#10;a5txrpZutk2XqltK6zs8j8DC0crpeV/accD4xwHUXTwQV8Cf/dyvp40fP963JfvwiUqPkOEUQFBc&#10;T9p7siHst8/GRNJfhpYcTS7zCPGyunXtlttj8+dM5kky5OP/73czhytuVNqP8R1iMB+XER4NV69w&#10;IxbOmzl+fHhgc3bCVe6EkUMY3fdDx4/X5MM4egu16cPCPavOJF13CPdzbdcjLiPGDW+4mtcgnDBa&#10;NQpvupQYd03ZirDxY9xsDT4f8e65n5Luhvz+dzGTwvllx0+UCcaNcGSYu1mHk++GPPvszEmjW7Lj&#10;s5pCAtwsGecR47ypIpoymjQNHz9+lO1NkXxs9Hi+vpkW184cL21sqLMICnRnB+hNtwpuuT8x/4nJ&#10;vLIM+biFv3vUW1FUaR/kSzEQ7VF6cn9aU9j838dMGm2Rd/R8rf8YoU3HC7Au98jxq7VyB+8Jo9gW&#10;3xFfshz3p6dnjB8fIqy9dksw9WHvdjEfG7fR1EGVXr/+46+njg8P5ZefOEKK/h6eY+jt0tq6Wqsg&#10;to3scScjNf1Wg2PQ078O7RBo6fZDYGSCdpUZHzreqbJA7jnG0679+2Ndb6Uk5NoEjRxqyQzxZem5&#10;Ec8/PJy5c/OSReifnnqEOvzmsCf++KupmtONLB3JIAABCEAAAhDoTQE8FLA3Nfs2r158KCAWAvRt&#10;16G0gSGgkMkrP8i9+82NhnOV9Ng/5dMBO9WMbp6Pd3V8dgSN82lQWr2tkH3CXw0FDxTNxbWy3UWN&#10;mVUca0u76QJ6/h/t/28fI6TnCDbm3KH7/zT+Z3f7q2+pP3n7zsar9Jo2EXD8vbdt5FDaPsDS1Zom&#10;EVB8od2OABzGepyLTbgr+76xR+n5S1WB06LcVJ9jx7HTAi0vX7xOL+9mnrsumPyrIBohs4dH2PRJ&#10;I50YxmXS089M0h2/Dpv0DHvv2GA+HSrS1NhszVXeH+9wqPPp+LYb37Hldqm0m+Y05RXechszSd2K&#10;Lr6TWt3GTps0SjnUdXXi1dWrNmssKbnN9w1k3+V58B0rbpXoKU7b8KZrJ7OsJsYok3c6FHl5xa7j&#10;pvpVFVy8q/yjy8RnnpnoopOOP+k3He+1y2rq3EaOVRY/1pcvLVEVfy35q+Rr6hPr8pLPt4wLc9Pm&#10;M/KRP6lykZ5LLRnxSJSgSyALD8GQFmmZRnGYt2fl9bwm1SnSy4UtHh7qXu6GuZf+PHJm+0tIlS3X&#10;I2qiZ8lFtVtbUdqmat7Sf3ov1Q3ZQAACEIAABCAAAQh0K4AQQLdESDAIBSyHWNPtfVpyz7FSPpxP&#10;76Fold+olRfX0d17GrfbRfHZRwCoHuZnyeH6O1h58Tgc9gmCDanl9Pw/RX0Lp5Wx8uSxIQNVtpTY&#10;kmM7lU9TBpgWBT1fQP0oQQ5jFzXMepwzR/v5o+S04uAhAZe2G+ywxWBX/DJZHV8wvC2Fi4+njXLI&#10;favijqOLzkR3J++RAn1Dd/WpBvNR//3mia3K47srvMmTvNvK07y/NTFPXzVbikvv8Dx99U24100u&#10;u1tv3VJyaPeOrVt3fJd8TfMUhs45OnmPHeXGNkNxK7ugzndU28R3mjCvPuSNjV2I3T53rnrk5FH6&#10;KZou55d6BIzzG+lXdz3vjrGXvZMD79a1y2yl5aUVqsgBHW1DXwo6nGcmzhpn2ynDprwzBa7hk7rj&#10;kReXVlq7eWqS3eW5+d3Nu6CsX2nudcuRgS7GVvUe0t29vE91CcSm3TaQjTOPJ2/qCv8eisepEIAA&#10;BCAAAQhAAAK9JYAQQG9JIh8zE6Db+4L14Y5/GGEpsGXH9jTw7hALaGVo8z9a6t+QLmWaW2nQPmTZ&#10;WAsHK0psM3EIPfaPFgIo6prvrMun2QENZyuqPsptudNEc/5p/T8lpmE/3c93eWO0/RMeNOG/8eKd&#10;6k3XaMWBcroBh2Nv5bTAt61Q5S4ANOmAfYKgoZBEPwIPn/6S8lg4g3f+YFrbXX3N+6ol7m2HOjSw&#10;/XApf3KYhxEVb7H2fuT5F196aY7nrZSkbPUtbkPn1eUdPlQ84olZfkZk3D5JaW4BLyDUwJCZnYzg&#10;4UcN8Rg5ou5abndzFzQ5e0ybNcni8nfbt2/fd6as0+6DTQXJZ+RhjwTpmXXQdCVf6jV2pMHvYPWo&#10;e3vsmabwpx4Z0dYSj3EBTOFlqt/1XJHjGEPN0YNDcLu3b92+Oz6tiI1VlJ5PvlxppKHj2KdVlwCW&#10;8RsphmQQgAAEIAABCEBggAogBDBAOwbVut8CtN7eytfB5W8BblsnOfzOi4bu7Ar8DsNvBdMsrqt8&#10;P7chkx0q8aLdhqwItp3Gd/nbaOsgZ0Vt8531tDtAmaK2hZ3zf0pa+dEVWlZA+/9RAruHh7n+K9Dh&#10;18Pprn7jlWrKRH71bqtCueKAog0UH5g0lEIJ7D1/DkORBZosYO3vYGKrnZx40vKbbSfdKSppHOZB&#10;94u93d3u3tEZxJZmncjX3qHuXIjBfDoktRzh4XK3qvvBsSY0MNenKvmk3gkCuhlbUQDEVaCczS4I&#10;8Lavu1vdBUNL6an4M8zkuVPb5tVT6hZ6fKPq4Np0Womvza302g0bNy8DsyHuXMwrZ0qV0x0O5jfd&#10;FeWWGtkZFm7jZv/uTwsXLvzdZHfG0qZd9ncyM4rrStN2U6YnShmKjMRqAyhNeddvuXt0ER9Rj7oX&#10;Lvhdxy0GXUID7a/n3rx2rcxz7NguJnd0aMDd4vKh0198aeHccUx2PIUsksv53rqrQoxsr6Fk1XV1&#10;XGvD+PeYO06HAAQgAAEIQAACEOgdAYQAescRuZijAA2/6ZY+bdRHD/zjrx5v/2tPurFPj/FrNyOg&#10;uZW29Kt877I6CvCwG39lqPVIxxZpo+xLUe0hCQUC2CcIKlopCtBADwjYco32/7fysBu6IsThSfX4&#10;v2plrlxUwz5rULvjgHI1AU0EoO0D6AUFFOym8Bm9TwrsStZjYohr3qm0W6oB8N3Lp/Jaxob60kvr&#10;kHG+5WcO5qkm1bcU510uqehijrbBfDoWfrP8jt4xNrtZ/bk7napKewEw1RXdhQxcvD2Y6znF7DMC&#10;60qltTxHZ4NtvnX6u6Oycb95nNbyX0vepVpt7+k5THpd2VI6++5QN09DZzdJqxocXQwMeu9cvX7X&#10;b5bqTvdL7J7/oms6sZVuLm+lf8uNvOIWb18f3bQuk5/VZDndg6HIyPwozYR+6R2Zo6NLzz431uNG&#10;u4iOnbrl3cUkgs45OwZOn+RNX/mOvlG/fp5CFs/PHteDXQR0dzloK0Nemna+xDM0tAcZ9owAZ0EA&#10;AhCAAAQgAAEI9EwATwTomduAPgtPBDChe2gozuFQLMBKYGv30DCbcS7sIL1JQTf2GRqxaw7F3WZ6&#10;FiDXz56W+tNc/Zbyhrt7imp/KlHcaWob1dMAn3YKvFlPew1SWMGSb8vO/8++U/leLj0ygGIEVIpN&#10;+BDb8CHsBgTsVACG9gWk3QFayht5j7vzZglVMwJMOrjuo4R1F34+diYz+8KFq/We02dP9VDudM9x&#10;9fd3KDuTdDw980JWVqn9pFnTfHjqfQbpgXkp1+Wym8UKvzGeqiXqBvO5ceLH9FL53ZuXcrIvXMzI&#10;uGExKjp6nAuXHgqo8/6FC3lldxnXgBBvXmlWcnbx3eo71Xbevnwbxqr2RvbVBvdx3rpDQxpE/nyt&#10;vkV287LEym+0mw3j6OXN5CUlnsrMzq0UTJ89eRg1gR7jFy92D2m3VX7lmQMp4qaGW3mXLly4eP12&#10;g40X+0wBG6EbV5R2ODUr+0qV4OEnlGezAYJj1xpaZCWXJBb+o92VN6crr2WV2IVQJTsTl5776UwR&#10;x2647yiqNAVTSq5eu3FdfIc3gm1EcerulBtyWckNxQjaCb/zydeTv45PvZiRJbYinPGuSn9q44WW&#10;8dpHB1CI5GhBXfWNC9XO4eo3Sy6drR0+Xf1MhPaZ3r186HiurLaytME9WEeOHsN39Mrdxsobd/nj&#10;wl1vX7gliJrqeu1gfHZFvfRG7dBxI1xMunaMTEylHr5yt6FSdCmbrrGLF65Lm2yGk3v797Ml1uFz&#10;Hg9UPthAc21ILEep5O9eVFWysNqpjcTI4pEMAhCAAAQgAIFeFMATAXoRs4+z6sUnAnAqK41dDNrH&#10;jURxPRZwdW3/DLYeZ/TgnEiD/dZWei5Aa7OCaVTQuL0utbzp4h25uI6RK5TDcg7t8Ef7/7ksGmk9&#10;xqkm/mbt/hJa+c+GCehhguz0fuUdfvqx4NCsft5sIe3/T+EAWv8vvypT3f+nhQZOL/o5/Z8fu/UA&#10;HcoSG89X3v1RzGYbZPje94PTEW0tvZ6045zLvN9Nwm3lB7H30WYIQAACEIAABO6LQFVV1X3JF5ne&#10;fwE5hytw0bNqWCaTmVo4QgCmiplBeoQATO4kRWtzSX1dSjndwFed21rX3JQnoy39aMDPbuyvDALQ&#10;/v+Wnjx6h8bttOZflVJR2diQWaW4K28pa9DOCLBwtLKJGNp8vZaeKaCdTcCxsbCZMMQmxIVdaKBz&#10;WPJtHJ7yZJ8agEMrUHbmxytuz8xgFzXggAAEIAABCEAAAhDoFQGEAHqFsV8yQQigX9jNplCEAEzu&#10;qpbWhnMVtOC/ubRefS7dz6e1+i/40n179U171R/o/j1FAlrY+QKKqqaG9Mr6tNtNl6vtZwtlO67T&#10;QgB1FED17EDl5AJtXMCKNhpwtJIXsosCtDWk9QK0dyDvMfd2pZjcAJwAAQhAAAIQgAAEIACBbgQQ&#10;AjDfS6QXQwDYDtB8LwPUvNcE2KE6Dd7ltHZfof5pUrADdQt2v0C6e6/+sbbgWNFEf6a1oaXhTMWd&#10;T69Wb7tW//Mt2v+P97jQyteejQ6oDjqXXSOgGf9TQIBrYT3WifYaYMMH2lLoBS09wAEBCEAAAhCA&#10;AAQgAAEIQKBPBBAC6BNmFDKwBbQj966qScP5llZFjbzu5O2K5ZeqPsitS75FywfYMTxFBgR2Dr/2&#10;VM4R0JeHBcfS087uIYGFs3KvuE4HuxEgDghAAAIQgAAEIAABCEAAAvdZACGA+wyM7M1CgMbwHnbs&#10;pP3OB71JD/yjnQKbFE05dyr+e6niPxfrU8ubJfX0FED2Vj+dRDf5bS1ohM/1d1BvHNA+H3YKwBgn&#10;u8lD2WkCnQb79KABvWeZhRwqCQEIQAACEIAABCAAAQiYkQBCAGbUWajqfRTg+tjzYoR6IgB057+u&#10;pSn7jvTfF279X3r98Vv0gEB2zX+Hg3YKHGbj8CtP2va/cyaWQ63t53hw7K06/8n+cSGeBXAf+xVZ&#10;QwACEIAABCAAAQhAAAI6AggB4HKAgFrA9Z+BtP+fpZut+meYLc3Pb8qprvr4Svn/y6g/Xt7a1ELT&#10;AdpW+LeT43B47FMArAOc2t3nV+4CwGWnAPBpHwF6XqDlME3+brZUnOu/xqADIAABCEAAAhCAAAQg&#10;AAEI9I0AHgrYN859WgqeCHAv3E251XJRrToHDtPwi7T+F6mioold869voQClpM0CvX6Jofv/itrm&#10;u3tuVG+51trYok5sybF0tR76TojdtGGUsqmwRn7tLqOcQ0Dz/3H//156CudCAAIQgAAEIAABCJgk&#10;gCcCmMQ1oBL34hMBEAIYUD3bO5VBCOBeHWnxPy3yVy7apw3/GtKkDWeljZeqFZVN7Ps6j/RTFaQO&#10;AdjQowKYhszKO2vyG3PuMDRfgP7EtbB7VDD0nXEWPOUqgFY62OcFsPv/0YMDcUAAAhCAAAQgAAEI&#10;QKCvBBAC6Cvp3i+nF0MAWAjQ+92DHM1eQPUsQHr+n5UFd4S94/wRrv8IdH51pN0MgYULV/+e/+pg&#10;AGPt72A7lU8T/tVv2Fk6PudjYWvJnkU/lLMlmznG/2Z/kaABEIAABCAAAQhAAAIQMEMBhADMsNNQ&#10;5T4W4DBWnjyHXw93eX00xQLsnxDSzn+Mlf7b+BwHrt1UPtePfTQAOwXg4WE2Qc4Y8Pdxj6E4CEAA&#10;AhCAAAQgAAEIQECvAEIAuDAgYIQA3bq3tqCBPW3szwYCFo+xmy6wcLRix/bs7f22Kf10k5+e/2cz&#10;YQhNBLBw5jo+O4Khe/6Y8m+EMZJAAAIQgAAEIAABCEAAAvdbACGA+y2M/AeVAC0NoBkBvEfchiwN&#10;Groi2O4h5Zx/WtivHeTTSxtL3sMCesqg/dPDrQOd2GX/OCAAAQhAAAIQgAAEIAABCAwAAWwHOAA6&#10;obergO0Ae1tUf36tckVrXUv9Gendr4vcdkSyK/w1Bz0+gPYOtBTY9k1NUAoEIAABCEAAAhCAAAS6&#10;FcB2gN0SDdgEvbgdIEIAA7aXe14xhAB6boczIQABCEAAAhCAAAQgMEgFEAIw347tOgRw4cIFY5o2&#10;fvx4SoaFAMZYIQ0EIAABCEAAAhCAAAQgAAEIQMDsBRACMPsuRAMgAAEIQAACEIAABCAAAQhAAALG&#10;CCAEYIwS0kAAAhCAAAQgAAEIQAACEIAABMxeACEAs+9CNAACEIAABCAAAQhAAAIQgAAEIGCMAEIA&#10;xighDQQgAAEIQAACEIAABCAAAQhAwOwFEAIw+y5EAyAAAQhAAAIQgAAEIAABCEBgcAuU36np/NOD&#10;JiME0AM0nAIBCEAAAhCAAAQgAAEIQAACEOg7AYGLQ+efHhSPEEAP0HAKBCAAAQhAAAIQgAAEIAAB&#10;CEDA/AQQAjC/PkONIQABCEAAAhCAAAQgAAEIQAACPRBACKAHaDgFAhCAAAQgAAEIQAACEIAABCBg&#10;fgIIAZhfn6HGEIAABCAAAQhAAAIQgAAEIACBHgggBNADNJwCAQhAAAIQgAAEIAABCEAAAhAwPwGE&#10;AMyvz1BjCEAAAhCAAAQgAAEIQAACEIBADwQQAugBGk6BAAQgAAEIQAACEIAABCAAAQiYnwBCAObX&#10;Z6gxBCAAAQhAAAIQgAAEIAABCECgBwIIAfQADadAAAIQgAAEIAABCEAAAhCAAATMTwAhAPPrM9QY&#10;AhCAAAQgAAEIQAACEIAABCDQAwGEAHqAhlMgAAEIQAACEIAABCAAAQhAAALmJ4AQgPn1GWoMAQhA&#10;AAIQgAAEIAABCEAAAhDogQBCAD1AwykQgAAEIAABCEAAAhCAAAQgAAHzE0AIwPz6DDWGAAQgAAEI&#10;QAACEIAABCAAAQj0QMByyZIlPTgNpwxkATs7u4FcvYFTt7prSdu3fbnv4OHDx5KS0stcAoI87S1N&#10;qp4sO37rti1Zjo9PFJp0njaxNGXd8o93/pR0Kt923BQfe/2ZiFO3b976k2xs9CiHzglyYtflCif7&#10;8LooX5YT/8XWLRccH59gXC1NTW9k07vMVnp8bXztlBBBN3nJsmPXrd1yrDEserSjkcX2ejIjq6os&#10;ty5nz6rV3xxIumY/baI3t9erYlyG3VY4a+uKLE/dq0ucsmHtx1/HHT9xPIk+GuynQ2TvP9HbWHJx&#10;yo7N2/bLgmaMMvYM4xrS96m6/OiZUB2D1+2NlO1fbduSPeRJIz+bjBGf97Z6GdkRJuVpRKvLU9a+&#10;u/6bHwqcH4nUXvQ5exav3vbDT8dOVHvGhAiMLJG+HuNrJhv4VlCVsv/I8au24covQLrO3/rkq4M/&#10;q4pgfzXmK0XdnpzYtZeFU3w7fY+Wpmz4+LO4I6fr/aIDXY1ou8EkRvbFvRSBcyEAAQgYJdDQ0GBU&#10;OiQaeAIKjqW9rXXnejU2NtKbZWVlxlTZ3d2dkiEEYIyVmaVBCMCYDqvL2vzRkSG///tfnn4sJmZm&#10;TEzEkPOfrc/3iQ50NuZsdRobt0Dvu2fyHaN7GgLg+UwOYc5VTVv5+pQO4/+szSsyPVUDXWefcPvC&#10;lJoAvSEAQUjX438630YQ6F3D1rKrYYYkcfk3NTOU7TAqfQelrM3Lszz1DPl03u8yW55v9+N/tmpu&#10;IdOGFqfcDeyDEIAkYcU3tXp61siqskDlSVtPBy7978I5PRv/61wDJlyUlLT9id1WuCyjw9Xl7BMZ&#10;wNx0fGbJX5+hjwb9hCoSNxy2nRousDKmIs4+YfYFKTWB5h8C6PKjZwyF9ovCwHXr4hPu05jRzWdT&#10;tyDdz7vOZ1Z/XYzsCGPy7LYsnRrY+0yZ6VackPjLHd8ZYQJVVFUQEhOiyKiKev/FUOVv3X5rsSex&#10;X48Go4KqUm6GLv3rFNXAnWdTdb4w8P+989cpbspfjftKUddbEKJn/M8wOXHbap788M3f9Wz8r4tm&#10;ZF+YcFEhKQQgAIGeCSAE0DO3gXBWL4YAsBBgIHQo6tDnAoq8uB958/4+y0t7Z9bGKyrMSiLt85qg&#10;wEEsoGCaHXhdTdAwl7Y7RTz3kORUtrlUF/UcAAKCWTPk++NFfVUThSTxq8zwP80W9uo/auRyrrOe&#10;uVd91SiUAwEIQAACELg/ApgFcH9c+zVXzALonj8vcR9n2u+C283s5PGHD3FxdS1PWrXyo5xhT6pu&#10;7ItTaUr0obpw5R34ivRd69btTmCnRqeXuASN8+RxmJqClHy7gJoD67fFHTh85HSFR0SIgOIKspy9&#10;qz/47MgVx9FTfGhegThl3UcffPtLkZ1vJPur7sFm4Ki6/a45aArr8rj8iqvnT6RetlYuEGDv03ry&#10;L25f/82Bw4eT863HRPqw8wNEccvf+TxFEcbebs2J/ffqLWeaA4ec37pub3zS4aSM5pCpoxw5ykyV&#10;hShnAUhTVv3rg71JJ+4MZyfLqg86d3NyZWnOqeM/l3uw77PpbQNkB9Z/+e2BQ0mnpepWMQpZXuLW&#10;jV/9lED5H0uvEIwPcbNh2Bm53+VX5p8/dfyyZXjbzbTO7xvIVnZyw7JPvhS5q82l53at2bD7ADsF&#10;Pb3MOSjUs/0guuy8ZhaAXHrmmw2ff8c29tjpfMY/3M/Z8kbK2k8++O5MzfDQEIENQxOwV3+08Ui2&#10;wi0kUGAhTvp87eZ9CW3ddzdn1/vv7KtTLytgZ2t/vFHV9TRveXNqRenlE8ePV3jMbJMyvqpsJ+5K&#10;ryjJOXHi5wr3mBC+Ibr134iGhMl+/GRbXMLhpFTJsCnjhXQBdbwG7PSdTt3X6ZqsS2l38QzJbGfL&#10;1IkSN6/fqovAUV5dHeeY1BRklAkntM3kt6nOPVimnJaikKRs/OQzNofT+Y3eIaNduYw4/v0VG481&#10;8pmUHV9+m8Gha0B2PqVmxLCLWzd8E3/ocGq+ddAkH+WlqK/L6NJd/M7GNLmvTdrnm2IJ4bTEJVj5&#10;4dL7iVNfs7Kc2E8+2Hj0iqP/FB8XhlH1++ki2xGRPvadOpojy9n9wTs/1Ck/KeynM3bd6o25wzpM&#10;v9d74Rn46LFtER/7fO3WuATVMiL2Ou2ylLbrVtmu1et2U3eniW29bUU3ndvN0KEPzv8+/uqG89ii&#10;Hz7e/ePhw6mX5b6hrHOHz3v7zyx1bcLm9V/q1ocqSaXq7Qjtl03XeaqSdfp+0NP2Dl+6VG5j9KuB&#10;6VuzvKcFqr6FVF9CE4VGfmvRV+i61ZuPNbPfvXovG2XrMpiJ7NdaXda2T3Mf/uf80eqYru7nVPzT&#10;irfWxR0v408O96SvhJTVy84LY4Lou/9G/Ir/rY1LbQz0yV2/8vOU5g7Li9hv1ERxRf65E8dzrZVr&#10;DTr3OJvJe+9uTKZr//iObXEZlm3ruTqjGe4LPZ+p7v8jhhQQgAAEeiaAWQA9cxsIZ/XiLACmEseg&#10;E2jF0Z1A6cHlmzINJurw18wtyxMklLj6+EfL95eoz6pOXqPKgRL/feX3V2qV79ee3fSfnVc0SY6u&#10;/PB4taaUzE1L44r1FVma8D99dcnctPxgqTZ95pa//3PT8dstyjdK9i//SJtx5qb/JWjSlSZ89M81&#10;ierfatM+bStRkrB8i7K6TcX7V76boGmFTn3aV4PSv/nu97naVi3dmatMK0nYtE/TipbqUxvXaOqh&#10;Ww3dVrZ/31C2Ska1QvXxD/+3v1TV0pbq4590wmmTydy08WyTurSmwth39xQof7m0c+nXmk5oLU14&#10;99OzDWzfnPr0n5syVS1qvX3iU3Wa9s66XW/oIjGhqlr2runeXL5HU7HC75Z++oumTbp10y+v/5ps&#10;Ndgo8mzr/epfNq1JvE1V01zhuh1XmrBFe12x75cefFfZE02Xvlyzv1hVw6bife9qapu56e9Ld6ar&#10;eSnLTXTBJrOZs+fGL/8wWfVJMNBl9P6if36hQaCy3mUvfgOt01az8ui7bR8EasXS79lr00BHUxFt&#10;nxT2SlZ/IrS5GbjwDH306PP1zy2aGktPfbps5xX2ojVcSlun0DWp6YWW6rNfL/276rOpe1D1/qrt&#10;qVpq2qZMlXn7z7vOVwd9IynRlEf12U2fJCj1DXWEbmEG89RJ1O77wUDb9eRZmvjuGnXX63zGO7TC&#10;0LdW25Vp+LJR0rHfdd8VdiDU+fw2nfpU81XccGrTync3aaAyt7yr/G5nnXS/b7VZ6X40DLaajP+z&#10;86z22m+rR4fvdkN9Yegz1fGiwO8QgAAEekVg0I17HqAG3aq6q/caqFYeqcYdqsS9OmduIIRHUAcI&#10;3C+BprpGZz7db1QeTn5hgUPUr/2i5waqV6NGRPqIROrNOJwiI+Sn0mWqRFnnxGERXvdQNavImGi+&#10;6vPqERFRk1eoN68a/6jH1PMJeMEhTqXFct1kNFd29U75796c7WFERXxmzB2jbZWXSCRhzxHMWvCE&#10;phUWTn4+tYVFRmSlm0RvtroJGurkznxnVUstnPwnBPINlhC84MUwzUoOrl8Av7BAuZAjKDwgNz1H&#10;oTytLCvTNTLMhl6kJDFPLQxTTyjgPzQvqiglS5Wmx4cJVe2SjhcWramYX3BAhVisp0b65Q1ek/rb&#10;VHbqlMMcbe87+XjbKdpdIIYk5OLEXWe8o2kVtywtoSZitnr9DNdranh1do76LJuwaZN05mvYRMbM&#10;UHedMCKivkB1wRroMvoLf9psDYLwiTn8rCwJ013rXCMj5afOVikzVmSdFYdF0rXZ44422Jt6P3qS&#10;lCPMUy9oajw0at7k4pSLxl1JZVnp/Bh1L1g4RTwSoX+pSLAmDcML+3WU9JzGWX8hklNpdnOe0Mwl&#10;cvLydmDUXau/I4yrqoGyjG+78LGFfmk70+q6LK7rb62uL5v8uFWr3lv+A2/eU36Gy+CGBDOXcpQe&#10;uZfk0XN4uXR10ZF3qSQwkN0UyZijqx63CptmoBfb56y3L7r4TBlTL6SBAAQgAAEImC6AEIDpZjjD&#10;/AW4Fu22NZOe3r6K/YfkW7Fd/TObH/1sQOa6VdsT0vLEdfIR0dEj1BBcO/17vTs9FOOcdZaNAdD4&#10;pDwq6l4iAIy9kWvKudrPtJOzs7S6bXOD/Lj3lq1MD1s0b6Rxi9NteHpaZcFlytNiV6946z0CW7X9&#10;ZJm8xcSrQW+2unkIop8LyFyzenviSZbZ6+Fow2xcXn1+4tb33lqurM2P+c2qAa1F8IwJxZm57EtJ&#10;RiZ/agTbEEkx4+en0yKhUFAmKTex8h2Sm1BVqpVhOvqT9nDlM1XVeqql/3SD16T+hkmKmz11Rjzu&#10;sxfNMfyQCOlx9lPBfjDeWnWIO3fxgkC6tIoKxSXH16jep2NHZr2DpvI2vHZPIunwq+azor/L2F7T&#10;QbBw95YXlzHdts4p+hHnzAxllO3iWelk5Sesxx1tsDf1fvTKihl/PwotaQ6hB7+sVDmu7PagGnrp&#10;XNQWXP1fH7og7kJ+iaTL3MuK5d7ubf89F85+aba6a/V3RLe17CKBKW23EM79jXPSt6rxt8HD4LdW&#10;t5dNwLwlS5a9/bw8fkdWF3EGpzEh1fn5lFnWufqQ4LAQ5/x8umrKRJJRwV1EDtpXt6tW27e/9g22&#10;U29fdPGZupdewrkQgAAEIAABwwIIAeDqeBAF+D7eZdfaNqriT11IT8dcGMGt7vIfqryRs19fumTB&#10;ZKEse9fKt2Nzur61Ra42YZG8s6doUsDFs9WTpxn3RL771h0B85a991ZYxubE0nsooixxzdeSsJdX&#10;rFxGYEsWPmT4Dn3PC+H5zXl92T8WRHjKLu1auWKPYebGnO2fHnd+asnKt5W1eSZAW6ZXRGD+6Swa&#10;Dmblek9jdyC/T4fRVaXy75HOwOkmX5P6JMJeWjG7871Q/gz2U0HHspXLXpoV6KQ8s0XOf0j9tvpv&#10;zwWbgGu4y/Rm0m3ruPQJO3OKxsZZ56ojp97jJ8yU3jShzQ980jHz597jvoDdXTa8sEUveyasSTAc&#10;JHEPDCzPE9Ft/8awcCcmbJIdTQqQXcl3HhvY/91zj5+p/m8AagABCEAAAuYngBCA+fUZatwLAgER&#10;ftlHs9iHaOo5hB7u1XfUE/h1/iyXiCQUIuAO9YuYs+itWdL9qd0+P4Ab8bB3Zlpe+unq8AmqIVS/&#10;HnRH7v/CMzfFiXo6AV6alelMqx60TWkxahq5aW1ulIhK5XRPmO8XMZuYK/anGLpXn39WFDwnit18&#10;UXk065TjFRNdfSo9Py1TEB6s+pITejMikU51JZJydyHthyj0ttN7192YShtfVdre797oDJxu4jUp&#10;9LYq0XlmrCwnPlXfooMu2u4faNeO0RgmnTRddJluTgq6p813ZoxonU3EDK/MtPz0U9XhkarNPQ11&#10;NOPu7SDVN79CU7ApvclQbkyhSOcLRFIqdfegGER3pVBpznxGWmEaXJmkjE+ndXG4e3OLy9o+17Kc&#10;/Skmdq3xNTLUdkM5cMOenyHZk2jU04r15mHEZSOc8+acki2bDU4F8Av2FOedyan2C2C/vYJCmJys&#10;vAKrkKD712qjc77Hz5TR5SAhBCAAAQhAQCuAEAAuhgdSwCJw3jNM/GdJYu2gUC4Tiau5qmdY+/gz&#10;589KVf+elqVfEqsmOEuzElIKNeml0mp7nnX3dkHh3le+jm+MVI9Puj9Bk6IH4wRjMveY/eYz0l1f&#10;dP6XMo0wpFLVsmrDB9+dX1aiHlnQ+vC9J7UTIZTV1RNZMPS+4TKqdJgVSmZbA4kFQrsyiboGsvTY&#10;g+xEX83hFBlWF787zztCc4/aPXoWs3+7pt2yM/FpPtFh9P0n8Bbmp6unKcvFOfltg0S+61BpRedI&#10;kE4hxleVlrobpDNMoXMNGDjdwDVp6OJxnzatJkEzDUQuTtkvYjo8n6K7a8gpIsYmScvIyPLyTJpU&#10;0kWXlaelXFF3puRQgnhCpJ9xn7jgCd55u+ObJ0aqA1OGOppiAwIDPa1qtCm9SZGG6MeY/Tu111N6&#10;vGqvhG5LoSR+kcHXjqepr6y6rEPH9d+8zk5JUQcK6rJ+Oj50knI9S7tD9zMrnBZVn3BInZNcfHx/&#10;kaldq8ra0PdAu7IMtN3wxcOLeiEqf09yVxGYrq68rj7p2vN4YX9+lreHtkPVn1PgWLtLyVLhOOVU&#10;EZuIcCYxsbHdUo7uLn1DPd7V96UxX6rMPX6muqs3/g4BCEAAAhDoLICHAg7CqwIPBTSmU7nCiRHD&#10;RHHbNn/LPuQvNfVMoeDJv/9+rHJ1r52/f1PiJnrcV3JqVm34E765u2IzeONnRfLzd2/75tDhw4eP&#10;JeW6PvvKHK/GS/FfH83Kzy+SDx0T6NaYs3/HgcyCvGsl1l4T2QeV0cERON46LAl6cbqXMrpQlrhi&#10;T43OA8DoKWIbY/OK8q5Ue4SwD7FrO1xd5YkbNyacLBdMH5K37fvT2mzFKTu+S7maX3Bdzh9jf/HT&#10;L07evHLlOs8/0jJr8+6johvFN219J/o40w3erfvOFBWVNruNHZL7+cfxRfR0uqu29Ggred7PiT8n&#10;JaXWeOs8FZBhLIV2RVs37E7K5oSE1Cd/nZh1paCoiT8mUNCYHb8jMaMgr7DEZsTEyVOGnF+/5pvD&#10;SSmnC2wefdInPz5e4v0YPTOPqntg46YDJ297TB8nUAVSlIfO+z7lBw1kO1oWv/H73KKrudWCcSG+&#10;3vYFu7fsPsQ+d/DnXP68V570bnORKStDy6IbXcYE+gePqoz9YGt8Ukpq1u3AeVHy+B/THSdMo2co&#10;sv/I9+Tk/mw7cz778C/lwfUOH1P148Yv4+mpc0kXOTNffz6UfewcRzBKkLtj/a4Dx1LTr7s+Ppn5&#10;Yc+31Z4sjaXAvujLNbuPXeQET/PXPBuc1oAYWVV6TN3mb44WFBeXKDuEEQbpoZvC+UXbTYECmw6n&#10;6FwDoeND9MlPCbHreE3aUKN0TvS99U1bhd2cfEKHXNz++Y4D9Ei/MxKf5/8yy50GlvQExJ85ulcD&#10;XWM/nhUViYoVHmEdHmLJFYYF1PzwKftQwOTU04WO4VNHuXLFSau11yGlF6ds/j5NlFd403oEtfxG&#10;yva4lHzV5TQxKlh/l5WdP+cwlp+yTflkxAzFzNcWhDpyHN30tq7Dx1vgWH5UErhgurd6fw8DHU3R&#10;ntFuuTvX7EpISj1T5BoTycR9863uozF5bp0vPHHqZgMfvUDPkcrr6QvlAzIvWrI1Vl54ekuZ3PpL&#10;23XrJggKrI9f81kcfQrTRJ5RIRVH4xPaPaRT+QC9O/4TxbHrY+MPH04RjXjh9SfoUZEdnHU+s1H+&#10;fN/QIZe2fb4rnh5SeKbUX9m1hjuCLjY1Y1d5sg9QVB/tyhripb/t6rT0zMVPd2fcLCqq8RgXrC7I&#10;ZoRP/S9JNYH0xE3dEg1/aylrqH5cpfsoPZ903+Z9H3+XL754XPm1xm5wcjlpd3p29olkeuLp5NbD&#10;Ope9sq1DGrOOKB7+jeoLwdJFdvaYxcPPjFX+diNp1VcnxXlXiuh7tO16p5kUW/f9IioqVbgFsbXh&#10;6m21/nNVErpo1hmGPhSBnj56PlMdrnL8CgEIQKDXBPBQwF6j7POMevGhgBx6kEKf1x8F3l8BV9d2&#10;j7u/v4Uh924E5GkbNjMvvR6l+hd3WeJ7h7yXvWjK8mkI90xAFLcqI3zJb43e7atnpeCs3hHI2rxc&#10;MvdtzQ52JuXZmLZhK7Po9Sj9m+qZlNXASUyxwp+EK14KGzg16o+atP/y7I8aoEwIQAACg0+gqqq7&#10;OZ+Dr82DpUVyDlfgorkrpdMomYydW3jhwgVjGjp+/HhKhoUAxlghDQR6KiCKT7SIjNDccZPlXHIe&#10;07ZrXU8zxXndCtSlJWT5T8b4v1sos08g+imR0TNJ3uzbhQYwCnGx1Hmo7twooEAAAhCAAAQg0BsC&#10;CAH0hiLygIAeAWnKusWLv6ie92LbIl67sFcWTh5UdysHYs/nxC5evPzUyNfm3dNTGAdiywZpnURx&#10;y3fllCeueT/etB3sylPW/nvx9pp5g+0zJUvb8EmiJHvXii/Su9yLYpBeDspm5exevHjpLvlT8wbA&#10;lv2D2RltgwAEIACBB1MACwEGYb9jIcAg7FQ0CQIQgAAEIAABCEAAAvcmgIUA9+bXn2djIUB/6qNs&#10;CEAAAhCAAAQgAAEIQAACEICAOQpgIYA59hrqDAEIQAACEIAABCAAAQhAAAIQMFkAIQCTyXACBCAA&#10;AQhAAAIQgAAEIAABCEDAHAUQAjDHXkOdIQABCEAAAhCAAAQgAAEIQAACJgsgBGAyGU6AAAQgAAEI&#10;QAACEIAABCAAAQiYowBCAObYa6gzBCAAAQhAAAIQgAAEIAABCEDAZAGEAEwmwwkQgAAEIAABCEAA&#10;AhCAAAQgAAFzFEAIwBx7DXWGAAQgAAEIQAACEIAABCAAAQiYLIAQgMlkOAECEIAABCAAAQhAAAIQ&#10;gAAEIGCOApzKykpzrDfq3IWAq6srfPpeQJYdv/OnFO6ctYvC7mfhObFrb896YwbfcBk5seuks/4e&#10;3UWK3qnfjZTt+5LSefO2vKTTYFlO7JadaTea7Rys2FIsrO2FUQsWzvbjMbLs2E170uofemvFHGHv&#10;VKCbXCSJy1cmNdqx9Wipl9VznZRVaq6xn/X3edX7dCrJMM5+Mc89P4sqyTBZm1/ZXuhs15a3vN7+&#10;EcN1VkjT925PzJbWMtbWdk5hT78yb5wTnStO3bD9hxz3F7eoLgbp8bVJw96YH9wn7UYhEIAABCAA&#10;AQhAwIBAVVUVbMxUQM7hClwcOldeJpPRmxcuXDCmXePHj6dkCAEYY2VmaRAC6K8OkySsiPdY0csh&#10;gKzNK0rn9s2w2eT6lyWu+Em4QjcEwNJnbd7KLNK8KRfHr/re+W9vRrMj4z5sC8NQCCBe+LayN3Tq&#10;mbd7lWjmktnuHSqZuOqz4jn/WxTGy9q8XDL37dnqKIVCkvhpovClhWFsdEDPV27KujXFj7y5QDns&#10;ZxSy9C/WZE76F+VCv5mM2V9XLcqFAAQgAAEIQOCBEUAIwHy7uhdDAFgIYL6XAWoOATMQ4HrNnsE9&#10;m8lGJ/v4EM5avKDzfffA374+S9CxJlTJN3/DxO0XMUzwgsWztLMUJEf2FkfNNzD+Z+Rndp7ye1k9&#10;/qcsLZwi/ryA/+P29MY+bimKgwAEIAABCEAAAhCAgLEClkuWLDE2LdKZiYCdnc40ZjOpcx9XM2fP&#10;4tXb0ptHDbm4ff03Bw4fTs63HhMpuBG7Zt3e+MOHU/Otgyb5OHJkObs/eOeHurAZoxypfjTFfd3q&#10;jbnDnpygHCHWiRI3r9+6LyHpWFJ6iUvQOE8eh6kpSMm3C6g5sH5b3IHDR05XeESECLjtmyaXnvlm&#10;w+ffxScdTjp2Op/xD/dztmRyYv+9esuZ5sAh57dSBehPGc0hU0c5ctgJ5Mvj8iuunj+Retl63BQf&#10;SdyKlZ+nNIdFj2ZrpK8Oorjl73yeolDWOSd28Tsb0+S+Nmmfb4pNOJx0WuISrKwnI8tL3Lrxq3h6&#10;LykpvcIjNERgw5DJ5tSK0ssnjh+v8JgZwg6T63JiV6/elZCUdCy9zDko1FN5K7wifdfqdbsPJ6Wm&#10;iW29bUU3naNVIG1H2fkMZmLbmwpx+kXLyEhvmoZfdj7lbqC68uT5iSrz0/mN3iGjXVVStF5g9dpd&#10;B44lJZ3Mb/YKGTWEyyJs/EY0JKxm/yfbfkw4fCS1bNiUUKEqeZ0oYfP6L+MSdNJrK2JpzbVU/cJ2&#10;jKO6nlZcSxKgqrSrJMP1dCiJu+g4I0RgrT6JaUz/6oDzH38baKP/6pSf2Xdi+FOP++j+meM6XJGU&#10;IJ0S6WWpKnOikJGd3LDsky9F7k/SaxwQgAAEIAABCECgHwUaGhr6sXQUfS8CCo6lva115xwaG9m7&#10;T2VlZcZk7u7uTskQAjDGyszSIATQbYcJQmJCFL/8cG34Cy8vmD0rJsZXvO3bIyXNjy7627zHY2KC&#10;bn21/Wb4dD8nwTjn4pSaQFUIwEYQMrI5Qz2SlKVs+EL+u//99emYmJkx4xsOfJXjM2UUj0Z9P51u&#10;jH550e+fiImZxkv77ITDo6Ht1+Rn74of8tf/LHh8Jp0YNSz9syTb6SFDBCEzQ5izsWm28/+5aC5l&#10;OM3i8CfnPB4Ncub5TokRFGe4vfj+q7N87BlmSFC0oFgzitZbB8+gGW6aOlMrhSXfJUgmv/7m83Ni&#10;YmICSnZsuzZq+mhHybE48cP/fPUZtvIxobJvvxSNmezjxZpkVEW9v/SPyvE/TaTfkDR80dIX6dRH&#10;xjce/OwXt+lBzpLENXG8P79HDX90+siyY9+dlwc93mUIQJb/3cFbkU9PFLADa20IQCGKW/m941/Y&#10;fGJmRgzL3Lrj9vhpvjaMKO6dOMdFK/76DHVK5LDz23ZUhEwLGsMifPNTWeRrr/+BYGf6Fmz6tiYq&#10;0pNiCldiP84e/59/vziHGjLN+fzeLH6ksrM6HLohAPWfOoYAGEZekpLFndE2TpelfFcU9oeITlMG&#10;NHnfSE+s8nu8Q/8yNo1Fhwpdose6akMANiMiCVYVDsABAQhAAAIQgAAE+lEAIYB+xL/HonsxBICF&#10;APfYFzjdfAXqvcZGOKk+AX7hYRVN/o/5qe4sCydHMKLCrhpWduqUw5zZHuokTj7edgq56he/6LmB&#10;qnXjvIhIH5GoYzwueMGLYZqJAVy/AH5hgVSdS41/1GPqMSIvOMSptFido6F6GK5DuzP402ZrJrIL&#10;n5jDz8qSUANnLpjtqUnl5OdfU1jcuZQrSeleMRHKRe7sFPepwrxsCVOWlc6PUTec3nwkQv8a+fy4&#10;VcrjveWLl26VRswJ7jAXgrl4NGvccxpAnt/v5jinnaKKZR3LCntutlDVKTy/+XOcT52mt5W/TYhW&#10;t8PCLzigorhE+a5czrjw1XXgeoSM86Y4SS8d4qNZXtO62sCvWsrwnTsX5spnqqp7qQ7IBgIQgAAE&#10;IAABCEAAAr0sgBBAL4MiO/MUsOPZODurhrt0CIT8colmaK6vQZLiZk92Fo36cJ+9SLPLPdeu42i3&#10;/flcXn1+4tb33lr+HjtE/jG/WRM7oGRc7cfRydlZSiPMLg/DdWh3moVOfSzcveXFbFDChilLi121&#10;/C1lJbYfL6ORdMdDWlRcnf29aiTPHgfFzjwuIylmvLzaklpw9bc2YB6tMKJj2durN374lPSLtSnt&#10;d5+VlJZ5jfTTyUdVMYmkxMtf521G6N1cog6iaOb0syc5uzJS1Sg7eO7cxj3vbYhLyhZJG52CHw7W&#10;9uG9XoeisznCYN26dMrQma+pRbs/VUkZVz2RgXutD86HAAQgAAEIQAACEIBAbwggBNAbishj8AnI&#10;mW5uwvesyY052z897vzUkpVvL2OHyM8E9CybezxLcmjNzrKwV5avVFZi4YyhevKTK5oDnlEN5JXH&#10;0hWvd/UkQsM14nrNnWV36kw3AY0etsiCH/HCsmWLZgdyC5PWrVh7XD1loEe5tburL83Pcw8I7DIf&#10;LyFfUtZpm0NZSfFQT50oSY+qgpMgAAEIQAACEIAABCBwnwQQArhPsMh2cAi4ezuo7ze3a4/Q20pz&#10;d5p9X5YTnyo2qsH5Z0XBc6K0ewQ2G3WS/kQ9qIOirFhOc9elWRnOM34dqF4EQbPpFXpKEPr5lV2j&#10;HfLbH+yd7wqTK23F6E52oNOFHu5i3cypYlxvd0Yo9BQX6pYpKbbSnW3RueAqkYjmF3B5XmNmzV+y&#10;wCspMcfkyqlPqDuXkh8Qrr3tLxYz3iO6zosbMYl3KqV90EEhOprqHDmh65kgPa0izoMABCAAAQhA&#10;AAIQgMA9CyAEcM+EyGAwCwi9BfnpOaoJAXJxTr56kbf7tGk1CYmlqpbLxSn0NDnj5n4LhHZlkjrV&#10;ebL02IP53eMZGnUbWYfytJQr6gIlhxLEEyL9GL5QUCZRraWnyifsPVWjrgXfdai0QnNfO2BWRMEe&#10;TRspXZ6IsvGLDL52PE2dpC7rkBG33RXSpGPi4HHtt8ILjQnL1mYuF/+UUB01jVKEzQzL2pMoUYUk&#10;5OL4hOppU7vcQ6/oaPwFTYXrpFJLnv69CbpTlosT1/zAzHtKGwGgJQmk1M1p3MkvTBNt2ZWtqYBC&#10;lr5zV/UzCyMMPEKgu1rg7xCAAAQgAAEIQAACELjvAngiwH0n7vsC8ESAbs3FqZt3Hy24cbPE1nui&#10;j4s4hX4TXRNdl/PHBAoac2I/3Z1xs6ioxmNcsMBrtFvuzjX07LrUM0WuMZFM3Dff3hkeE+LlE0oP&#10;FPx8xwF6KOAZic/zf5nlXp8d//XRrPz8IvnQMYFujTn7dxzILMi7VmLtRUVoauQwalRl7Adb45NS&#10;UrNuB86Lksf/mO44YUTR11SBG8U3bX0n+jjTnIKt+84UFZU2u40NFNi4usoTN25MOFkumB7akLzq&#10;q5PivCtFPP9IH0HnOnAZcdLqL07evHLlOpvCmbbgP+cwlp+ybVscPQAwQzHztQWh9KxB4Zgh59et&#10;2Z1ED/YrsJnxpG9+/D6J9+MhAkuBfdGXa3Yfu8gJnubv6DhqwpDzm5XP7UtOvXjXd8oEeqCgc1Bg&#10;ffyaz+LYc0WeUSEVR+MTWBDNcFmWs+uTr7KuXTx+4md6XCL783MOb/br88fwZNnxOxIzSiSSRpcx&#10;ge7uQROHnN++fu/Bw4cJ0Pf5RTHu7K1z16BJLue3f6p8MuJpif8fFs3y5NKJ5CESlyr4YwPdbNr1&#10;nb9b4887tv0Qzz7d8EzNpL8smEjPWOxw3EjZsD1edD0v12rMNH9lpKZTJc9XjH7u9d8HtcUPSn5J&#10;qRk9I8hVm1V5ytptRaMm+7QPMdj4RAQ3Jm/d9k18wrHU1NOXeI/87fnxDnSSOHX7dyfyy0rKLYeH&#10;DynetfH73KKrudWCcSFuCA90++lEAghAAAIQgAAE7pcAnghwv2Tvf769+EQATmVl5f2vMEroUwFX&#10;17aRS58WjMIGnEDW5uWSuW/PxtPoBlzPoEIQgAAEIAABCECgzwWqqtpv0dznFUCBPRaQc7gCF/ZW&#10;U4dDJmNnpF64cMGYnMePH0/JsBDAGCukgQAEIAABCEAAAhCAAAQgAAEImL0AQgBm34VoAAQMCIji&#10;lu/KKU9c8368cXsVAhICEIAABCAAAQhAAAIQGOQCWAgwCDsYCwEGYaeiSRCAAAQgAAEIQAACELg3&#10;ASwEuDe//jwbCwH6Ux9lQwACEIAABCAAAQhAAAIQgAAEzFEACwHMsddQZwhAAAIQgAAEIAABCEAA&#10;AhCAgMkCCAGYTIYTIAABCEAAAhCAAAQgAAEIQAAC5iiAEIA59hrqDAEIQAACEIAABCAAAQhAAAIQ&#10;MFkAIQCTyXACBCAAAQhAAAIQgAAEIAABCEDAHAUQAjDHXkOdIQABCEAAAhCAAAQgAAEIQAACJgsg&#10;BGAyGU6AAAQgAAEIQAACEIAABCAAAQiYowBCAObYa6gzBCAAAQhAAAIQgAAEIAABCEDAZAGEAEwm&#10;wwkQgAAEIAABCEAAAhCAAAQgAAFzFEAIwBx7DXWGAAQgAAEIQAACEIAABCAAAQiYLIAQgMlkOAEC&#10;EIAABCAAAQhAAAIQgAAEIGCOAggBmGOvoc4QgAAEIAABCEAAAhCAAAQgAAGTBRACMJkMJ0AAAhCA&#10;AAQgAAEIQAACEIAABMxRACEAc+w11BkCEIAABCAAAQhAAAIQgAAEIGCyAKeystLkk3DCwBZwdXUd&#10;2BVE7SAAAQhAAAIQgAAEIACBvhaoqqrq6yJRXi8JyDlcgYtD58xkMpmpJWAWgKliSA8BCEAAAhCA&#10;AAQgAAEIQAACEDBLAYQAzLLbUGkIQAACEIAABCAAAQhAAAIQgICpAggBmCqG9BCAAAQgAAEIQAAC&#10;EIAABCAAAbMUQAjALLsNlYYABCAAAQhAAAIQgAAEIAABCJgqgBCAqWJIDwEIQAACEIAABCAAAQhA&#10;AAIQMEsBhADMsttQaQhAAAIQgAAEIAABCEAAAhCAgKkCCAGYKob0EIAABCAAAQhAAAIQgAAEIAAB&#10;sxRACMAsuw2VhgAEIAABCEAAAhCAAAQgAAEImCqAEICpYkgPAQhAAAIQgAAEIAABCEAAAhAwSwFO&#10;ZWWlWVYclTYs4OrqCh4IQAACEIAABCAAAQhAAAK6AlVVVQAxUwE5h6u35rYWClNbhBCAqWJmkB4h&#10;ADPoJFQRAhCAAAQgAAEIQAACfSuAEEDfevdmaRQCELg4dM5RJpOZWgwWApgqhvQQgAAEIAABCEAA&#10;AhCAAAQgAAGzFEAIwCy7DZWGAAQgAAEIQAACEIAABCAAAQiYKoAQgKliSA8BCEAAAhCAAAQgAAEI&#10;QAACEDBLAYQAzLLbUOneF5DcvCjp/VyRIwQgAAEIQAACEIAABCAAgYEjgBDAwOkL1KQ/BaQi6TYR&#10;no7Rn12AsiEAAQhAAAIQgAAEIACB+y2AEMD9Fkb+ZiFQeVLSclJSKTWLyqKSEIAABCAAAQhAAAIQ&#10;gAAEeiSAEECP2HDSIBOQVP5czzD1NSexFmCQ9SyaAwEIQAACEIAABCAAAQjoCCAEgMsBAoxUVHOS&#10;ZWj52fBagPT09K1bt544caK5uVlLlqc86uvrk5OT6YUxlAqFIjc39/Dhw9rE5eXlP/744927d405&#10;vaK2dtPJk0t/+qmyrs6Y9EgDAQhAAAIQgAAEIAABCEBAK8CprMT658F2Pbi6ug62JvVyeyr3xV1f&#10;Qbf9uz3snH+eN5KvTNbU1HTy5MmHHnrI2tq683mq8X9gYGC3WVICGu2fO3fukUce0SamCMKkSZMc&#10;HR2NOZ3SbP/ll6fGjRtqb29keiSDAAQgAAEIQAACEIBAVVUVEMxUQM7hClwcOldeJpOZ2iKEAEwV&#10;M4P0CAEY2UnStAuPilr0Jn7Iz3dj1BDdP3UOAdB36NGjR0NDQ2nkrwoBjBw5MiEh4c6dO0888cTQ&#10;oUPPnj1bVlZG748aNSokJEQikVAQwdbW1s7OrrW1NSYmRps/5UOTC+hoaGigKAMlSExMpNwmTpxI&#10;Qbr4+PioqCjd+EKHEEBBefnGkycneHmV371bVVf3eFDQQ/7+NE1gx5kzVFBTS8sfJ02ysrTcfOqU&#10;79ChlObJkBBXO7uvzp61trS8U1//65AQOvdATk6ORMJhGE8Xl+cmTrwulcZmZIwcNkxaU1Pd0BDq&#10;4UFncTj0dxwQgAAEIAABCEAAAmYpgBCAWXabstK9GAKwXLJkiflCoOZ6BWgACRljBHje7q+EKuqy&#10;ay+2S83b9cdx/+fd0bClpaW4uHjEiBGWlpaq5ORsZWVFL/h8vlTK7iRYU1NTW1s7d+5cup9/9epV&#10;Z2fnqVOn0tCdXru4uGRnZ0dHR1MsgF5TOMDf319bbEFBQXh4+IQJEyj/8+fP0yk8Hq+xsXH48OEU&#10;FKDQAP1Jd/iddfNmoJsbTzMfgaYD3G1o8Ofzfxce/vCoUclXrw53cTmal/fbsLBHAwLGCoXH8vOn&#10;+vpaW1lRskXTpg1zcPg5P/+hkSOfDA4eP3x4SXV1bWPjLZnspagoerOytlZcVTXB25traSlvaXkh&#10;MnKan1/qtWv+w4bZcbnGwCINBCAAAQhAAAIQgMAAFKB/WA7AWqFKxggoOJb2tnomI9OQwZjTddNg&#10;LwBTxZB+kAnw/DoM9u24nj1q4vHjx2l6//Tp01UxAooXpKam7tq16+uvvxaJRKoVN/bKqfu0lEAV&#10;O9Ae9A6N+elXBwcHLpdLmwt4eXnRegG5XC4Wi319fbu9/W5jZeWizMHKwmLEkCE0hqcwwQdHjize&#10;t+/9I0du3rlDgQT6q8/QoaqsgtzdD+bknC0qsre2nu7vL6qoGOvhofoTvbheUUEvWim64cBON7K0&#10;sKBwAE0o6BEMToIABCAAAQhAAAIQgAAEBooAQgADpSdQj/4RUD0LQPfo6XMBZsyYQXf4aTa9KjMK&#10;BNB0gAXK44UXXqCZAvRmtyN5bUVovQBNFqDxf0VFhUAgMAnHlsttaW2lSQEfzp27+umnP3766X/P&#10;mtXhBv4ogeCN6GiaLLDt9OkThYW6+VtyOBaY8G+SOBJDAAIQgAAEIAABCEDATAQQAjCTjkI174+A&#10;+lkAfLeLf5xAP7vYcXpXzwVQ1YJm5tOu/rqPBlC9HxAQQCP2mzdv0msat9MAXvU+PQWAVg3Q/9cp&#10;t/GnbQU6nEu/0pv0J0pAyWj8T699fHwuXLgwZMgQ1a9dHy0KBU3mZ2uvUNDWAEJnZ8pHotwdhO7e&#10;0+sOp9Own1b407L/34aH59+65Td06OXSUtV9/uySEppH0F2B+DsEIAABCEAAAhCAAAQgYH4C2AvA&#10;/Pqs2xpjL4BuidQJJNf+ldH0fzPD14c5qd5xH+XxiqAuMeN2o8B9TPvt+fPz8y9evFhaWkoL++k1&#10;7fNHC/Vp5j+t6qc7/JmZmfSCBu001f/YsWO0FyAt9aeU9D7tFEiP/fP29lb9qbCwkPYLpEgBTf6n&#10;ZKpyS0pKKMNLly5RZIG2AKRNBOhNGvlTECEoKEi3Q2saG79KT88Qi6/dvu3u6Kh9KACVkVtWdub6&#10;9eMFBbT4f7yn54ihQ3eeOXOmqIi2BqBt/xxtbH64cOFGZWWIUEjTBG7X1Ow8e5YWC5y+fv3JsWMD&#10;3NwKpdIfL148VVhIYYA5wcG37979/sKFm1VVlJ6WCRy4dEmuUIR4eBhri3QQgAAEIAABCEAAAgNM&#10;AHsBDLAOMaE6vbgXAJ4IYIK7uSTFEwHMpae6ridtLpienk47CFpYdD9bJz47O9DdPcDEJQODAwqt&#10;gAAEIAABCEAAAhAwRgBPBDBGaWCm6cUnAiAEMDC7+J5qhRDAPfENjJNpBkFWVta0adM8PdvtTrh4&#10;//7LEkl/1THxlVf6q2iUCwEIQAACEIAABCBwjwIIAdwjYD+ejhBAP+KbQdEIAZhBJ6GKEIAABCAA&#10;AQhAAAIQ6FsBhAD61rs3S+vFEED3E4x7s+LICwIQgAAEIAABCEAAAhCAAAQgAIF+EkAIoJ/gUSwE&#10;IAABCEAAAhCAAAQgAAEIQKBvBRAC6FtvlAYBCEAAAhCAAAQgAAEIQAACEOgnAYQA+gkexUIAAhCA&#10;AAQgAAEIQAACEIAABPpWACGAvvVGaRCAAAQgAAEIQAACEIAABCAAgX4SQAign+BRLAQgAAEIQAAC&#10;EIAABCAAAQhAoG8FEALoW2+UBgEIQAACEIAABCAAAQhAAAIQ6CcBhAD6CR7FQgACEIAABCAAAQhA&#10;AAIQgAAE+lYAIYC+9UZpEIAABCAAAQhAAAIQgAAEIACBfhLgVFZW9lPRKPZ+Cbi6ut6vrJEvBCAA&#10;AQhAAAIQgAAEIGCeAlVVVeZZcdSakXO4ehVsLRSm6iAEYKqYGaRHCMAMOglVhAAEIAABCEAAAhCA&#10;QN8KIATQt969WRqFAAQuDp1zlMlkphaDhQCmiiE9BCAAAQhAAAIQgAAEIAABCEDALAUQAjDLbkOl&#10;IQABCEAAAhCAAAQgAAEIQAACpgogBGCqGNJDAAIQgAAEIAABCEAAAhCAAATMUgAhALPsNlQaAhCA&#10;AAQgAAEIQAACEIAABCBgqgBCAKaKIT0EIAABCEAAAhCAAAQgAAEIQMAsBRACMMtuQ6UhAAEIQAAC&#10;EIAABCAAAQhAAAKmCiAEYKoY0kMAAhCAAAQgAAEIQAACEIAABMxSACEAs+w2VBoCEIAABCAAAQhA&#10;AAIQgAAEIGCqAEIApoohPQQgAAEIQAACEIAABCAAAQhAwCwFEAIwy25DpSEAAQhAAAIQgAAEIAAB&#10;CEAAAqYKIARgqhjSQwACEIAABCAAAQhAAAIQgAAEzFIAIQCz7DZUGgIQgAAEIAABCEAAAhCAAAQg&#10;YKoAQgCmiiE9BCAAAQhAAAIQgAAEIAABCEDALAUQAjDLbkOlIQABCEAAAhCAAAQgAAEIQAACpgog&#10;BGCqGNJDAAIQgAAEIAABCEAAAhCAAATMUgAhALPsNlQaAhCAAAQgAAEIQAACEIAABCBgqgBCAKaK&#10;IT0EIAABCEAAAhCAAAQgAAEIQMAsBTiVlZVmWXFU2rCAq6sreLoWEKd//dER0WVrW4E6CGY3dtLT&#10;/4r2sjERTpZ38KMDGeWTXt0aPczEU5EcAhCAAAQgAAEIQAACfSpQVVXVp+WhsN4TkHO4AheHzvnJ&#10;ZDJTC0EIwFQxM0iPEIAxnXQ7JTZt7Pyn1CP3ZnHS1i2OC96brOdz1U1uubEvlc9ECMAYc6SBAAQg&#10;AAEIQAACEOhHAYQA+hH/HovuxRAAFgLcY1/g9MEhYOU1ZQJzNb9xcLQGrYAABCAAAQhAAAIQgAAE&#10;IKBPACEAXBcQ6CSguJ2869NnV696dvWn76aI2bhA5dl3P3jb69uMgiM7Xvhk1bOr1qjf1zlVnL7j&#10;heUrFydcVc7FqclI+Pyp/65ZlqT6FQcEIAABCEAAAhCAAAQgAIH+F0AIoP/7ADXof4HmmrSEs4KI&#10;UOVeAM05+w6Wz3p17+Ilexe/+if5gfUXmpkhkf/9c/QTeWevjX9x5z+W7F3y6uxb32/JbdatuVfE&#10;i4vH240KHO3EvuswIWKsV+DM/85S/YoDAhCAAAQgAAEIQAACEIBA/wsgBND/fYAa9JNA1d7vty7e&#10;unXx5jVPvftZsu/8vwVasTWpydhbO+5pofI1Y+U1Yaw4/6q6hqOnPeGmemk74ZEJBZc072saEDzW&#10;Ly1b/ebty5e9xgaZur9gP1GgWAhAAAIQgAAEIAABCEDggRBACOCB6GY0Up+A67O/fWn1Sy+tXvTm&#10;/uV/nX39y4/obj8dN4tP3zq7jEIDqp+4y408VTiAYSw0L+j1sGGjbt2+3SHf0ZFPSHJzFPTu7bRc&#10;10fH6aRHH0AAAhCAAAQgAAEIQAACEOhvAYQA+rsHUP5AELBwmDAnWnYll62LonnkpN+yoQH1z6tb&#10;nxxtdB2FUf6i5DyKAOSeF06YgI+X0XBICAEIQAACEIAABCAAAQj0gQDGKH2AjCLMQcDBUXC7ir2r&#10;7+0nKC7u/tEAt2/nuDh0XufvNSWyPCu7IPOy91jjAwfm4IM6QgACEIAABCAAAQhAAALmL4AQgPn3&#10;IVrQuwIOoU/bpG3JbVDnWiMquKUpIO9s8h3V64aM5DMjx6m2D2x/OIVG1R9bXegxFRGA3u0X5AYB&#10;CEAAAhCAAAQgAAEI3LOA5ZIlS+45E2QwsATs7OwGVoUGXm1yDqz6T/qt5OyzjGDa+KGq+rlaiWL/&#10;mWHz6HifkUF+tYd3/udoStyZ9NRi+8gJPkNpUX/djQN3vR6RHFx88Ni3J88WeDz9v4eH1eUdW5+a&#10;c7H8tpWjfzDfWpmPtTdz7Vvu1FdHOQ+8dqNGEIAABCAAAQhAAAIPrkBDg+Yu14NrYK4tV3As7W1V&#10;w412R2Nj99OXO5zCqaysNFcG1NuAgKurK2x6X+B26kvJw7b+PqjbnMWHtqYFv/SsV7cJkQACEIAA&#10;BCAAAQhAAAJ9J1BVVdV3haGkXhWQc7gCF4fOWcpkMlPLwUIAU8WQHgJdCjRkfJXnHYXxPy4TCEAA&#10;AhCAAAQgAAEIQGDgCSAEMPD6BDUagAI1GR99mXI+b99L32d3EWej9QXPrs+Y+NzjiAAMwD5ElSAA&#10;AQhAAAIQgAAEIAABLAQYhNcAFgIMwk5FkyAAAQhAAAIQgAAEIHBvAlgIcG9+/Xk2FgL0pz7KhgAE&#10;IAABCEAAAhCAAAQgAAEImKMAFgKYY6+hzhCAAAQgAAEIQAACEIAABCAAAZMFEAIwmQwnQAACEIAA&#10;BCAAAQhAAAIQgAAEzFEAIQBz7DXUGQIQgAAEIAABCEAAAhCAAAQgYLIAQgAmk+EECEAAAhCAAAQg&#10;AAEIQAACEICAOQogBGCOvYY6QwACEIAABCAAAQhAAAIQgAAETBZACMBkMpwAAQhAAAIQgAAEIAAB&#10;CEAAAhAwRwFOZWWlOdYbde5CwNXVFT4QgAAEIAABCEAAAhAYNAKSCllJhUzR2jpoWtQ/DQFg/7j3&#10;vFQOhzPE3pp+5ByuwMWhc0YymczU3BECMFXMDNIjBGAGnYQqQgACEIAABCAAAQgYLXD+6s0QX3cb&#10;rpXRZyAhBAaDQKO8OVskGSlw6MUQABYCDIYrA22AAAQgAAEIQAACEIDAIBag+/8Y/w/i/kXTDAnQ&#10;Zd/a23M3EALA9QYBCEAAAhCAAAQgAAEIQAACEHggBBACeCC6GY2EAAQgAAEIQAACEIAABCAAAQgg&#10;BIBrAAIQgAAEIAABCEAAAhCAAAQg8EAIIATwQHQzGgkBCEAAAhCAAAQgAAEIQAACEEAIANcABCAA&#10;AQhAAAIQgAAEIDAYBG5V3R0MzUAbIHA/BRACuJ+6yBsCEIAABCAAAQhAAAIQ6CuB/WmX0i4X6S1N&#10;XF6VmH5lb3LWgxwmuHrzdmxyVmJ6bkNTc1/1Se+UkyOSUM3ph170To4PcC4IATzAnY+mQwACEIAA&#10;BCAAAQhAYLAI5Fwvq65tSMsRffRt8v5Tl3RHufSn2ONZOdclTva2bq6Og6XFprWDgiDEQv+fIyr7&#10;9niWeUUBquvqqeb0Qy9MazZSdxJACAAXBQQgAAEIQAACEIAABCBg9gLVtW2Dw6slt9MuX9c26ees&#10;q/Q62Ec4O3IMvaCIQEHJ7S4aXN/Q+P/+9+GEJ35PP+9v+KIPaCqq7vzfP/539fqN+1QWtXeYi2Ow&#10;r7sqf5oKkaw0MXT8knFxwuO/V/38v/9+SCC6KemvKpbY/Yf6xqdDPSnQQ/2r28V6G6JtxW/+8iYJ&#10;3ydbs8sWIQCz6zJUGAIQgAAEIAABCEAAAhDoKOAtcNF963ZVjepXunXcKGfnvXsLXOn/afxPM+HL&#10;NX/t7Ejj8F+98Ndn5z6Rcehb+pnz6HQjR+bagXEP+maoq8uXn7wz2ndED87t9hRq8r5Tl+jO/yNh&#10;o7VRgOradqP6zpn8Zs6sjMPf0s/6d/9tZ2ujt5T5Tz2x9PU/05/upe3d1r9zgrScorRL1+mni3Pz&#10;RUXb9sQdjd1CTXj/P3+7KblFiSlgQVXVexaFOZZ++Cmd1YP6mNcpCAGYV3+hthCAAAQgAAEIQAAC&#10;EICAHgEvgSvd59f+obz6rmrZv5O9nepNGvnTdgD0//Ra4OpgCDHuYNJ7/3p9yoRQVYLQoNH3aWTe&#10;N72oCnlQWbfu3NVGAWy4Vo+EjeybCvRXKZVV1SN9RlBshSoQ4OcTGhTQXzUZaOUiBDDQegT1gQAE&#10;IAABCEAAAhCAAAR6IkDz/OfPCIsa6zvKcxitdd+rXPEuLr+jzYu2A2DH/84OlEBvATRd/NZt6Wi/&#10;jnfjde8ea1/vjT+kXSxA95ZfW/b+D4lJj/7+zzRroPNSAsqZFhccSEqhU+b95c2SsluqtQb0/5RY&#10;9Vf6f22eqmT0jm5Whu5gG8LSjv9VCSgmoooC/OnxCFP3RGCr8d8PaV0ANTD3aqEqQ1oIQD9s2996&#10;/4cEtu29eBfdyNn+htpOnZiRnUvV0yagjqNKUlWpIZV3ZKrm0A+9T63798q1R1LSnnt1Cf1K7LR2&#10;QNXYXmxRT67p+3AOQgD3ARVZQgACEIAABCAAAQhAAAL9IUBzAaKCfZ+eFkKD/GdnhF0rkapv+zs7&#10;0K1v+qGZAs8+Em6oahV3qh14PJ6deuJAFy2gUSINfY/u2UKLBWgyPM0a2Pje0t/MnvXzt194Cd3/&#10;/f5aeke1lIAyoYE9/X+JpPxS3jV6Z96vZi34f2/99cX5p/btovcvXM7TFqRdgEBZ/WPRC1ST99Zt&#10;oZR0FpVF+Ri/pr3D+F9VxJ2aeto0wdnettvOodGydoRMiddu+9pNwKdJ9Qd3fpad224fAbbtK5fS&#10;wgFqO91v7zZnIxMYM9u/i6zo/v/uDR+cUW5qoAqdUDdRJamqtLRhiIsT/T8159T+XTW1dcWlkg/f&#10;euOx6Kg9n6+iZEdTf5mnXAfRuy0ysuH3OxlCAPdbGPlDAAIQgAAEIAABCEAAAn0tQFGA23dqVeN/&#10;72GudN/7/z0znX5opoCttZWh2gx1ca6pq6ur737beVWY4J21mztslUdv0uluw/hzH3tEVQoN+C9d&#10;KWhsbPIUCl5+fh69M2K4x6PTJtP6AlpjTyk7V4aGrH7enjS0pqzyC4vmv/ovmhQQ89zLOfnXKEhh&#10;DKXe8T9FQJ59JMzI+//avQBoSKxqo6ryVOdnn3rCmDr0exqqKo3zaTuAjzfv7DyBQrVZ4LSnFtDN&#10;f1o1oFtbHy+Pjzd/ZeqcC90cfskt+vLQ2WOZ+do3JRUy1XMN6YX2TUpAyShxX1ohBNCX2igLAhCA&#10;AAQgAAEIQAACEOgLAd0xcPHtKvrVmFJVA/urou535meHl+/8m+7P096BvbsrPq0jOJiUqo0gUOBA&#10;NdeAfuimtDEbE9z7+L+DFUUibpVLjQEcgGloOsA/F71w/PS5dkP0jIt79x+iKQB0q5+CHR2qzc7g&#10;OPwtndKzhQC04OJktkhaXZt5tST3hvrCS7lYqHquIb1QFUd/ogSUjBKr9q3omwMhgL5xRikQgAAE&#10;IAABCEAAAhCAQB8JaMfANO2fVv5TqTQdwJgoAHuLe+4Tyz7aoH0KAK3ep9d0T141hqR5+JnZ7MwC&#10;1UED8u82f0zbB+jOz6c4Ar0TfyRZlYb2FwwZM8rGxtqYxlM+n+2IffPlBapN+FUhiaQTvxhzrioN&#10;DSapsXTDX/cU9v7/DGPv/3cui0bRtAqApsfTn2hGAA2eja9Pf6Wke/ja2/hF4tIO1aB3qEWETOC0&#10;ZYDeStL0hz/P/01m9pX+asJ9KhchgPsEi2whAAEIQAACEIAABCAAgX4Q0B3/07R/WvlvUhSA7gBv&#10;+vC/r/z7XdVWf7V19TTOnzV9Co386deX//UO3ZanVtHQkbbrU83Pp6gBDZJp/zlKQ/eNxZKy/72x&#10;iEb+qhwoMSUwEmLL7rhT57IoTzqxc1aqvQO7zorm+f/r948489pW+/ds/K/dC4A2xqPG0iqAOOXu&#10;ADTrYVzQ6A51UO2917N75oaaQ9s6qH4ogTPPTvWaXtCvun8ydPr4sYEUqlBtZ0A7Arzxlz9SyhlT&#10;J6m2A5w+eQJVmP700r/eGe7OdiiFA0ICR6m2A6RNBLUnPvW4ekGHkT1IyagLHhrnx3e2Dx/tGTTC&#10;XXVidKi/qtr0QvUO/YkSUDJKbOTqDOPr0EVKTmVlZa9khEwGjoCrK/s5wQEBCEAAAhCAAAQgAIHB&#10;IZCeL44I8DKmLR3G/6pT2KcDJGeWV9fQLgC/j+75zXBjKtDvaQpKbgtcHOk5COfzi6nJPRv/93sr&#10;UAGtQHpe8Sg3RzmHK3DR8yRLmaxtZwEj0RACMBLKnJIhBNBtb1VVVXWbBgkgAAEIQAAC5iuAfwyY&#10;b9+h5noFjAwB6B3/a6MAh9Kv0PCYogAvzZnaxY6A5t4Fe5OzyqvvvhATQdv+r//xxL3M/+9Hip+z&#10;rpZX1XZbAYGr/aNhHackdHuWeSVACMC8+qt/aov/6vePO0qFAAQgAAEIQAACELg/AkaGAGgZ/N7j&#10;WfQ4QJr/r7ciP2cVZFwVqx4ZeH9q2v+5UhtvV9VMCBhObaTpD2Ya7EAIQHslIQTQ/x+qgV8DhAAG&#10;fh+hhhCAAAQgAAEIQAACxgsYGQKgDKtrG7p+6H23CYyvFVJCoA8Eej0EgO0A+6DXUAQEIAABCEAA&#10;AhCAAAQg0BcCXY//qQbdJuiLWqIMCPSfAEIA/WePkiEAAQhAAAIQgAAEIAABCEAAAn0ogBBAH2Kj&#10;KAhAAAIQgAAEIAABCEAAAhCAQP8JIATQf/YoGQIQgAAEIAABCEAAAhCAAAQg0IcCCAH0ITaKggAE&#10;IAABCEAAAhCAAAQgAAEI9J8AQgD9Z4+SIQABCEAAAhCAAAQgAAEIQAACfSjAqays7MPiUFRfCOCh&#10;gH2hjDIgAAEIQAACEIAABPpK4PzVmyG+7jZcq74qEOVAYEAINMqbs0WSkQIHOYcrcHHoXCeZTKb7&#10;5gsvvNA5zc6dO3XfRAhgQHRt71YCIYDe9URuEIAABCAAAQhAAAL9KyCpkJVUyBStrf1bDbMvHYDm&#10;1oUcDmeIvTX9GBkCoPZ1iAJ0GP9TAoQAzO0qMKK+CAEYgYQkEIAABCAAAQhAAAIQeLAEqqqqHqwG&#10;D6LWGh8C0I0CdB7/01+xF8Agui7QFAhAAAIQgAAEIAABCEAAAhB4sAVUI3+94396H7MABuHVgVkA&#10;g7BT0SQIQAACEIAABCAAAQjcmwBmAdybX3+ebdIsgK4rilkA/dmRKBsCEIAABCAAAQhAAAIQgAAE&#10;INBnAggB9Bk1CoIABCAAAQhAAAIQgAAEIAABCPSnAEIA/amPsiEAAQhAAAIQgAAEIAABCEAAAn0m&#10;gBBAn1GjIAhAAAIQgAAEIAABCEAAAhCAQH8KIATQn/ooGwIQgAAEIAABCEAAAhCAAAQg0GcCCAH0&#10;GTUKggAEIAABCEAAAhCAAAQgAAEI9KcAhwmZ25/lD76yh43uuzbdvtp3ZaEkCEAAAhCAAAQgAAEI&#10;QAACEDA3gZfmxWyNO6qtNWYBmFsHor4QgAAEIAABCEAAAhCAAAQgAIEeCSAE0CM2nAQBCEAAAhCA&#10;AAQgAAEIQAACEDA3AYQAzK3HUF8IQAACEIAABCAAAQhAAAIQgECPBBAC6BEbToIABCAAAQhAAAIQ&#10;gAAEIAABCJibAEIA5tZjqC8EIAABCEAAAhCAAAT+f3vnAR9Ftf3xme2bbDaNAKYSQieEIgiClEgR&#10;RdpDRSk+xIp/HmCjqYhP5YkoKOoDRBQbShBpwgOkiFJUirSQ0EJCEkjP9t3Z2Zn5/2YnhBhSNtkB&#10;KfdyP8PszJ1bvjO7mXPuOecSAoQAIUAI1IsAUQHUCxu5iBAgBAgBQoAQIAQIAUKAECAECAFCgBC4&#10;0QjUc1HAJpENm0Q1FLeRDdu3jA8JCuzTJRFjp5OGyUIgpnGDtgmx2BoNelRosTmz84pSz57HVpb6&#10;q6xk3NC7h93dNSTIgEEtX7f9/a83mKz2OjdHFgWsM7Ib44KYIOWMGMVdXbsU2J1ms50xmViTiSs1&#10;HaCVe5sFNkjSOW0MxwgcQ1E8XZyhykh1Xr2BJbnDUbmaUpxVWUwKNOlv+ujTNbT4BaYoAf8oQaB4&#10;AUnc8jhyeUf8iDxr8oP+NnkNry85t11JUdB3ImOI4kiNRkGn40tLeZblcMe8mcNgsaWomKb9/O+d&#10;glZqdQadLlirNWg1QRp1oFKpAtz005dXZPG/FVIDIUAIEAKEACFACBACVRLAC08Ax8a6bQMoFV7u&#10;tlCebE2QQ6nGmx5J1wMB4ejaOnXDH0G70qKAtasAOrTySvidE+O8An/y46/U0F1/eiYh0GrUA3t0&#10;uqNd856d2iQ2iw01GnCw1GI7m523dd/hP46d3rznEONm68TLl8JQYUwZM/hw+jmoNqbMXbb2g5km&#10;q23cKwvrrAXwWQWgoIT+GlsvrbUJ7VLxXKGgOeAJXOsOMQn4lvqWCk/5Vk4sZQgNTRpwb1Rikj44&#10;nFIoHMWFFw8fOLhti8tq9b2SmksefMuaFAcZ6nJaf1D5+JJAk0OUuW70pC06+VH3+EGjR6lsFrqg&#10;SLiQq8w4Zzt5fH1h0WejWnd/tUVeYb7LZfGwLETmi1saHVsVfDWGDJTd3Y3beVUAUiqmmQy1+aCm&#10;0J/mPv50zcx7kz0ej7cSWhSIvUlSCHgFZOgBxD8ZKrXypdW7ZFcBQAE3e8IjqH/2om+Xr9vhz1iu&#10;vLbw3HZwk+R/KQUsXKjq29f66KPswYMYlST8lykCKKqpfyqAmNg79NogjTZQrFXUpHi1KeIGHymF&#10;6vIXnBc4k+l8Xl6avOMltREChAAhQAgQAoTALU4gkPPM55mRHKsR33A8vMBD9HBRfIpS/ZLSaFfi&#10;8E2Y+nZN2p96xmJz3BBju35VAFf2DEL+1VMBQP5/6J4eg3p2HjnwLty5n/cf33XgOHZ6d06UrAxW&#10;bt698dcDKVv2yK4FWPvBjNmLvnt/6hN9xr+MhmAOMGXMEOg+oAKALgBKgcwLBT49TL6pAFqrnO+H&#10;FjTnLN4JVnHC1Sth8XaF8g1X3Cp3mE9t+aYCuC/aciK4e0z35DxKHRauDAhtCs4ml1tnLxkR4dme&#10;snztnkyfmqutEPu1uXfOij333SYV9BxNxvZolqLvW4arogUQ+IS28ck9OjYMNuo0apbjHS4mN6/g&#10;dGZOWmqmw4ZJeDlVD2FCyfPqkkf69KSdDsrp4qw2pqTYk5Ox0+b4/IFmiU/H2s02hnXwgpvWsBfX&#10;xB/dKoOXDS1Q8ZyRpfhslQ0wVQKdzEQneIyQwwc/36/gXPHhral2k2husNiQWtv9qen8x8vWzOz3&#10;pJtxeyXlikmaF5cUARweVpVaPXX9lzKqACThPy4yorzVrAuF8ioCLmRskx6F8gcidNs2y5QpdHi4&#10;a9cuUb3hHWTZjiC0SujvD8zEdkMl5UmVKoC01c+WV856+KRRS9LTt/jTHLmWECAECAFCgBAgBAiB&#10;igQC3A68FzbgWUHAy5v4/uZ9KZH2qWKFoqMi1KEJrBkaJD5J7vN/ilfeu4NXx8/fmFRlr1o2iQoP&#10;Cdp7OF3eFq9SbX+jCkAGKUVGKJj/l+R/zMbHD3wKFgcQy5Gxg484iFMogGIyNipVBft/WDpg5+fP&#10;3jLtXbHm/Rm9O7dt37IJtkOTu57b/Enm5qVyNdqctn9uON2UM5dVSF+WVKGx+48qY5w6X662QpWe&#10;BVEZo+PcbUo2/Vv/buSF9adMppNWx3G782y+PfWifcG0+z54VLb56l3RoyD5S1mUuJQBHZO6lq7t&#10;L2ztVykfXtTN3zF63IOT75g+qNfwTq2aNjBGGvUJjUIG3dlh5rgRX7330isvPNo4MlxUrMiU9Ibg&#10;YrOJy8lxXci3FxaZrRYL43TBjJznWZ5lXIzgxpyuh+Og0uEpl7+6VRj5w9p/lLPFAFfMIFdcV3cj&#10;vaC63xkH+V9v1E368rEBT/ca8/bwd/bPlGV8Xk7STDkSrObVUDh493EEH6WzMif8guNrhR/xivI/&#10;2sBHHMQpFJClSXhKIEO9Ie24kA8f1k+d6sjMxL54RBDcgsB4M4pds6RWKeAvcM2aIw0RAoQAIUAI&#10;EAKEwE1PANLEcUoIF19qvK6cYpbkf+yIr8bBPHOQKwrkruUrT9XUY2+LmDb+H1sWz87+aZnrwCpf&#10;bo0k/1cqObh3l8YNQnEwIyfPGBhgNAT4UtXsCQ+b965oFR8tFU559yXI5MgVD0qnUFI6hTLlNVe6&#10;3JcWqysDdUYN2Z+aq7v2OlIBwPMf9v+S/A+Zv9KsOz7ioKQFQDEUlguHJPND1F8w9XFskYOrem4q&#10;SSn+tN6nfYmSdbEeUQ8npopiqvjV5KerMtso5LFgaaJzCHbNM8y6WYr1dzqPXShuQOWdyikxc2a7&#10;1cntO14UGhT42MPtBiTJEGRB1XBEpawMv5fWRlbJqn2C6OLhT1LQng4JMafyC+csXvrLnr2lJSUU&#10;x1uttkPpp/YfPRFl1C+b/eywYb0pAfO7MiRapS1iGIvJbLJZzQ6H3ckwbg/LcTDh8LAU52ZFt3nM&#10;I7MCj59ch78qgDHW5jD4D+LV4dGhCqWio7vBaFuLxnxgWFTI1O+fad41XhoSTskwNsnKXzT+Fx/J&#10;eb98+u6vn8z7ZWnne0RjHOngpa0srVHVCf8Va5dRESDJ9pDzkZ3ebclXX+n69bOePy8dl/QCZToC&#10;+dRGVcJqO/ITKcuDktRCCBAChAAhQAgQAjcpAbwv1XU6BDM28zkmgvdg7kZoHiAEuWhxFoenaAE7&#10;QhAjtNDTtBDKMXM8RTVM70gT1JW2khh8Za4Hfgj/K+a+cHDle5DpPvp2Y49HpxvvFB1Ca06S/P/Y&#10;qwsrFTt88lyHlvFqlRLiFSLHxTSqRU6EpcCZjYsfuucui/1y6K74qEavL/oOonhw91Hp53LKm4CO&#10;4PF/9G89dCIyLNMhilZ5eW19r+l8dWCl4/7UXN218sgPsvQM8f8G3NkBVQ2f8p8qPfBxEKdQAGEC&#10;UFiWRlFJdTK/XPVXqicwjj3QXHeW5lnOw/K8cugDOdOXnZq5gpo9XfGQUf+gK2ysK/oJdv7wTFk6&#10;0CvEHGDwSnceBWVVLHdtmm75yVhkNuQU6gpNBUXWlL35QXquW6s8WZq7lpXog/S3BQfpaeXsZ58a&#10;P2JYfGxMoE7bJCKsS7P421u3KOCoI1m5/xrc5+lx91O8DFoAKGzMPGVn3DaWdbAsw3M44hG3YuI8&#10;Ai9qAwRKKSpc3cxfYiLUA4uWFifhJywd+8auF57/7ongRkYVTccmRk774ZnGzUSbeVtJ3WNVVt8P&#10;dP2Stb8Aq5TFk+duW752yGT8FgOdRE8qIO6Iw/QvwfIfpv41qzylsygmxQjwJ1Wc/5ekfUd+Pow1&#10;hNhY0QpA0gJc0hHIEFwRqhkFfWzFePT5+HdPDuga36pJ+IlVz0hDSF35lJT9GRG5lhAgBAgBQoAQ&#10;IARubgKSuItcJy0A4v+N5Fm8stEPdjBs2BC4aSPfBNI/xH+ab6IO+d+O8B9/UY1MxvkRHpO+RkOA&#10;8vc0iXN1r231uAv39+68/9t30zKyYeU9cc4nG3btP3+x0M1KEamqTpIwLMn/FYNG4SC8xSH25xWX&#10;toiLwsXFZmtwUC1WAMUma7NBz/zjubcrNgaH4rQKkj8m+aEmgLT/8MC78opKoRRAhov6iH53Vnl5&#10;PTj8jZdcRyoAKIESYhrD/78Gr3ucQgGECZTRCqCcvtnm2HVAdKiGBkhyPbgari8B0azZqFqTGGHy&#10;sJqhDy7TPfLe7vBFvwbO2tPd1WVeRGyAsZFWF6bqmWhTymF5PTTcxrtpTIRjolMbQK+2h3xo6qXP&#10;N1EFJfbcnNKC/FCFSaCNyU19jkH4Nz6tf21ap1WHBwVyAvfJuk2vf7g4Zd0GmmN/PZL6029/WHNO&#10;dI5QqrWaQxcLH+3bfeDdHaU5bn+Sh1Y7FXrObqYtFtpqUplNtM2koTUKzmO25ZmY7GJrhrkk13rR&#10;5j5pZKwwpJchJfVtZSm0xbaNfGXjxIETej//3ZPGiCDoGtbP37bilXUyNHCpCtFEjMIvr5hhy3Dm&#10;UOqWz37QBGA9Du6x+TNmbf3y5c1fXQoN6K/8jzZ9meH3xVLARwLS/L8k50vZMGbMhQ8/bDh3rsdo&#10;LPMFuOQsgGI+VltDMagXcDZAJz4GXROjWsReju5BrAD8x0tqIAQIAUKAECAEbm4C5dPdkHjrpAWI&#10;c9tgiSrQPKXAZD+lDA0zfPE9FasQYlXBX/6AjzgonqLh88nHMKYaMCIkPM5KW4SEl2v+f9Lo+z+Y&#10;9mT/p157Y0mKzeG6+46kJbOePf3jIubg9zXfU0kHUSlo9HPvLJs8ejAuhBagQWgQdhALMDxY3KlT&#10;gqgf1TD8u3derGTtj0raJMScyy3z0T5xNhvGAnWq2ZfC150jwJUdwjCukq8C1v9D/H8p/l8NCQVQ&#10;TFosUMYU2mN0SPdRUixARB+oWRPhT7vKIDH63+HmwQeD1FltBx/JFr+JkBfMTmpNWiTXoLMiQKXQ&#10;qwMClFqVv1Ir+hnMOXiPILBUaRa1aEv4SkvT3AJz6cVcc26Wu+iikJc19C4NRedabOHi78QNlQSF&#10;sOt01ptLv0jPzNbExAcltGnfIiFIr3Wq9bsLuM+3/XnuROrJ8znrj52aMLy/Xu0vTKebtwcEHj+a&#10;/kfa2Z3pmetOZ63MLviS4be549hfQrJnGvKntyh+rrPzlb6ur+61F8vm4P3trPWT2sxWaVRDXxqg&#10;DdAUni+Z98CS/320UxIy5Ure2sqC/yO8QXyH5g9MG28TF8XkY9u1/mDspC9eevNS1DyvJ5kcSVIE&#10;wBNHCvZZnvARB6+MEVDvNi+HAKAo2Hu5AwJCxo7NWbrUkZUVtWAB37AhFAEeg4EPCZGcAmRJW//I&#10;7NUx5kDaxdZNwhOiwt5ctluqllgByIKXVEIIEAKEACFACNysBMrlf4i7yHXSAtxLQX7Aqz9WAOAo&#10;juMsFkVoqGFZStCyFEVIqMdipuCJjOhVAv7jkuEvUE1CbGa8jKEn2GJfUgRUl3w3VocV/Yv/HNb7&#10;sZlHT2XCwH7nsjc/nPEkZteHTHrLF0eAKzsAPgjijuOYmUcUAOxgMr8eD4Y0sQ8ht9zaH/IgjuB4&#10;PWqr6yXXnSNAlc4eNfSyrgO+fsrXefG/+nadp7Esh+BS0ztvj7YKgVKMDmntNZODorVGWq2kVQrK&#10;u/E/OUy0hxFNABwFdMtQRUE+E2o5eVfgwSBngab4YmOuiMtbzltXRevOC3ARkiltKo7rcWhElRmn&#10;ZGqEgitFvsXeqEkzKqY5q9AUW8w2J5Oc1OZUxpm07NwLNuefxbaj6ad2HDx2qrBUyZr8bFdF8bme&#10;wj+HR158MlaY3jJqXquOi1r0+SysxXhtQ9PAbnnLutjfS/K8Gm8d3/DwfZF0jJ/NVf8rK5P8/dcG&#10;vFYA8GzAcpsePKDj3n25effb1y/8AqYB25evGv/xnHZ9e+CU9zmVwauiYuPwxMEfgHJFAP7Y4CMO&#10;ygiwfPJfjPZH0yFjxpTu26dMSLBmZgb16dP+99+jX3ut0cSJCYsWicoCOawA0Pn0zJKBdyZs+yOr&#10;QUhA87iwY2fKlhQhVgAy3llSFSFACBAChAAhcJMRqCj/S0OrqxYA0r8oXmDDcY7333D/vFcZEoLM&#10;7NptXTAL7rEIXiVFCvSGCag6DZsyx2SxYz4G27EzF/jvlYlmYMT94YynHnzhnZz84l63t/35szdT&#10;tuxOGjF5wVfr0zJyZF/urX4PBvQR8EqAtX/9Lr9RrpJDypRprBabs9RiQ5SFmutDARRDYZmaLaum&#10;XK+BzxV1HPK2gto4F2bb8a0UjkRqQhRZKswWSwbWgtA5llMyZyWPa3xkOBlk8gO2AMaJRoWwRnwP&#10;Y8m+Ttt3J26YIvzS3XBG5TD/s2+WUJzGXCzY+1udDWZqIPNWVufqztZwqq6oWbd7+O1tP544Lrnp&#10;bVanw8Ewc9ds3X/8xItD7kmKaaRQ0kpa0Gj1CppysB4l/vMveXgqJj580qwO/3ym9fARcT17RnVI&#10;DG8WpY6OtDnpfFZtd2vNrMLMaIo9OhOnku35fOTfQxaemM2x3Lp5WxmHOyIu/KXvn753YjK8zf0b&#10;0F+u9sYCgCZY/JvBcsKsfg/NGfrYkZ924oipoODrF19r2693dNtWUmgAuawAKvZAUgRgbU4Y4Hyx&#10;foeMQ0NVuBnIfHg4o1YLkZGNJ0xQNGwYPHiw+ezZXe3b523YoGzUqGDXLldpqegvIFPbJ7OK+3WJ&#10;O5FReCa3tE+n2PTMsoibxApAJsCkGkKAECAECAFC4GYjcKX8L43Qdy3AJopViKIEjxWqaBahqjy2&#10;yROcW3cgWyY9Jb7oweUePp805H9qh6JaSRAh2JsMfBJNYwu5Hauk+c/67SmPLvvhp9+PncLSfd/P&#10;nzZmxoJFKZuVSgVcA/Z9Pdf623f1aALE1u74HRfCkl+a/w/QaetRT6VLYPBfHgugovF/RacA/1sp&#10;r6FKu3sZ67+yqutIBQAXjuNnzsMGGN4m1Y0Zp1AAxVBYXi4VI15UvA3ytoLamAKVGDpeXKaTn3Nh&#10;1cR+jhaNhcgQfmQXrrlhtZKV4k8Kp/K1jEcGGW+bI9xupdwOcW03ziH8fFT54prgp3cm/HaUC2Xy&#10;R7bJd12kc3aE7ky97Kss+5CvUoVuuzOn1KLX6Z4bNvCxrokOp8vJuiPj4v718qzsI4dGdEka2bNb&#10;x2ZxCY3Cg2EX5HdEQLjIW2yqvDxLcaG9tMRuMbvtdo/dxrtcAi0oRIsqiuUgRQscrXAxvDzrrBz5&#10;Kc0YYchJy3tr0EebF+2a//CnliIbVgEY8ny/UW8OlRGsV6oX1cWY9odlGLaXMjdw8oSxH75Tkldo&#10;LsxDAbGYTPPkV/ZfWoATxxGPQ8bRSVYArZYv1yYlRT/3nD0zc9+QIUdnzszZtMlmNh+YODF7/fqo&#10;p58u+vNPKV6ALE2fOCf+RqVnFaeeFXdY6JC8iVgByIKXVEIIEAKEACFACNx8BN6f9kSlcHflY5S0&#10;AChQ86jPa4Jc4kQ/J2Dharx8sAzF6e3Tp9imTxL4ABzkpSwuYMVla8WF9GpNtcr/vkRPg/vngO4d&#10;3l62GnEIlr0+8d+LV2777UhkRNhv37zTv1uHmQu/vu3ucTX3RJqjrRQcEQu6vb5YfGmEiUFekQk7&#10;WBEQEQFrHVR1BeCqgOB0FeMCYh/rF8BtARlT0au37at35dVdKMsiC3Xq1XWkAkg9e/7XQyfQ+zXv&#10;zwgJCrxyGDiIUziOYihcp3FeP4WdmTpeNLWGCQ5/pOTc5NTXlXEro1uv213wZiKH9TDLXLKX/CZG&#10;ffc/bXeHnrXyNgvF2CCFUMnR7Oi2jvsbFU5tlbvrkdxGeZT194C0vfwZ51V5EvZ0Wl2e/R9LpRo8&#10;Lia7xKz0plH9k3+c8X+zHx76ScrqnLSTm9ZsfOXFqet/SOnbOuG///eYViHYS81+dgAe8h5e7WEh&#10;/2IZAJhp4PdT8IjOVlClsh4P63a5oQXgedajYtx+ry6PtQXR4cVPf/1Kz3ffG7m0NM+MB+b88dx5&#10;IxbnZ4gipSGsiu9IvcfondmXgv/zc+4bISqPyz6y79w/7N3Bw5Y+8aS5AKFQcFy0LLuq6Z9D7n4N&#10;K7Xa5FkXE12VYgEwFktAp04RgwdD5hfXBfAuECgtBHD6229/GTs2dfFiab0AWVKRyZn4yKcOF/vx&#10;qgNtHlpSXiexApAFL6mEECAECAFCgBC4+QggMFmlcHcVx4hTKFDzqB1K9XdKNeZs2HX7S0YOZNfu&#10;4ym8oGrELLhca7dffGgAs3aLQLlXK4xOpU+LWMsSBu7hgT03/nIAb3d9uyaFGAMXrfyfVqPe+PGr&#10;mMMf/K83d/5xDKEBaxia1IcrwyLgIAwWIP83Dg89lZWLGhAL0Gyt8zskxHvz3hUQxRERcOE3P67c&#10;vLs8FgD20du0dR8hYwcfb4IH76oIfvXjgon9P46dBlYEnIBJcCVbAHzEQZxCARST3QoAt9y0dwUc&#10;ktF5GH7UbIxQvwFKV3F2peWIwRsCULQFKHSZv8zY+d/UTZMi0lQ0PLFFFcD+LN3H+6o1hahT6y5a&#10;9a47ujifQfgPh5VibUKSzv1SC9PIaIS1F2ynFaZTjq0lEUddN54VAKKcpp3LUqlURaWmr9f9+PiL&#10;0+8dNHjbNyuEsKZUgwQ7Zfxp488jHxnbsluvqc9O9PjtwA4hmafVLpeL83Ac62YZJ7Ycr2FYxuG0&#10;uOwOxu5wI2agi0LwRbffVgBfBp3co8mz0EzJBRNaPKou+ibwdIHSWZRdOu/BJWcPZkmPAVYHqNPz&#10;UF1hr1SPmX/RCqB8/t/7UXQVQ5YWCxDXC6BELYgsjdZcSbChlgVdfO+DJO3zGk3T55479PLLJefP&#10;i8K/Vy8AB4EyBYFX+JfRCsD37pGShAAhQAgQAoQAIUAIyEIAr2jTlMZiBS0aApxzetesLpt6hMmq&#10;uCLyuSKYe5YolK/p4nx8n5MlWF3yHe3W7fwDY3zonh6frv4JXZnw0MDcgmKYA7w1aQy8ALCtlUC5&#10;Q0Slkh1axh8+eY71cGqVEuqA7HyfrMXh9h/T/3FsURu2wd1HXVqRurItKtQBV56qeHmtPb/eCtBU&#10;u5rMia8M8Ijx1xD10Rc7kBoQQBuEx2JQz86wwUAxeAVLCwTA6EKKGQ75f+OvB1K27JExYoTvQSx9&#10;Gl1Ei9rvMU0Z7zDpWzilAHwQqAZT1k/bM7QoYgmHc/T3f9481+zDqnKFp2pvSxQTPd1s2c9qbPFh&#10;ygADpdFTCECgUFEMR6VfcC4uMuzQxFFqnU9V1Vjo8KJu7RMMKIJAgFJBmACUX1Hp4JGztg4TfvOr&#10;UaepWacWMY0i9m9I8Yjit4vXhVHGxpQ+mKKVcGmnWJdo/ICtSk0FhFMaf0XKdhHClNFHwhsa8XMK&#10;5ymlUggKZHbvD/tkTkxT+xhBZ6fDrGxQsbuBJdWWVb94pJWA4AGJ84hhGjJVokWTSlD0ZaLjPUFq&#10;nXrIC/3zThcc3ppqN4lxBxYbxPUs651mL0h558EeUGrUVoOgVCv/tWLf3KkP11aypvO+f+mkWnz6&#10;6lXf4Mcn/yd+0bwFyrfeQDiXrG7Kl0Pw7kxvdZ8/o0sUf1TFCB9QO4hfb2/y7uAjlbb62fLKYaCX&#10;NGpJevoWf5oj1xIChAAhQAgQAoQAIVCRQABjP8gXhSIYWNl0DqR+vIV43TkpqoRWdtc0d2rEl/Zr&#10;lnK2LbtzzDRM4mL9P8T/R/w/+P/D/h/z/1gOUKNWwQogqJtPr5dSxIQqXw4RZQBBAfYeTr9m45Kx&#10;Icx2V1wkC4IwVqmXq/6nHhjwyfdby2urRQWAcph4hwV+n86JcZENMRWPrlw9FQCagxZgYI9Od7Rr&#10;3rNTm8RmsVj/DwcR/w/+/7D/x/z/5j2HZJT/JRAYI7RH3m3TGkKR+ySH+KIC8DaqjXUa2lvoEI/A&#10;eA60sTcxOIvt1KK9jef+3NjG+LaknI8qAIgfbluIpWCwUNIjUNNY7RFU/AWPKoOitjsCD2saULpg&#10;SuFbi749ht3fXiQV3Dt9QvkVVR70rb5qSrkdtL1QsBeLAr/OSGmh3gigVLoKY8HsNVcWBUCppmh/&#10;bV6aRAROfWBXfLwe9v9ORl1sNuTkB+7PaHbmnELnVpfwlhKH0+2pdnkVvwZ76WIEk7zLHdmWvey7&#10;VUwzmWrLfk1ZwPn6tTJrfkrFC71yctlkvzdWZdlnaR9/PeZN8+k3un6dkf2q+embLkv+3tqvFP6l&#10;kJze+DnU7NaD/OlDTOwdem2QRhtYpQpAoVKVVw59vMl0Pi8vzZ/myLWEACFACBAChAAhQAhUIhDI&#10;ued6ioZ7TFjTSrQIEOP/Y9kjbo0y9FVttF0pQ8y8OjF3HViFZf/crAcCP3YgzWGnQa+xVrsT8/+T&#10;R9//wTc/vrzw6zrVeWVheBnsTz1jkc+Z1M/+1PXyci2AvPI/ulFnFUCVXYcuoEmUqBFAbt/SqyPw&#10;ztL7JCT7AAMmHG0TYrE1GvQojvj/UBrB/192+/8q+3KlRmDdzt9heSIFnKwl+awCkOqhNbxex0Rp&#10;KAujKrKp8QWtQ/JRBSDVKK4O6qawQiAn2hqIZgAqDaXSijs3aMKIPC5xONBfQMKXQ8ivmYReq36i&#10;f5GVMZ69EJBdSBVaWLvr6gr81fWnI9sApxQCfVZlMSnqs/xpFTUjaKSjpJZnAU+LWi+qWkD7BkpO&#10;k2gM4rLUNjql+I2ARUygiNfPpKCVWl2QTmdE1mgCdWoDjQdVoNJPX1bB+tkEuZwQIAQIAUKAECAE&#10;CIHqCEDm13HuGMbUF26evLBDoUL8P5cScQFIun4JQAuAzsk4/y8NVR4VwPWL7W/vWR1VAH71t04q&#10;AL9aIhcTAoQAIUAIEAKEACFACBAChAAhQAjceAQqqQD8NY2+8QCQHhMChAAhQAgQAoQAIUAIEAKE&#10;ACFACBACtyQBogK4JW87GTQhQAgQAoQAIUAIEAKEACFACBAChMCtR4CoAG69e05GTAgQAoQAIUAI&#10;EAKEACFACBAChAAhcEsSICqAW/K2k0ETAoQAIUAIEAKEACFACBAChAAhQAjcegRqXxTw1mPi14g/&#10;W/6VX9fX5eLx48bWpbjMZa/GSP/eEVUEdHOPTuZH4Tqr7hrfu2vc3HUGm3SHECAECAFCgBAgBAgB&#10;QuB6J0DCAV7vd4j0jxAgBAgBQoAQIAQIAUKAECAECAFCgBC4GgT+H0Y7N2iQ3qS/AAAAAElFTkSu&#10;QmCCUEsDBAoAAAAAAAAAIQAhBpw1OBYCADgWAgAUAAAAZHJzL21lZGlhL2ltYWdlMS5wbmeJUE5H&#10;DQoaCgAAAA1JSERSAAAFVgAAAwAIAgAAAEBcq5UAAAABc1JHQgCuzhzpAAD/yklEQVR4XuydB2AT&#10;V9KAV82yZctV7hVjg40pNmB6CyUhQCCUEEgIkEaSSw9/ekggPZdLz6VCDhI4OAIkdBJ6L6bYpthg&#10;4457kSVbtiVL/md3JVllJa1kuTLvfETafWXe93ZXO/PmzeMQj24n7E0tLUR9BdEkt7cc5m8TAaGY&#10;cPcnOBxrleDQtAmxQ4VxXBzC1u6FcFzaHbFDDeC4OISt3QvhuLQ7YocawHFxCFu7F2I1Lhqi9hbR&#10;UNvuwmADegJu3oRXCMHhIhIkgARsEuA4YgJQ1AibZQ+M6jUxPsBmA5jBKQQOXivfcDJHJfQi3Hys&#10;VYhD4xTcrCvBcWGNqkMz4rh0KG7WjeG4sEbVoRlxXDoUN+vGcFxYo+rQjGzHpa7cXSX94KGxj0zq&#10;16Hy3a6N/XLw2mvrjjYKfQkP1E1u14sA+20PAR4xeKE9+SFvCyEvm5wQPGtwqJ0FMbvjBKL93Wsb&#10;1TnFlYSbF0FYcgTAoXGcsGMlcVwc49bepXBc2puwY/XjuDjGrb1L4bi0N2HH6sdxcYxbe5diNS7g&#10;kiktfPzOgS/fO6S95cH6aQJJ0f4VcuX5jFzCXWLDYRaRIQEkQBD2e8s0yviclpmo/3f41XPvkFAg&#10;TzTKLLaMQ9PhgwIN4rh0BnXbbeK42GbUGTlwXDqDuu02cVxsM+qMHDgunUHddpu2x6WhWsjnLJ81&#10;2HZdmMN5BF6+dzBgJxqqnVcl1oQEeiwB+00ADbXJMf6ervwei6SrdgyYA3lr68pwaDpj7HBcOoO6&#10;7TZxXGwz6owcOC6dQd12mzguthl1Rg4cl86gbrtN2+NSVzlrRB9/TzfbdWEO5xEA4ICdqKt0XpVY&#10;ExLosQTsNAE01RGa5tlDwnssj67dMZK8ppmAUTBPODSdN3Y4Lp3H3lrLOC44Ll2TQNeUCu8XHJeu&#10;SaBrSmXtfoEQgBrVK7gEoDNGjsSuUWEUxs5gj212MwJ2mgAapAMifIO9hN2slz1FXCAP/IkGKUOH&#10;cGg6b5RxXDqPvbWWcVxwXLomga4pFd4vOC5dk0DXlMra/VJfMTkxuk+Id9eUvGdLBdgBPrltGSYk&#10;gASsErBnRwBVIyG79c6cQTEBHsx1ajQEREBhTLCVHddOcwOOHBOB7PK6VdvSCM9QQuDaep4ampVz&#10;E3v7uxsWMhyMW0rOIRkvq5FT0syDPMF8daxry0RPdahLay6r+w3ieFgjcLOifuXWVMZxMb9llu1X&#10;Ql2NSg0BwR3g1mhp4XA4XA5HrdG0NLcQPA6fx20hWuB+chVwOS0tP96JRjcHLz+77hdoo4UaC/hQ&#10;Ja2tqZWLRG5yeV2doqFGLhcJXRJio73EYn0eB2XCYgRh1/2CwDqMgL33S4cJdps35OD9gq9k7Xzd&#10;MN8vynqiKvfQB/cP7W0xLj38yri4uPD5fPrnBn5TmpublUolfGhnkW+L6s/fLJ/45v8Iv16Ei9Er&#10;Mdl5cJiFAXIWZxg9Fw9CaEEnui1gYye7MQF7TACykl4+/HfnDGDoLtxO1verp8uwzNaNeXaE6G9v&#10;u5xb00x4Brc2ZmFo9D8mv1Xyj9Xx5wfzJwSKozxdoGCeTHmkTL65pHmcR/NDkma6KjQBtGX82I/L&#10;EweUHA0xOMBVoVQ3a1q8hHwXF26JXCkS8hKC3AqrmvJqlAIeIXHnp5Y1aTjEj1PIIcPkGAH240LX&#10;r1arr2bn3sgtaII3suZmoYDv6eEREuBfW68oKilNiu/Tv09vxyTBUoYE7B0XpNcxBHBcOoazva3Y&#10;Ny4s37VYZrNX1tspP8O4VOcNDhcfeX+eJQyg/AuFwoqKiszMzJqaGsjm7e0dFxcXEBDQ1ET+7NxO&#10;/NqrrxPe2nKxUE74Rhk1ABe8vPS92f2ifJ0zrbLrStX/zhYQIl+C75wK2wsH1usogZbVMxmLch7b&#10;4WiVdpdLeX3kN4fzfz1TbFJy8YiQZ++ITP7otN016gqw3hRQrSQUVYtGR4f5MEU3AUtmY6OwqEiY&#10;n+9244YwN1eYl6f9KyjgSaXcxkaNqyshEDgsKBbUExAJBeeySki7I5eczyesDw1BvF0kcHXhfzok&#10;QNrC/62g/psbsg359dcVmkR/j+f6eB6raNhRxbnDUwM1oQmgLZcZ+3HZnq124xHjwkT1TRqxkNfQ&#10;0qJWakZEerx8Z9iwXl6T4rymxnvPTZJEeQt3Z9Rw+ZwZ0dRAY3KIAPtx0VDpdNqVqzfzpDI5PNUE&#10;fH59Q2NVjbSkorJXeKiHm9vlrJswXRMSIEFfAIdGo7UQ+3FpY0NY3C4COC524eqwzPaNC76SddTA&#10;mI5LM7hkln60eFx8mC+jCK6urmAC+OOPPzIyMvz8/MLDwyUSCdidL1y4cOPGjQEDBnC5XPiJ6Sjx&#10;e2w7niLhnyevEm6eBNcweDm5qdbwGEmAh3OUkT4Bosu36qrlDYQLaEbt+AYdXHOxf9X+2JqT0bVn&#10;o2pTguVXJfLrHk1lvorcehc/Nc/AKdjykEpqr4XI06EIt7lR4epvc+wHlO0Ml6WFSC/5KPK8Gos8&#10;m0qlbrddJLiVM/uCtr9qx3XDPzgIX20CdFaGpmbN6of651c3pBXJ9XWC/g8H39qeZXjQ3hZZewHU&#10;lQcImz97gHmDE4+UFP/163m1tRy1mlGCFh5P7eVVsWhRXXKyRRGlp7569vvz1Ol5b/82K9bevpjk&#10;z9r+0LtbjGujDw196pvnR3lbqR0EWUcsMc7TKhxD8eKz32+/KBKJXJOn399PYlRzk7S8luMj8RI4&#10;dRnE8v9eLG/iEx6Um5nloQEvAJj/r+fyX+wfsPKKNFtmal2+O8T92RiPFall7hrSF8DiA8zJQ9PG&#10;kW1b8bqSjEKpm5sbOV6uXh6eQieODMtxeezvJk8+d2SQ2+6bsieGSiJ9XcDf382Fl9TbS+dNQw7F&#10;8es1L/+ZxxPy1k5nsruZXeBM163jrKgxjzK9EclGCVt3p6kgtae/PR34zNRox4VpY0mW4wKtpGZk&#10;Xcy4HuIvGRjXx00oVKpU8DZWWll1NTu7VlY3c9KElPSriiZlckLf+JhebZRKX9xs4IDyHn8bTynG&#10;xs0feq1HCPrJVwEjmGf6CJSnbf06O+GFuXHuhCLn8CXeiNGRHRHImvW4SE9/+ex3F+guD/nHNy+M&#10;NH1+Z+98aJeE4bizhuj2qof1uDgDC8MPtfmvLWS61o/xpcCBpx5ZfcW0tr9iOKP3dtXBflza/Epm&#10;8JNv4X1MD97SCBg+ehx6o8s7smLNSVdX8pe634wld8WK7ILFlPmnn35atmxZm6sxrcBoXKRF0d6c&#10;1C8WMbZCz/+vW7cuNjZ21KhR+jx//fWXu7s7vJakp6c//PDDNnwByjYvitVPQc5cnbV+fqCT+2TU&#10;AmFXE+c+9fw6sh1EcqCHiS+uz5G2EN5hrWU1aqK+cmCI+8tTYxyokLHIlZL6T3Znkm/jPOeYFcxb&#10;iao+FVqf8fVHKwcPTqLP3sjOefip5/7zwzdbduz74EyzQhzJpjsxFQe/fZ50Tnnmqy3Z/pNsFgET&#10;QPrOn3/93x9FRYXz7r3ngWdXXAiZb7NUj8lgZf4fTnWkFwAgpRX+x367QvsCmHx1mDk79Qdum6a6&#10;qYMMbiSDBjkqlf+GDfzqag4sPIMEa/7pPx5P+wGMYxoNZIBsHAvWTfgVeYj8VdamfhWnpA73iSwI&#10;9ZGaCpW+8a/Ioo/tgVff336zrv8zNyu9RmiF+yY55dmd2Qa56q7u/B8x+6mnliy5b0TNwSzSq8so&#10;CYWESk2RsZC2bt166tQpw5PwFQ5aKUKOBbkFgJr8szw0sP4f/P9B/9+QVx9LWT1B59f/wddXEnzd&#10;hC7vJQZCNsjM2KKzh6ZN40oWhjeL7dSA2p+UFZkXy4Wx8fFRUVHgdOcBao7llXftNy6w7J/LIWD3&#10;Wg8BN8iDL+Ry5A3NZbVNmcWKC7myYxk1f6VX7LpQUVLbtGxM0IujmNYTMl3g9vOwUWLo0LxrRqTJ&#10;W2joUKe3Y1+F7TcuUpns0rXrSf36Dorrk34968SFi6D/x0ZHTZ84YencewP8/LILimJ7RTQ2NlzJ&#10;vlkrazXH2tcB27ljZ+meUvZc7JauCXj9ppP2yQcjmHJNaihFwYVrRJxtsagcFm+Y9hsXql3Q/OnH&#10;+fCzxg9g6mzMPb+Z2wVY9qiHZ2vncWkbPaZrNmv7synJ9GD/No0wvlLb1pq2tPeo57uA/t9+4+KU&#10;VzLKYqh9cDgwH6O1FWsr+MZ/z0NfWXmng8uA+fSkJW+++eKLL872P3A2R9HGwQf937CGa9euMVbY&#10;tnFpJhql/5im1dPM6wf9f+fOnX379gX9H2b+IUEeaLG6ujotLQ180MAL4M8//4RsFjsLKnZs/nMy&#10;XTowKD+/jWCYi4Per20ja+aOWM9Pz7FsZdjLMuebJKDtDz74YPPmzYZCwFc4aEUsciAapeQuWvoE&#10;C5Zd3NPzKyrqnLbaon+wu4+7kFAybdTFkpnVbCJ5fnD99bX//tzTUzxp8uRJU+6cOOWupU8v52uU&#10;3BaNUNMwvGrnhPzvk4s29CnZ3a98H/zBbD9o+/QffB1T8PPE/G/HFfwUrMjmEc38FmVE/dU78v89&#10;svA/YFwAPR9OQYbx+d8PKd7ct3RvYsnWcfk/jC5cI1HkTpg89ZefvhcQam6L2ltZekfet3AKMghV&#10;tc7oXFevA/R8k7/Okhg0f9D/wQoAyr+z9H/oCzsTQIPUw5U/uR+z3wi/qopbV9caCwAMAd7e5LJ/&#10;2iOAtgtAArWnro5PLXwyS1lHjecbwUDq3SbSFRXn5/XT+hF4jxrVVo8CorUOb/8oI8nq8jOJu/sH&#10;kcdEkX0HXK807WATn89rUFmxAQQHB1+5cuXw4cN0vfABvsJBKwBgLGBEyK0BrA4NxP+D9f+h7kJQ&#10;9ScEam3o8Bn+supUUP+5yka6FcgGmTtkaNo0rm0q3FSSU+U3INpX7xbGFYD2bbHK9huXhsbmmnqV&#10;C5czo49nZX1zgVSlIriuroIaBQwKJ9hbmBjpOSLWc2ys9yOjg2uamJQuZ1/gzBSiovL2GLy4Sa+l&#10;RFlx42nT4LAv3H7jkp6ZHRfTq0Xdsmn3vhpp7T0TJwxNHCitqbmZmxMk8V84axo8Lt1dXVtaNM3N&#10;mup2NAGwh2GYk+01cR4MYN8fNbDt5OWU9IujHmG2k+UoSu03LkZSeccPH3KzQmpbUsxBE+igcXEM&#10;N8M1K63IG5rcz5uur81vAo6J1RGl2m9cnPFK1jYCWdtJT6NWywEYXd42fubYV39QyPACeb19ZYxz&#10;G+r/tPJ/4sQJxgrbNC51FX5i0eOT+zHWTK//r6urGzFiBGj7sFaDx+OB/g+G5rFjx/bp0wfWAsD8&#10;P6Ty8nILVoBzn04mDsheHqZvYNjLBl/aQshy2cD567NWp329uax9qmdZK/hNHDp0CBwo6PzwAb7C&#10;QSvFYSBgOIg6g60BwAQAi/a5gs3nili2yybb7CGhhLKBUJMv1U5PIY3Zzz2yUCz2WPbUMzmeQw9F&#10;PnM48unT4Q9reGAnaklMHHTowN+H9+/98JUnA5oK1q164osX7vdWlkiabh3/+a1ARY5P0619f2w6&#10;uP/vo3/vAtkgvDT8e/DAgUP7//r13/8KVJDzmXAKMhzZv/elJbMCGnN///rtLz55/8Rf25cte3zX&#10;n1vVHFANyFIbNmyAto7u37NwYlLvGsfXnzsd0W1Sod4KYOgO0Ma+szABwBXTJJvcP5SOXGqewORM&#10;Kvz0qyHM/EOaO5f4+msiLKxV/4eDVB4IGcBQRda1LXqFneE0mIiZp30tniBi+83b8q6hXZn2azv/&#10;/bOUMZqaW4N/yARVkxPdZLJmp9bJRb6gSAyMIVJpZoCnLuiou3tQbX2TaRcEfGFTi2UbANiD4UGW&#10;lZUFyj8k+GDiJMbAnMOBESENnI21VoYG4v9D/L9/Xq3W17C3uJ5W+2mngJ9vkpa8veVKyAaZ7Roa&#10;LT4DbJQpP4tmqaWsI0zWbOM0nYMqQA2KSQnt4NDOhVvepVswLWD1bmiqLif8vNi7arVhXGqtj8uL&#10;IwNWTQ2fmiiZOThg8iDJXYmSQVHi3kGi3v5u6kZNbnnD8evSPamV2aWKvArFb+fLGbpldoHr8lSY&#10;XcutkLRYW2eWyVPaW4vxXvLvl2wwYUwa6vr5V5BrdQwKmnyx9UAqOvnBF1988f333687nNNAZW4q&#10;ScuskFXnXIS1keV1aojWC5MPVhZDtmFcbNwvcI+KRaIzaekSH+8HZk4LDwn5Y/v2777/4eeff/7f&#10;75sDfP2S+sVBsCYen9+sVoN7KlNfSbinyDGgHyZWL2mL3izaETK+2G2RNX/oWSzRDx6Pev8O2cWj&#10;Jf18iFKb9ZMZrASsbsO42LhfmCWDxQFfnj69E54W4JUFCwHof788TWInE32I/I82tZ5qPfjl6YLT&#10;X1L5qAR1tn5pPURXQOcyatboC11cm3RVklKcJg8btM6KtNMytWFcbNwvThCR4TnmDQ+d7591xNHL&#10;/CfJ4Ab86tQpnfuYbs7Z8BeJ4cff6LT+Xs05sHz5ihUrYPpxZ6ZWKW3IP7lr164DBw5kVlSUXCzR&#10;zlarGxXt9Ryzcb844ZXMfGiZ4Fq6AIysONpM/v5D80jLnaFfE/259d3M0gOxPiutYmys7q1Lmgtu&#10;khcvwu9FEfxcEISySabQWPbmA+XfZP7fkvJPS9qG+6UWAmY9ftcgS6/KEP//5s2btNYKJgBY80/r&#10;/9Di+fPn+/fvD04BPj4+MTEx8BIImRnwnjv63orxrfq/QQ5w3ffUJu2EPbgLfHoO/iETHNJlWNSq&#10;ymtPenoaHGMe08DxM4kdR2kbgGmp1paphqlm6VpSvoiOjk5MTBz36/4jH3xwAkafuHlg+YHCwmPw&#10;DrB69eprlXY8QubPnz9y5MjTp0+D8g8JPsBXOGilChgIGA5CUQPbK+mycQgOl3AVn8kqU1ibmLND&#10;MMh6Rx8fH3cBAWEg2iF5KSv6xMbeulWs5ApFzTKY0ocJfJii56lJVQMum8mTp3z22WcDEvoJWki/&#10;AB6h9miWCtX1cJG5tDSueuX569evT548ecKUu2npJk0CZwIyBQcHuarr3RvLoQb4CpVMmjCOryEV&#10;OrhmJk6Z+vNPP4HaJ2ghTRtwWR45cgRyHjx4cMmihb6Nhe3QV22V4GZv5a/92r0Na2ZhAmisdeFx&#10;pw+yPEmkNw3oJ4hg/h8mC//zH+KRR7R7AepPMdkRyB8Mf9uhKewaHnClJV329dokmKG/eWoo6dqm&#10;9Ybd8i6sLQS30qfy3n0IVv5THwmjuTGm9qSn1n0fNW2kl12ywBIhN4NnEEPZO+64g7YC0Po/fLXZ&#10;AIyIi7pB0KywMjSw/x/E/we1/1Z90zCJNl7IkTLyFYV2CqCjA0AGyEZvFmiSLA2NoZsfyVn3wnb+&#10;+z0USzD5P0su3iQ/ztuin0m2dppeUUg7Dr5NvKutUVdCNzgwrm/PI2NFkONIO49QydxVsejkF1+c&#10;NdRrGhorPITa0PpN0jwwtMusvjqQT/b2GZdmDueOeN+yWuXVPFlWqeLLvwvXHis+mCH96kDRyZvS&#10;/OpGWA6QkicP9nX1cOUFeTBuB2B6gdMDZ4qLer3Se9UCVlIx1b2METCrT2h9/cmPDPeg/6hp+smb&#10;rGt5T43Xe9ZM0yuRZFH9Cd31Qxrb9OmFn7TLuAuOrIAxBsfOp5566r7I/B26V4DqrGIifHB8fKRL&#10;ZWG5SgA/P3wr7hntNi7+vj5FpSXqZnV8dLTEzy83P+/ChfPu7iIwwF+4eDE3Ly8yPLSxSalRq3lc&#10;LmzoZOEm3ZJCXsdwfVq/pKlnj1VNx+hit/lEALueyUNPW4Q0mBna4uBw7PinwL+D8uSTZV8OHT3I&#10;h0X1kAW2rbSWsZ3uF6Mms49/RwyP96aOXfiuMh5u/nt0yzpjxv6DOJshpc5lZ2yeHw8nYIkAnd7p&#10;/d1xnRK/iniHPvjCyIiRM+ZvzqBtANKMs8Q/xhosEgWdfi2xVFueWKXV642a1X8h4xWcHa71nX6H&#10;WKXX+TefJavozHUKHTEu7C4gs1wM1yzppw+PKpY2eV2NjD9JsKZA9xOxhEihQwMZJbMHJvNp+l6l&#10;LpJoeFN+77333nxzScDeK+TvS0XajjM+o2fMgHfoaKKqhK5AXVdbR7jCc8ziU4LM1V7j0uZXMqoP&#10;+mc4Zc2EgdL+ONuezgffjih/b2OU4D55voJxp/bWdzPzn/GD6z4Ak/FPB/wHRdMW15qsA+eJ/qNG&#10;DR48OD5WrCiUKgkX8vXKWXu8UY04Ni4CpUxEKJ+fPsjSrQAaaW1tLYQAhAxwYYD+Dzo/6P8w+T98&#10;+PDff/8d/u3Xr5+HhwcYwRntCGV5aTMjtau+9Zo3rXDDVD3tt284Yf/e5KPj6UOTPZcTn1Eficd+&#10;pQqAqk6dJA/O3LGc5Ry/ealzvz426ABdj5E/Qtnmh6elf3E2JzU19djgkk9bl7ruXZPbC94BHrtn&#10;yJXr+WYTZpbgkceXLFlCWwFo/R++WstNnYPhgI2WiPqq1pxgAhCIIEbgzlTtzWqzEjYZxvQNIJpg&#10;r0GrP5BsKrKVZ++2TTCBv/XXn8AzH/L+tn5DlTBk174DpKM1U9myyiq4WR5//PEWcjKfTAcPHmrk&#10;uas4LiWlpdPvmswhNP/89J9gwVy+fDmcpWrh/LF9R5lbdItBJMXs7OwfV//npueQDz/+JDAwEMwN&#10;tiR1/Ly5+73hEcfr7eYl9f7/+hUBbe8QKxPA2LhAV9ijrN2SxR8H7RQaTN9r32J1L8wWTxjKSL5J&#10;UNoko2153tuU1kj69c+bRi07MHXxN+0v2SippDqwMI7Lg83fncsPRmRsX/+BQQIh3/YgQiwAaB2i&#10;AMC/MdSmgLRFAD6DdcA8TKBeVAtDA5YBLT+S26hWdXDoU0solqBlDtWqhfBRX5210/DaoH/ngIl+&#10;asaAXI9IVwhTQ/QkgmGCqo19PfQnIbzZWe9lLw43NFy5ufrXNWkfW0JvMhYALOByeqLGRTIo2MXK&#10;uPx4uiy7rJ7H46SVKG6WNdY2qL3dBQ0q9cg+3gOixGPjfGYPDVh+d0RMgKtELHxunKVQPwwXuBku&#10;eOnSEoSeguJHTuqT02zkYnDSr3/atCgKK+TTO98aMSGn6cgJYzIMgGEO3XHKjmBetHUdKdyDXy4b&#10;QtUpqymZtGS0NqSIKLr/gMvl9LIZ39hoX9I9w4UvEnm6UiYPNpuM2jN4bO4XH0/PqhqZm5trkL+f&#10;oqGBfn2HWRpyxSYHjJkcF4FLaUUlfPf19qqutRQLQPs8IaFau6SNbhx7umLN94XpoaePBWDw5KKv&#10;AbAB5JzaEBoTwbJ5dXNLu4yLjfuFku7Cd7RRCbR3vTY9xEhfJx8T8cO1NoDsjJvak7qp+VWbCWoB&#10;gZmeHxOvtQGQZ3TWBZpIZeUFXbsP6cqTYQkMzAT6L5WVxD+W6uIUGhoj5s8wi17IkncnZmNzvzhJ&#10;PKZrllI4SeMyG888Ug7GnyTSgq2zTpI/U+YCW/19af35oe9V2lAku7iO8gJYd4oolysIhbw6bEQv&#10;2oTm4h+iXb/X3NzUJKuz6gXgGD02vy+O1WxWSv8Mp2dNdI+d1h9ni+3ojczGORyY6NHGAngqpJj2&#10;Gmusr+09tJcnXS/fy8tbqlLCzkgCp23z7ig7+LkfFMB5YFycu6s1R0O9Yv/333/DdoDwEnL58uVh&#10;w4aB/g+2gKFDh9IbzVjyIwiMGrRDt/Sf1vmzWncs087OQ6BAfZ4VByitHIoRK56jYgaSH6kE1gTi&#10;vcm034BhEcsABkUFMpWKjJz53mQGN4L8/F1v/GMWPbXXf/rLraEP7350HBVVPjCk/616gwAPjYqq&#10;KqdviAjD8cD4BMoEoHsDh58wsAK4uO9Pv+VER4AZA/yFPA34MDp6BVksV+vifyPrRmhoCMz5uSur&#10;ps++D6brITf5U8yB3aW5RaJ46JuhFQzm9sFAQP9Wf75uO8z/T5gwAbz9+ZpGMieHU8/31tAWgZaW&#10;91570VMspv0CtEKQ6gq3XGjyXgBtcZo4pOJQXw/dbMftD5zO0LkVWgoT6NxWTGozXP9vGBegjY3a&#10;0h6b5OBMMmtwqLVmzGf4YTlASgrx8MPEL79o1wKYm6UNayRVOeO4Y/RZ+t0ALPBDtW+xundYiyfM&#10;5YydBdPQTJXbR047oWceShD2cy2X6W77+vpSL0a9EtQHa+3p/f/1KwLYSDdrRN9RvX2lUqmlzMF8&#10;dZ5MCXo+zPNDngejSBPAcF8BvRYALAKP9/YC6wBkgGyQmaEeS0PDRj678+h1FRh0NkEbqctgCbFO&#10;7+uha1Gecy3TrHWhm2d1Va1dq7XaaVyCPAR+HgKxgBsOy/6jPN6cHrFkdNDsJMno3p7xIe4ctYbT&#10;QhRXNf5yquyDXXmbU1vXcTARdeAC19oAKiqi+sXG9osCcwDM8DNbAHQTxlmkucAoQAc5kQz3FWVH&#10;aGPkDrsvlHYaF4FA0KRqdneDTZsEWbm54WFhY0aPgd9I2BZg9KjR4Ix3PSenoKREwBPERIQXlLJx&#10;nbf3kmaDQvv0Y/R9ocuzuCZAp4n66Vh2zo3CB4dFsWkV8qibm6zPcrTTuFDi6cIBts75M0mttQFI&#10;T++6SSnz5NR85Qxq+vKbf9CGKFDrextPUYK+fhPUO7AA9DbX1udr/QVonwGoshum9hwXZ+FguGa9&#10;Ry2hbJYON8E0G+1wZVRBWcrPq6rHU14Az99NuYvUywt83Jm2z3D3Jr2ZrHoBtNe4tP2VzJQS6U2m&#10;DdcMr2O2GJIzB6bjBqs9zTwDbNXTej4oJNFKMACuwMoUC2wBYLILwLhx46y37MC41NZUj47xfWXB&#10;eCs1g5Lm7e1Nv7BdunQJNC5wroYFZRD/j9b/VSoVKP9gGoDlAMx+DaS+fZQpMB8dh5+aiz+wgiXX&#10;1oB/pjP4ZhXAVD+hdT8wLUWZIj4jltPLDfQJTAwzItjalqlSriI/P9gxwYrwev9//YoANj19ZfZQ&#10;AibMFQbPEcoE0KQmDmfasxTBamMiAXdK/2DSBOBUhxRos9g15t9r1oNvyL/++bFYVQVRAGlBzNsB&#10;9b5GWhMZEeHeLJ1+910wVw+ZBJpGnkb14IMPlpWVLXv8cfNO+Ph4w/jD8ddff91KF2NievNbVP1q&#10;T376ycclJSUKngcb+D0yD+2S0JFdM4//5ywrgC0TgKJmWG+Jj8iaXbNFICDtUbSST4cAhGj2zz1H&#10;FBVpVwHQqKg8La5M21dSJnaDpfvSU9vbuCNA1na9hy3MBLR9rLKOpiTT09H6BJMB69LkhEdkHEE7&#10;BBKK/OuX+0osuNRatgHAwja9/7/eA81kjwDGHvh4uIYHSaqqDHycjPPFurYcKZPTk/+g9kNcQPh8&#10;tlpFrwUAi0CoGwesA3AQskFmhlaYhwZ+4rfofZhhfthqKAeW9Eljg2HsOZbFKDuRqZVHPGjhm8Ol&#10;PxkvBCC8e/X3yLpcwjZwa1vGJSzQz8q4PDEq0MfdJdBHOLS3J1hib5Y1HLpacySj5mB69cU8eX5V&#10;I1iMcquafjpeujNblqJbW2oEhO0FDs7936/T3UywcIKesCdtABVHrxFkxEzSBrDOeIbfGD21Nvdd&#10;CANgEngHjuddOwUWANMTFkfO0yf44LqT2jA8ipwrlwcEsHRAN6yyLeNi/X6prpW68HmwDSDM9qek&#10;XysqKZ0xbfqyZU88+eST986ceTnzxu97/+bx+HeNG11aXS12telDwnxJ61+OzW8ce+L/m1Nme01o&#10;S8b2m7Ptg88KE2O0c2o2bzhlc5OQa1mlacu4WL9fbEpmkMF75IzeZ48f1ynzoO8PkVD7tIKCTy9H&#10;ISf9dS792oJgOLiZcRosAOTKAcMkkQzZvEsfXcC6HNDMd2t1eQ2XK9gjfjvkbcu4WL9fnCAswzVr&#10;+OsPOjzLRhh/kkhXJd1vCnm3sayrNZvxvQpXR2VV6kBfar/3uvwsyinAPyTx8vV8ehGwsqJY61vM&#10;5wvrrQYBJoi2jIv1+8UJr2SmpGAgtHP4YPO1PSakv5lhPAdylYZ2GZnBpAJYBdiOSGlxaoQY3mNc&#10;3b1uns8l9RVIzbW1Um8BpTNan2KBDIZWgLg4cvsTS4YAx8alsrxk+IDYIB9rehE4lPXu3RvCAZAC&#10;c7m//PILbAQAqwDACwD0f4gOANEB4RQdL4A5Gk7g/M/Aqd98zp2c0ydn6SFBuAA2VEmHAu2SAFvZ&#10;wbwwOW31Z6QXgaVSpB3gwApD6wQZPeDJ/16k676y22AhgK3mLJyH+P96/3/9igCTPQIYiwZ5u80e&#10;2Qc2z249C8oIuLi7iP5Ku+WgNEzFJsb7g5mcUNExjpyWYMO/atfwaffeFxoaevDgAfgDj/2DR441&#10;cwXgAtDMFSq47k08d7iklFzRyo+/gHiW4NUPLy2g8zcT/K8/ehuKQJLL67776ReY/FcT/Dq+dwPf&#10;C4qrYcvwV96ElQKQIZI08nAgQ2u1XDcwNCg5LlAEFgKQtRzYD/tZPPqPF8pETttV0Wmk2qEi85AE&#10;7dCI7SqfvSNSvx2gPjdtBYBTtstbzmHVBKBUwHYa84bZsOQ1+/lpPDxaTVKwHSCYOeEeo0MDwlc6&#10;QRxtD49mH+Z3/tYVgaSv5zpivKG6DUoes/O9xRPg8gy70NCJXArtgO++ETMwIxgubn7YcFdAj4SJ&#10;d5f/AeHN1v1eFDYz1qJOYxE1WNQgpId+/T98gK9wkM24wroysBzTNjzzNNFTvbmkGab9YZ6fVvuf&#10;jfEAnZ92CgCLwK2GFjgFGSAbZGashHFoYmdRQRScBhhapoMG61aQW/H/pCJIUeHW9BGKYANIsyEO&#10;G/2i8UIAaMMzbFQf4gaEncvLI2MB1BPWdgRoy7hIJBL4Cbc0Lvtv1C777cYj/80+cq1mx4WK3y9U&#10;SFw5I6M8Zg8LuGew5M5B/vEhov05MqHYxdOVR65kM09sL3AjqoBJ61xBqu9bKAsAZQM4b2EVAN0u&#10;aQbS+9MaiEJW8n1Ksi4+AIvrNWLCK/eWrqPDAf6eHzmzH6Wc2ZnaMi7W7xd/b2+BgF/f0KjRqMER&#10;YMOfu/IKCsNCQ2FOJv1qxrn0K6OHDH70vtnl1dU38wsSYnvbEpz5kh4aVUH6rbB7MrVe7LYaI/01&#10;7HvoxY5bNuSeScnmFoCiMzvo8GanMitavWaUqiari47aMi7W7xfbXTfMERPfe/NmnTJPOuTTKwjW&#10;VvamvQAgOsA3/7i5in54aRfskzaA784ONwwDQF/6I1+AEAK6h5L1iH5GeQ2XK9gnvtNzt2VcrN8v&#10;ThCV4Zr1HtWvQke89YlFUDFgTWNaGEjA+JMErgW635R1RDLDQgAbXTC+V+GdN3rUUmLDKnIhwF/S&#10;APod2H/QJJ8zB6j7JYfw0y4E4Hl4efMb6qyFNW3LuFi/X5zySmZMhtbpqZeziiibXgC0Aycdz4FK&#10;5A7Nup8ear6HOnqN0I0IHQJSFwbYoGk6FsAX3/9BTLsjmvS18IkdmyC7QocDzJKLwr21s8Y2bQDG&#10;VgCoiTYEmCcHxkUukzarlKMG97d+OUGof7ihvLy8zp07B0pXWFjYsWPH7rrrLtD/aYUf7AKg5UIe&#10;X19fyMxYGxmen9ykT5tid8xcDL7+gfOfW6F16z9KsPMCGPYyFSLAOISgQZM7HtM1Qu5BoNvnz7yU&#10;PjogZDMMBhA4/+Mf0ufR4QAvBhssBHDwsQHzZBMnTtSv/4cP8BUOsqnuzXnDCIhy12jwnkzuDuhR&#10;o1Aevu40RwB/d/6I2ABqd0AnL/u9FjC1WBQ7d/GyiZPvhE0BwbEf3PvLXXtNf+nL/xzJVLt6VwpD&#10;xz7+fpkoGowFU2cvgGz33Dtn9uIn5S5+z73+LgT2g30EFz/9f9Vu4U9/te2Zr7ZIXYKrXMOg+Jpj&#10;uTV8yfg7Z0CGx5969p4lz8q43vpqpcKQ4Q+8XCMIWHPsJmxDCHmgdai/0jUiz7d1aQebIeiOeSyF&#10;JOj4viR/dBoUfvN24SCcaos8HOLR7RbLS4v6Bbu/PiPeZgMeKSn+69fzams5tBeAWWrh8dReXhWL&#10;FtV1/p5iNnvTzTIUFRWBFaBXr14M2CFYSCW/Hux8/QNWXpH+PDywoUk57RgZ1/XZOJ854R6wWQD4&#10;Anxxpdxd0/yQpPn2XdzTDmMO4wK/67D/mnndD+1u4PO4sENGjFgwIMC1vL7Zg8uJC3OfT8YuaLla&#10;VP+vw7cyq5tELjyIvgY+az9OtuYd1w6ys6ySXh3DZskGywo7IpuV+wWav3IjO+Xq9YigwMEJcb9s&#10;2eHnLY7r1SskKMDN1VXk6lojqz1/OaNSKp2QnBQTSS1otDN1S2R29tGx7FbuF8cqtKsUHfevuzr6&#10;29VVOzNbv1/srKwzs9t969ldgHQDyCniRRjsO9t+HbZ+v9x+r2QQhs2WT2u7DUZe9vVgiff8aRNs&#10;tgCO7rDb35YtW+CFbcgQrU1SXwr0/4KCgvvvvx/0f6evircpW3tmuPK/6VeTdt/fpz3bsF73PR/u&#10;OJpRTkgMDPcaWB1Q7SNo/npRkrPkqqhTvbQxjXD3JSMOYkICXZ6AZRMA7G9Re+uNWQPjg8VsegG7&#10;/bmUloIVgF9ba7QXIJfb7OUF+r8yKIh5FQCb2jGPZQIKhSI/Px98eMx3KaNNkW8XCUJEPLAC+PI5&#10;sP/fN5lkCDZw/n8lwRdiAYL+X6xQvxtGzvahCcCJF5qVcXnygHY1V2OzRsznDgly06g0EAigb4j7&#10;/y5UHM2T17e0iPg8Nej/1JD8OKVLmgDACWOP/zfdzAJAWBkXcMUE2mfTrl7NyR85qD+Xzz18KkWl&#10;UpLvbS4usEBA1azy9BAPiIlOSuhL7+pk7wXjgFphbxPdNL+VcWn/HsHWfbsk36AFgIF0p46LE0fe&#10;/qeV/feqrOhUpSiZDm3a3snmuNxWr2QtGjWH244hq62MpqK+Lv/m9UX33hUWxGpbKzABwA8KhAOU&#10;y+Xh4eH0BgGVlZWFhYVisRicAkD5t+QC0N4XVTvVX7X/rcXVD+6+3/ZsYjsJANWeyCietmor4RcN&#10;/v/aViB6P0S3qSt/bUa/hBBWag4b8T79Oye9WEG4w7DiCzUbYJinMwlYNgHISiO8uB/MG8hKOlgv&#10;wiZSNMtsrJrETK0EwAQA2gj8nJhA0XsjgS/AsTr+/GD+hEAx7P8H2SD+H6z/B///cR7k/D9dEJ9Y&#10;zr2qLI3Lsv1KGjX8q24hGlVqf1ceGAJSShqqGprdXPmwgUTrRsecLugFQG/lDLHu2rrExrnAWdZm&#10;aVz0xa9m5Vy4ltm/bx8/L8+cgqLyquomlQocN9zd3Pr17hUbFe6Y/g/1269WsOxTT8hmc1zao5Nk&#10;wMDvLkDQP/3Wgu3RSreus1PGxSnE6OcUXZXdTyuW96oi5+TOlBp3d1dwFIobNiqMbWiNtnfQ2riw&#10;fNdima3tsrZjDcomGexx5gHP53ZsxHLVhXk3xa6CJXPuYt867QsAGwTCsn86OiCECYTQgOCU34Pm&#10;/8994T/9G7GYXGkw49Pt709xIO4Pe6Rsco55YzOpnPsYrJ3WNBN1lTES4TuznGaeuFqq+HhXBuEZ&#10;TDpwYkICXZuABROAWkVIC5+aHDcqhop8wzLBHJqlYJhk+A28H1hytDsbmJPBLRAizZjEUzVckHRL&#10;yTkk42U1ckqaSWM5xP+H+H+w/j/UpTUXmgDsRm+1AIzLrVu3oqOjTcblif1KUvs32KRGrWlpVKpd&#10;hXwIbQxGAaPUFU0AzuXU0bVZul8M5ZDV1V/JgrhNnMjQEG+xWK1prpbW+vt4u4vcNJoWGzt8dHSH&#10;ekh7lu6XHtK9btsNNvdLt+1cNxbc9v2Cr2TtPLwwYZ9z/erMyWPje9sV/R6mzDjwVgAbRtD7/0H8&#10;f1g2CPP/zBsBtHMvbpPqN5/KfuybvYR/H4Knc6sERwAIeVZfsWBU7+kDApzCIa+6ccXWK6QJoJPc&#10;UpzSC6zkNiFgwQRQV+ErUH61yHSp0m0CpTt2E8zJsBAAYoF2R+F7sMw4Ll1zcHFccFy6JoGuKRXe&#10;LzguXZNA50pVUlQAzuRPPjCzc8XA1lkS6PfMuiIFj/DSb3PeQkBEgAYpAdufgzmg7VH8wJ4Dk/+u&#10;3oSbF3oBsBwUzNaJBHjE4IWmzcOdUFc+Z1hUTMDtu/FjJw6JY03DQgBYTgahyx1Yn+xYi1iKDQEY&#10;DtgdEMeFDauOzIP3S0fSZt8W3i/sWXVkTrxfOpI2+7bwfmHPyuk51erm4sLcscmDQgLI9fyYugEB&#10;Lu/g+UxC5KfTzynPV3AKELoTQjHh6kG4wr9t+CMr8ST4rgSHx2pxdDdAhiL2ZAJMzvkNUpEL/64E&#10;53jF9GR4XalvsNMMbCoL28x2JaFQFoIeF7ACIIsuRQDvly41HHph8H7pyuOCvy9dbXTwfunEEamq&#10;KHMVugxOoPbWxdQdCPzjrv5eIlfw/G8VFibteQJSaRe4kWH82/4HVUGFbIKjdQdiKGPPJmBmAgAX&#10;gMbaSQNC6BVKmLoLARgvCC1bU1OjtrAvY3fpSA+TE8YF9vjFcelqw4r3S1cbEVoevF+67Ljg70sX&#10;HBq8XzprUMAFQFpVOWRAPL4qd9YQONAuDNZjdw2CvQBJ/39MSOC2J2BiAmgh6iuFPM70QbikvPtd&#10;GhBUFh5w5eXl3U/0Hi0xjkvXHF4cFxyXrkmga0qF9wuOS9ck0PFSQdC+suIi2INgaP9O3Oq+4/vd&#10;E1p8btogdxc+IS/tCZ3BPiCBthHgENM+MKxBwONM6+ueENARG9u2TXIsjQSQABJAAkgACSABJIAE&#10;OpQABPOfPHpoYnxMh7aKjTmDwHf7Lr+29ogzasI6kED3JsCRyWTduwcoPRJAAkgACSABJIAEkAAS&#10;QAJIAAkgASTAggBTOEAWxTALEkACSAAJIAEkgASQABJAAkgACSABJNC9CKAJoHuNF0qLBJAAEkAC&#10;SAAJIAEkgASQABJAAkjAQQJoAnAQHBZDAkgACSABJIAEkAASQAJIAAkgASTQvQhgLADm8bp582Z+&#10;fn5TU1P3Gk6UFgkgASSABJAAEkACSAAJIAEkgAScQkAoFMLOuHFxcfDBKRV2hUrQBMAwCnl5ebW1&#10;tQMHDvT09OwKg4QyIAEkgASQABJAAkgACSABJIAEkEAHE4DY+VeuXNFoNIMGDergptuvOVwIwMA2&#10;Nzc3OTkZ9f/2u+ywZiSABJAAEkACSAAJIAEkgASQQBcnACph//79Kysru7icdomHJgAGXI2NjT3J&#10;08OuCwIzIwEkgASQABJAAkgACSABJIAEkABNAKwASqWyJ9FAE0BPGk3sCxJAAkgACSABJIAEkAAS&#10;QAJIAAkgAYsE0ASAFwcSQAJIAAkgASSABJAAEkACSAAJIIHbggCaAG6LYbbUyY0bN97W/cfOIwEk&#10;gASQABJAAkgACSABJHBbEqinktO7flNR8c/cffdc/Gbw6ffgb+alb+ErHHR6Qw5XaPeOAIDpyy+/&#10;hPbefPNNh1s1L1hSUgIHAwMDudy2WiVAwsOHD6elpRUWFkKd4eHhsbGx06dPd3d3h69r165dunSp&#10;dcn37t07f/58J/auy1YFJoCFCxd2WfFQMCSABJAAEkACSAAJIAEkgASQAOzXfuHCBdi4LSoqKjIy&#10;csiQIW1ncuzYMahk3LhxNqvavHnz3XffbTObSqP+Z95f/ys9p2lpMcnM5XDmBQ55JWqqK09gs572&#10;zmCfvk3r/6Bat5j1qu2CQpSFsrIy2HGhLVWdPn16xYoVu3btovV/SPDh0KFDcBBOgf5/5syZttRP&#10;l5U21r3613f9vnoQ/uBD2yvEGpAAEkACSAAJIAEkgASQABJAAkjAnMCvv/76xhtvHD16FLTRlJSU&#10;zz//HL5WVLR1Xn0rlZwFHPT/f2Rs2Fhy1lz/hybg4ObS809n/heyOatF0HmffPJJ+NfeCu0wAej1&#10;/7CwsBdffNHelqznh/l/FxeXNloBQMlft26dQqEYMWIEOCn8QCX4AF/hIJxyiv4PHfnwyLq0kuy9&#10;Sz6DP/jwyr5/s6BRuuXLyR6r6L9nt5SyKNGZWUhpP0vtQAkqT3z77QnD3TYyN63clGlFgDMfc+7d&#10;1BaMbaigdNO9usbbUEsH0iUMJO7IZrtOW91knNgB098scJPoktHN0nrc/B4yurGgJn0N2g/GtyFh&#10;ch+a3aetNZgUJLtimpv5pjarU0vB1iOAHSxn5QJpGHpopXaSjH0lmCrrWhCcBRPrQQJIAAkgASRg&#10;BwHQ/2G6ftGiRV999RVM63700UcffvghTEi///77bXHjv3btGmz1Bwk+2CGN5az/zNt3WnqTPj/J&#10;L35t/4cvjlyRNuqdTQOXzfAfyCE4cPysNAfcBJzSHFRCK//taAIw0f9pp3onJvD/b6MVACT8/fff&#10;QaQlS5aAqz/4/9PiwQf4CmsBnCjt+tS/f7z3lUjvIPiDDzszT9qqPO2zVYvyJxyoe4f6e+JOoi26&#10;q63G2vV82a5nPdam6Zs4t3bygl1O6EzmgQNEYpxEX2/liQOZcYlx7doVxysPWvBny58LghyvoCNK&#10;klr/xzqfl24hcUdQ6Qlt6G6WyhOpYc/Qivszkys36dRNUD03VU6mThgehp5T6rqRUUAyRluBthYJ&#10;ETd5TOttCCUM7kPSsPDtAaNdcTM3fXtAsoAqvEBy4FsTg4PhXW3eNjUUDHVqh6hrPwJYXEck22cM&#10;YbIoY5ql20NwoM9YBAkgASSABJCAIQHw///rr7/mzp1r6IcPCwFeeukl0P727dvnMC4wK0RQiV4O&#10;0MaUrSiHSX66kpd73fVO73v2VV2Zcembuy9+tbns/PKoO9+NmUlbATaXpkDmNjZHF58xY4b+X7sq&#10;ZOUF0N76Py1xG60AsP6fnv8fOXKkCQLw/8/KyrKLi/XMsqZ6UP7pPPChsNbWKJYWpBAzxibqag26&#10;Z57+sxPF6sZVZaZmGqkelZmpxOTJXdUC0I1Bo+jdn4D+ZpGMWaDTMCVjJsdVpmaS6jncO5W6m8ng&#10;MDUjn5r4zDOTDTR8Yxikxm581xnch+RsNLFg5QKjmxJEkehKxE2eLIHvBlW23tUW2masU1sBPgLo&#10;scTnYPe/Y7EHSAAJIAEk0BYC58+fl0gk5uvw/f39YQ2/vdo7GBQyqLRt27bjx49DtZDgA5gS6OOQ&#10;wTFpt5ZdULeQ69kn+sbNCkhclL56U0lKcaMU/raVXZyX+sNQz6gxPjGQAbJBZsdaMSkFJgDweacN&#10;AXYl2yaAjtH/aaHbYgVITU2FGiZNmmTSf2et/9dXO+KHZfBZ59JPOvbD15E/PmGNe1BEMrHrOCmg&#10;WUr9kml1gMGqgS93lhGE8WQ7+BRolxJQc/I7qSUG9BGDggZz9XZdEwaZoSGjlQsgRu8LGUT+cpD5&#10;s1SyrYn5xK4Li7StQ19AWn2PKMnpBAW13aQOklN/hhOGpK5gOOVPvvm2+gSADzed7t10xnBmG+rN&#10;g+900s13G819U/7v2jP6WozWD5hXAAz1lbZWS/mRb6IEIeszdSs3ENHAJaK1Sb14Bodap+jp6si+&#10;0b2EKvT59PP4dJPmDRmLovsG/w1euJ14faQOjT4bjYRR4NaOUxla11lYOMEEilVfYOSYh4M+oW/Y&#10;aPmCwQnDhlulNBkjw4G8d1Oe/rK2BJJuuXWMmWU0aNrqhaVtziC7TlArwtu4BOg6TW8W+ih4sRHw&#10;A6m1ALTeTHBfaU0DtialqQlnIxcASgPV3YdxMNdvrP9Tokha71NJXKKRDcBAUAttM9WpBWf8CNAv&#10;bPj2RCZ4MuieHQbrIAxcIOC07gSZUb9Swcgp32AFhJX1RhZXOTAWbxWHbspo6UBrCUo8rTDk0VZx&#10;TdcNGENw9CmO5ZAAEkACSAAJdGcCoJNTbzgELAcAz399giNgBSBfgNglCBzw+uuvQwQBugYIARAX&#10;FwcxBSHBh99++40+DhkgmwNRBk7UZNOCLA4Z+UvRyYLGakO5qlR196X/eEq3TECfmZ3szs9l2wTw&#10;xRdf0KH1ioqKli9fDiEHGNMHH3zAXjqI/w/DyZigLYgIAFXRcQHY1wniQWa9/7++IKwCoIMC6BP7&#10;OhlzXinLMT9+uVS78MNC5YOWP/F8ynZQg788Z5gDtOXtxCF6dcCs3ks30TozqNaLtsSsp1cNHCKt&#10;RVZT/t/EAsj5zbwgw4Lr10qXt3Ex/zvbD4+lZYjMoGUbtvTAzSHxRORncHB5YtC8F+AUMWMIiAqt&#10;U0LWftU79Q6t5N5f9abNEKlfTpQ+f5Oq6uaECLPOmDm7GvoPg142kjgNy30g/UB8DGpta9q+8GPi&#10;B/JEycZZr4/UK8tMtM58PPLMxhKqlpLXonQ5GCsoPZK3QJsTqv1YH29g+8K8CWT510aYNLB9YfAR&#10;6kxLy+kRC4NbNUO94CUbqSbJvuikAJnPjDQIZqATpWQjsTCYw6ErJPvVKgDB3BDjxTHiNbIw8RFJ&#10;zkxgsAxoBT790faFT9I9BM00eJO24y0Tjox8XVev5RMWQIGc9LhY7IvhoAIyrQR0gyMmfLR90xFa&#10;pCObthP6L3lnZi2YAFcZKc/CEdpLwpA4lDAYIyOxX8tbqO8PlY1pxIzLM8pYuulJfdOnJ9BjynRh&#10;0V0xEuH0At0hy8LbwEZWYMEzHG6ZyrYtnDF3ASBMV+cwXmmWDrbNhd2waa2vAL3agICO6poEAwW9&#10;BgFsE5UHDugdEDI3pSbSRylbI53JMIvWKUG/hILZCGCYa+Xkotb6mYtnbtItv4D1FyaeFkZVJaYa&#10;t6cTlxJxk0FAlDbxt2uwMDMSQAJIAAkggS5LAHz+GxoaQLzx48fPMUhwBBzA3dzcWEoO9oK33noL&#10;3P4hPywr2LBhA4QVgLXtkOADfIW64RRkgGyQmWW1+mxFTTX0534eISmyPPPidc2NtJsAJH1me1sx&#10;yd8R4QCti9geewS0EUrXKh50zyZSzycmwry6bn7+XOquGUMWDKMFTVywlvj7OKg+qZuWEs9/NUO7&#10;0GDYjHsCrfck8jGt+l2asqV2xkvagkHzJsx4J7V10b4DNFbNeoGWbdjU52fU3mTlFuP1/M2lg+i2&#10;yFL5h7UmD13xwMRB0B2j2T8zZ1fDVQFnjrw+a+NSrdIdtOAHUGtb06yNP9AL8oMWvPYRcSbPekyC&#10;7Xn03Rg0YoRuFT9jBVCZdpl/0IQFs3SlCKJVDhOWszaW6LTsEUtBaT8CbgKlmz5+/aPTusNBCxZA&#10;F6i+aCWmZdapt1Ch7gzZpr4pYwHgsHlDDowrAZYBrWSkvHQPSXX7I13HiRGvnf5IW7PFE2QPGEHZ&#10;7IvRoIIIhFblp1skbQD0UMG/Gzdqv4AYBG0BIAXVkyX0xKmyrWNkWWwqmwWQreUty6i7zmDRES0w&#10;w4VFHT+zdiHROt4jFgAsG8LTF4e1S4DRM5zUkWHxv+kcvV2XhulSHCjMcIh9lW1zYTds2nCxAQFr&#10;H1rV67gFui6T1o/WaQDdccomonNsMMhiuFQCapwcZ7x+QdtJo1zwyNLjtVy8sog2T0jiDMKawHeL&#10;VVG59VWTSyl0VbSVP/uRwpxIAAkgASSABLo0ATAB0NPG8KGfQQKhYRXA0KFD2UsP2j6EEhw7diy4&#10;APz444+GBWGqGJYGwCnI0MaYd80aNbni32py4fBtZWF1vh3DAULwf9gCAKSACfbPPvvMZEZd/xXs&#10;JawkpTIFBwfDKDImaAW2BoA88C8ECGRfJy2kfi9A84KwouH77793IGQiexls50x8oe4dcn6eCqFX&#10;WiClvehpJ/lFS2sz8kuJsqKbhHeEHT3Xt1p6cxexizQx0H/bdxHSAjv8KGxLb2cOcvkDlaDXtO2D&#10;aSsEM2dXQ0fn0rwzxIgoJ8Tdg1nx0wTpFc9mGwG9kzrpS29fCoqi9cK8vO2zoqKMypr1JSrKwMCg&#10;z0rWwKLLuobsE89ybgaB6cwWT8A5W6CY+0KCgHl47QoOcsFCq52FbBG4UGaUM0fOLJiwYMJH5Be9&#10;BcBMHrINBuuPNbGNKDCDtCAjRFUsWbCJEl3r7GH5wmK6dk2lYhbe8iVg7hlOznMfgKCA1uLO0e5z&#10;VhPD6gLmBQc26pGE0U21zYXdsGn9CgeGlg2d65kEA2l0AhmeJtVs470UyEYMN0egFhAUVTIVpk4w&#10;FCftmgsIaocGs20ALFZljaZD/G2NM55HAkgACSABJNDdCICSDzPzoLGbOOeDEgq/3+YxAmz2D/zZ&#10;wfkfzAf63QTgA4QDgINwymZxSxnChD70qfS6orHeRnHov4pbcHLYa/QfnSdY6OVwQ4YF2zEcIBhC&#10;aCsAaNdffvllW7ZesNlVjUYDzv+wBIDW/yE0gM0i+gyJiYnw+eDBg5aKwH4BaWlp7FeMsG/azpxB&#10;Y2Pid1WCbh4U4U2smqXbJoDyk1+eSASG9XZQdQ/qPQMm4ellBfTfC7Y8COwU3b7sZBBEXSJtH+RW&#10;CFt+NNkQ0fZWAIb6HahQ9slgkBuUNdI5HTQ4q5sJglr7cRS9EIDypbcvkXofmRjUeyZ1z9RMwL4x&#10;XUPsS9jMaaiIG1XPfMJhUCQIaoVCazJaq0DOgoPaT1kAgkinAPgCA6+1izAZThhMJibZLONiPmNZ&#10;RnJvBXLJBxiUWq0ATBcW03izFN7SUJneLKDHmqn/pL5v8JQj59C1armVC8Bc3WTlxw81G8xak3Pd&#10;WmtDm1zYzZs2fGrrGySd64sma3cytMsDgrQM0Dsm6BJpQDHcHIGszrhzBkyZi5N0Se8m2IYhMdVk&#10;g1M4ZcDJcHgsjgkr/jZvacyABJAAEkACSKAnEKCD/8MqfVixD3H7YLr++eefB6UdXjvsDQdI4xCJ&#10;RFAWlFzYDhASfICvcLAtsOhQf5D+U3zqoZARcR7B+to+yNn9r7y/RDwXL4F22cIIr+i2tKUv247h&#10;AKGNjrECtEX/ByHvuOMOWA1y5syZ06dPmzOFg3AKjjsQMtEJI1S687PWnfNKj2dnzJCQ0/zDEme8&#10;s904OgAcTbxjVe1Xz+vyn9tFLsKPlMTvyk6hp/TPrV3+DqNMQcnziNaCThDbgSpqv1qfShcr3bLp&#10;K4Ja5lC260sqVCFp9KD9AlrDAdrYCoDyhF+4llarKe96WzKRihc1h0zlf1I7jQ8ltWv6bc2eG87d&#10;UmvRbSdDAZ8E329y3QKlxurDE5Ru2gQSkR7ureveSeFo13bWiakhytigc6SHhek2AVloDYQjWuMO&#10;gA+7rueWTjgAStc0qdWbhW4wCP1Hwjvz8ceUBYDCBl9e/2gC7V9hTJZci68/Zdg16jrQx1Ew6A+Z&#10;iRGkMRhGGaE1XcQJwK69JE0vLNI1gsplPN5nNkFGlsJbGCOTm4Uhfh9ZENzJCd2ScjKLQcA+S1ea&#10;uZ2AnR8/5US/Sbuy3SAcgTOXEJBBBlsX+pMd0vbCcGqd0ZPf4n0FVeoJWb75SGtG5gHd0nyyd9q8&#10;zMUrT+iW8Zs7XZCLEBirstg6O/6snxyYEQkgASSABJBAdyYAK/M//PDDqVOnwu4AYAXYs2dPfHw8&#10;HIF5e7AImLj0s+kovawACkIwO0jwAb4WFBSwKWspz5zAwTwOOXt9VprzXeGRtQlLX4icPNw7eoR3&#10;9P1Bya/1uvuEVBsvELLNDRrclrbaXpbtNHt7WwHaqP8DCJBw/vz58GEdlfQrAq5fv04fgVNLlixh&#10;4RNrg2r/QAazDePB1oqCIggDh38I9beJXrGf+MLNITdbXfe1IfQHLX/ns2Rd/omV5KKAwBlvriW+&#10;6k15+B9P/GwVs4wQn6+1IBW0v+1XiGkNgTMeW6XdEYA8BQv+qa7p5va9no9M1a1r8P6M7mZgGLH0&#10;R/rgcmKWLnAgVbH1rQAgA8y5ngZ9kXYaf5J4zfa0PLmMXVugNX9QFBVkj0wQo+9P7RJ2JjrkEn19&#10;e3kj2HgBzNoYdYSumwxTp62cdBmHgH/a45uIKGiMdBqHeIG6YwtKrAnCIJyFhn6gIwhCOjJBv4Sf&#10;DjbQuiOAzSthxGva6H2mFVk44QAovQxklTo2TGszQFMmtuvtI7CgYvt2nQWAuiQMSpMhF83jHZrC&#10;NgJDxgJgGDETQowyRkW1DukCMp6A1QvLaLxH5pELWlgKzzhaTJ7hBv7seg90mM5eIDnwLeWSTu4C&#10;aHNrephkN7ETsPbjj1vwzORKyvvdYMvANrmwmzVNdoeK60c3AuvlaTqUqYPq5cqVqQRM27NPBoTo&#10;WnVmBaMqSM9+LUdoIbHV0YCxOBgMdNJA1AoT6CSmVmENqrIgM2v+7PuMOZEAEkACSAAJdGcCoOhB&#10;DL+vvvoK4vatXr0aPPZBaV+8eDGs3gdHALusAOBQANr+hQsXUlJS6PCC8AG+gl2gLd7usaLA+UHa&#10;wAS/Fp9+8tr6SDe/D2NmfxQ7J8Ej5I3sP1Zk/VnYQG4TANkgs1NGw+FwgByZTMZeAuACGwRA7H1Y&#10;sf/mm2+yL2gzJ+wR4Jj/v0nNsDUgaPt03EjDBA4CYCAYOXKkTUkgw969e2lrQo9PGzduXLhwodO6&#10;CRscHOl9k/3qA60rb+u7Ne3YbEVnoZ3P7dScnda/Tq2oY7tOBrPPe41BubZ4olPh2NN4x4K0RzKr&#10;ec1uFqfVbF6RzfvQWtttE9Rm0zYztCMXJ1Vtk1AP6KOTUGE1SAAJIAEkgARsEoCgALAo4Iknnhg3&#10;bpzNzJABXAlAnwUPgoceeoiO/A9RBsC5AKwAoN5CwEHGSjZv3mwz7oBKo/5HxobTup3/GOsBv4Af&#10;4hcJuDw2otrMow9eABBsZjbMwNYLgC6j9wVoj/j/Dqz/N+8qRASAHR3B25+ODgiaf2xsLHyFgyz1&#10;f7vwYea2ELC6FQBTxaTTN70xHKZ2JUCtoGidd29ty+KJdhUHK6fj602ebNdct8PYnOnHb6cQtpom&#10;lx2wWNlgZ6sdmh1WDNjYwNEWhA4VFxtDAkgACSABJNDFCYAazF7/h77AVoIQ5w7iC+h3/oMP8BUO&#10;tjFmHCj238U/uDB4OJfDsCcAHIT5/3/HPeAs/R/64nA4QPu8ALr4FeAs8dALwEGS9noBsGmG3J5d&#10;v74dNnO7LT0ASFDtPXlNTu+3boAA4fp07vUWT7AZvi6Yp71BdsEud2+RyD0P9Z76EMfP9sqGLtdf&#10;ct5fH0uA2jugY4w5XQ4ECoQEkAASQAJIoJsSYOMFoO9atqJ8S+kFWPxf1FjjwuWFCL0h/h+s/3eW&#10;/3/bGaIJgIHh7WMCaPsFhDUgASSABJAAEkACSAAJIAEkgAR6MAG7TABdn4N9CwG6fn9QQiSABJAA&#10;EkACSAAJIAEkgASQABJAAkiAkQCaAPDCQAJIAAkgASSABJAAEkACSAAJIAEkcFsQQBMAwzALhcLG&#10;xsbbYvyxk0gACSABJIAEkAASQAJIAAkgASRggQDsoAdx63sSHjQBMIxmaGjopUuXetIwY1+QABJA&#10;AkgACSABJIAEkAASQAJIwC4CtbW1V65ckUgkdpXq4pkxHCDzAOXk5OTl5TU1NXXx8UPxkAASQAJI&#10;AAkgASSABJAAEkACSKA9CIB7OOj/ffv2hQ/tUX+n1IkmgE7Bjo0iASSABJAAEkACSAAJIAEkgASQ&#10;ABLoaAK4EKCjiWN7SAAJIAEkgASQABJAAkgACSABJIAEOoUAmgA6BTs2igSQABJAAkgACSABJIAE&#10;kAASQAJIoKMJoAmgo4lje0gACSABJIAEkAASQAJIAAkgASSABDqFAJoAOgU7NooEkAASQAJIAAkg&#10;ASSABJAAEkACSKCjCaAJoKOJY3tIAAkgASSABJAAEkACSAAJIAEkgAQ6hQCaADoFOzaKBJAAEkAC&#10;SAAJIAEkgASQABJAAkigown05E0Bd3/3/c3jx4OrqhQFeTd9/d69cEEsELQQBIfDMcfc0tJSV1fX&#10;0fixPasEQj68BucVTRqC0wLDRrS0wNjxOJxmjUajaiH4HBc+V9PSotEQIhcup6Xl1psJSLQLEtCU&#10;/NBSs19Tn0OomjTqlha1pgX+bSY/aJqpz3CkuUWj1vg+eKsLyt9jRFIo6k5uXBIRyOPDTQM3Ugtf&#10;qajnioX8Fn5LQwPXy6WFx83I5k5YsFrsIeoxvcaOIIF2JeDu7s7lkrMp8Bahf7sw/KxWq3k8HmSg&#10;P8jl8naVByu3l4DviBfsKlJ95ku78mNmJIAEkEAXJGDbBMC/cwItd/PfR+Bf61+7VA95AsGFv/b9&#10;NXuOB0GUDUp8L+WsB18AP8wgpLkVAE0AXWrsaGFCP8oAFX98mHtdY7NK0+LrJnAVcvOkTWI3/vAI&#10;96zShozyRiGfE+wpOF6oUHOIW2/064K9uM1F0hR9zm1IE4Y9IfBO5rh4E4RFz6O8b8V+S4pvc1zt&#10;2v36OnnV4cVnT+Wdyaz18HBpVtR6+QY0cYjG6houz7VS2XJ3orhXQq+ou9aJxfDUxNRFCTz55JMm&#10;ks2gUhcVt6eLJRaL4f0B1Hs+n0/3ldb/wVJNmwYgGX5GE0BXuyLQBNDVRsReedKOZ0uCvfgu2hvQ&#10;vLhQJPD0BVMdw/yfvW1hfiTQYwj0ZBMA/DDLb9z8acpohYdKKun73oFjbgI+/DjD4KEJoFtcwUEf&#10;XPPkc54a5JteqoAJ/5rmFn6zZmys5/KpETw+j2jRyBTN7kJear580o8ZHBdewavx3aJft4+QMP/P&#10;lZ/2SPiQo8wg6k8QjVcIVTmhaSZamgmNSvsvoSbUKiKpKvdLD8mjJbcPnI7vKegexXsefO1faYmj&#10;glIvlUo9xs2+e3yDvG7d5j/DBNfDQ73UdcqnHxkUd8+v8PDsePGwRZYEwATwww8/6DPDVz8/v5Ej&#10;R6IVgCVA52YzuVlobZ/+F2wBzc3NAoHAsEU0ATiXf9trMzQB8HlckZtLr1DfkYm9e4X5NzSqLmUW&#10;XbiaVyNTNDap1GoNNIdeAG1n7twanr7j07LCaut1SoK97102/s4Hh6MhwLnwsbbuS6CDYwGUbVno&#10;uXBLWcfwgke1srGx2dOlMd5LKHYhSHdy0lYP/5BJoyE9yCFRRgGrqWzzIk9d+vScrdyt58ly9uRn&#10;XzNx7lNHBDJowLmyXfx34uo0O8Rnm7UFvJULa5Xbs+WDQkRPJPv9Y0zAiAgPHg9MueTSAE93F7AF&#10;FMtUtXJVvaLZWq1mwADAos1OuxSpS8RsrMlGbV4ApoLAd5tl2PJra77Cs1+cbQujlqr9wvAnSP2/&#10;8l9E/fHGioLiK275p27lnSzPPVFblNarMfCvlugdMEkGkmrUahv3ITw+dMmex0jK556fp9iFAh5U&#10;lhowrox8orXWbfzNoEVWEkAme+W0q1NUZoW6JSbK8/2HQ1+4z79vpP+AELeESM/B/SK+eCF682f9&#10;wkNclZTHspUEF7XB9Wn8HNF9gzzUzWWc135pyRps3qW2n4VtE8OeJwW09IV9l5ojUMzLvPjii6dP&#10;n961axe76sgLVZ/svDcIuE7tufvYSWRHLoabidX9ZaEJizetHSKRWVUqFfwLCj8986+f/9fr/+Am&#10;AMdpP0RryeB1o8v8EJjL2yqlpRtU9xCwkyPr7Df+WPD444+vvShjXcJ2xmCJ+On7Rx365YX9a156&#10;afHE0QNC7hgS9t5TU879742/fn5hVGK07SogR/cYQVZdcTCTPc9MB5swLgYz/DbrqSyRrl61/f2l&#10;v1i9BZmfjdRRsycl00+2YXlHnpPOeh614mjL01Ffi1MqsTlEmKGjCdg2AfCOnqb/aNGsf7X123Z8&#10;a/LK5Ec2dNg7EkcgcPF1a2xUt3B54IoHznlcPh9+m8ELgAP/UqZ6+EG2/atMzFydJYOUtTptMvuf&#10;5cD562UvD3P+mMLzdTJxgJQHJIrMs8Mo0SpLe8nmzN7CCPG4hJuA6y3kRngL3HicmnpVYXXDxVz5&#10;4WvV289X/PdU8X+O3MqrbHhvRsSXd4dZbNsZwGx2bObMtKNGQ1G2+eu0mTNtluvJGWD9P987mVCc&#10;gJl/lVxRdlWhrEoluCoOn9vS3NBYnlKy/eHm5pCW0E+BQgvEd7Cc4Jcxdutc6i4k00sFsVb1ZStK&#10;fNuAJ49dufK47glWdnzrbiIlX2clKSjYvXJssoP1pxxPWbky5fN2tpC6erk3qDTTl2e9s17+3w2r&#10;f9+xZ/3WHXv37Xrnl9qFy3Ma6zmuLWCOseYtOWz8ivf0F3rZ0R07iLQ8HYD8/B0rxsMTb9jLsvXz&#10;Ax0EYVexDrm17ZKoUzJLJBI7rQDTf6HvpaxfUibZZwRIfkm2cR7T4HbPt8TAeRtlLzl601KDffPm&#10;zZ9++mnNmjXffffdunXr/vWvf7311ltff/31jz/+uHr16p9//hk+f/DBB1988cXGjRurqqqsPeXA&#10;lByb/5zuKTc+z3lWamu/jjbNbKaFz30au2Om9mH8HHGU0Uzcvg+BmiO7cp/5188/Lx3s6aw7rn+0&#10;5Me35n3wfw/4+3mt/f3gSx/++tIn//u/f/7+fx+v//m3P86cPVtaatseTqr/HTmCHa5sO4u2vp68&#10;A8uPFTqn1s93vvjbxfc3pL7/7D/vdxMJ5zxxx49H3wzvG1xZKX3qw3k/HHo9OEqSfir73F9kkCnL&#10;ifnZOH06/EQbFirb8nnK9OkM1ejLz90ay+7ZavC60vbnkXNYYi23BQHbJoAmXaJ5WP9qnRm8LyeP&#10;fcnwDbpdGYM+weXymhs0vDolR8N1c3MhamvTvv337sVLt8y7b/cTT+SeOEGa6qllezZN87SogeNB&#10;0dO/8Lar+FYq171oUxLNn98ORobO6plxu3UKVXmtUsjjPJzoWyJT3ahsaiK4IpFLuVzJIThR/q5j&#10;+/pMHeg7M1Hy1vSo8kbKp4MxdQywQYPSvjZ4YwPtaNBtbgEAZ/9GLqz/b7gKJoDanBq1okrTwvcZ&#10;+lHo3BTfgbMIDUdZkVlz/j+EZCmMWwtpjrOQyra88EjyQQPNI/kl0F3aW19mFCYiYrpO6YcnGrFy&#10;JbH1OP1mmHJ8ZZssAHMffHCuvrL2uQX5srLa6Xffe9eid2Yv+Me/Pv0mMmlY0qjxH3zyxcT7Xoqe&#10;/Oqdk+5uqKqwEq+BlCoyUv8MhGucWLGC2KHVAc4dfY+yAHRg6phbuwM75FhTsBYA1E5QL1k7Auja&#10;CRw7V389O9b2bV9KKBR+9dVXYIJ57bXXnnvuuTfeeOOTTz55/vnn33///VdeeQU+rFy58qOPPoLP&#10;Dz300IYNGywDO/frY4MOGEwbDJvfMYY0e4ewLA+M2+O1ZqCuKqR9nZJ4ua5YNmnKHSMrqmpe/Xj9&#10;K1/t3XUy91xGRUpm5d/ni9/95fRbPxzLumUzjmN3GUH74HSX3OGxQZXFNTnXbg0YGTvsrv6+Qd6B&#10;4b7BkX5isSi8d2BghJ+XHxnjZuv3h1n1yOTZmJxs9MZB6jNz51qrCJ+trDBjJusE4HcELMt0HsPP&#10;TuFm2wQw/vcn6T+6vQE/cuk/+qvmT0/6j4U0lAUgmTCeRSMdblN0XolagxllETM9SLof0skO5xoy&#10;9r8bv17M9/Dzyjx+6r1p07549pndv627snXL2Z9++nb8HSmHj4I/eXOzyuq8V2vnyAf8c9SvsqHx&#10;tfWz3ieVMqvrj1MfzmmXE7Ra3I1zQ6UmB8zOawUh5+EmmxnuTXNTjW4mFwy885HBggStUIbyM5TU&#10;stZ6PBhnYOdWK7v8v5Uw7wHTIJuvVeoIqurKcuE9ValUsrhgiK/uDlu/KHbRmOBHx4fNHx38wJiQ&#10;MXE+/SPE/UPdmxWaa0X1Oy5W/nq8JD2/LrO47pNDloPJMwMDEfLNxsTMh6+1twY+z4zO+pHjZ+qV&#10;IRhLuFTGR+WDkzvlF6j3HbFrBUarj7NuuA0vJfKYLkerb0prD6hj1uWnivv7+0dHP7VHO0oZfyz4&#10;4+zZ75cvX3u5dYuMyuy9e08UyghVTVlZnWVbi+moUhP7XKK5Apb915XUw/J/j8h7PROe4ueO9PLY&#10;LxSLYC1Ofc4petq5pdlyxQzz64GRybsLCoCugdO+9jPpMfDI7t2PxJr57umfIoaPEcaDdFcorz7j&#10;Jw78ruv0dGjeQG0vy0+ZHhFBlmJ+VumOMj7AYIJh7thAg7rpaj5PMS3FeJDN3QR5wNTp5u6zdeum&#10;d9949tq+f2/4/u3f//lBtGzj5l9WrVzx2lcfvPi/HTtcRPAwt7oiA+yguus8P5+YuXix7iupGERG&#10;krKYPSJMLkpmX1mqlMkFPexlrTuBhYehhVubIbf5nWJ+dxk+g+mlDI6klH9HRycmJo779Yq2dO3Z&#10;tcuXgx4Iz8NL2jprCk8U1teX5ebC81ChgWVNbUgQF0Cf7K6GNGPBlUeVM79u9Uc+36K/zXST/a0e&#10;r+QPNxydtJJYOUl3uxif1d6mW8gfcaN5MQO3We1xowtcn1efb+GWfGt9NK/PqGMG3dDVon9+GL13&#10;2PGWQYSGhoJ6HxkZCZ1zdXWdNGnSqlWrnn766XfffXf8+PGBgYEwxzBu3DgYIzAQQB6L8ls2odn9&#10;Q2D0yqH79TG8LbWfIV/sYzt2PAaPSvonxPTOIfNtJn8mDW8H8hHwWCzjwjfqzcF0FZDp7W/hhcjK&#10;U8K4rar9H8BquXPf/t/j31PrAOoyd1JvGps3782uofE2SnMVTU0qdm8akD85PnDUsERYrLF9/7n/&#10;HbhqMkawZU2jksXvnqMjSBMzfVGgkZtRaR2Sn1ebjJ5W7NZ3P+Bm+krD7o3G8GFsUInBe4jJUlSj&#10;NvX4qMb1Lyrkm8ZT2/Wvg5Dr5u7Hv9lLHFqz8oudmQr43pB/Ed40TpxIS0uTNtr9MBO6uez69fjX&#10;r20MjpRMnjssJEri5i5MSI5OviOhd/8wkdg1JFICldbLyKZsJ8NnI+SOaP3lJx+WGx5JHhtZsNt2&#10;NYZPVv3LBPW0oZ+Hfxm9rhi+z5g+kJmfbqwkMMrEWA/Ts968aoefkvZLiSVoAmFhYbDK7/vvv6+v&#10;rzf87BQ+tk0ATmmGrIS6Y0h/OyMbAEHsfuRz4ktTj0Szg6TPjdZzkdkJkVFO2ONK3agKym+oPndp&#10;z1/7Rr+94vnLV/p/8pkyLDQyNiowzOfMHxvh55nPF9hyA6B+Iz09J6etXmx5lov0/KYXDJi7we54&#10;7GviM2opAfHYr1rV7Oh4rTP/zB3L4WFvUtxKbeBilzVzBymR7pcRHtgmtZFAdjyWTzax6vXn9L67&#10;5Lyd3n5P5jH0pCXftuH7ckpSSAcIctmDtW5ZuDxqL65dda3f/8HEyGOPPTaROHSxuIl88pZdq3cP&#10;h8hVLi4ubK4rJYczd2hAYXXT2czqtIK6lzZlfbg99/fzFcs339x1ufJ6mQKWAxzIlEYGunmJ+JFe&#10;Qst1mgOj8ZiMCfk+pPdvhM6TP136OU+KHO3rT36kdR2jFDn/uUH04MKb1NHWSyVwvjF/s2tIe3XR&#10;v6nwRkbXCmPaut4Dhls31jqxDwyCi5Ie9QMr3qMdEMxHz4r8ugYqKipyzk49OHm1TmX530Xigc8+&#10;WzpAGxVekX/yEDHi7jHhbCx9RkS0y/s1atDvVXUt6iaOMGA0FQUQNnBodnFr0DRxmhVaS4MVL4BW&#10;7dqgeoPpeJOBAF+6rF+mU+54hi6+pJZCHNTeczofPcaD2vpSPqfWHpg8cUjbAzXxD7P+yZGBelOE&#10;VpeCCo+P1Tfygs6xf+Uk7dGDyY/oD+rkJh9vlB5mbAMgQKViKGW1Kms3FhmcrAWWQTW3NCiSE3zm&#10;3Rn40Ozw+BhfeV2Dn7u6oaGxRa3kC9xglZTV2zMwatAOauIfXngHRQWSX8EWQN0VRo+W1krouTEq&#10;kSujmO4zOvN7k00uaG0dlp9BDLe26SONsWLGu8vSLcfmaaXL8+G0EyNzclJT1z22etMR0EekJ77/&#10;v4sD3/kMTAAvvng/sfNAfgOdNT+7zqNXr14+HupmpdU4Jva0zjovZSCD9ALxJX19m1+38LY3Sfer&#10;O7bgEZOXXfIHXXszkTcZLA84CCYAOALVQUmolx7wg4RuocHuRwrIG8PI6550e9UtSNA79egu8IMr&#10;V9LH4EbUNfYlsXWlpU4aLRaCdmk93no3jOrSvXdk/ULYsV5RoVCAeg9PUYjzd99994EjBrgDfPvt&#10;t/Pnz6+pqZFKpbDeMDg4+JFHHvn888+XLFliUXy9Cc04hyM/BFCD7nfC6vJFWBCYtXomtc4R7kzm&#10;14j3dpAvBEYre8h1hPADqdP2SXmZ7jqqH+a/SeRRsx9faLz1x1f7lDB5E9Fj8Zvy5vqXhw2DhQBP&#10;DfaEyYZ/ZcUugzcNAD6COJNRrp1gaFASfHZvGlDxiAHhPl5eldW1p9PyWfqEmo9jqxHUvhHUvhWa&#10;vijA05QZHqEdkscfMxw9oza1734Akhwr+hZbTbkpsn6j0T6MydWvnvRI6N9ezSql2m5tUyuKdkjX&#10;zyfoV2PyTeP7WaQWrku9p//87N3ExEdXvnhPnEiRfXJnUdDEu8eMGTNoUAxRUgb7QduVVErVgy9N&#10;ff3fD19LyUk5fA0MAVVlMjABLFp+t7SyDkI5Bkf5Q4WM+4IbNGT2bNSei5j3kn4dM9jsf3nQxvoh&#10;eESS5lVLrxi65+FdzK8r5HNL97pCPqKZn2528aHvR8MllbqnpB0PSb3KZt9T0n5BsQRNYOnSpSNG&#10;jACj2Jdffmn42Sl8Os4EYOAka2wDmP7Ll/TCwsB5L+lX2ZodJN+zH2G5rkZLhgwZp2p2latUoW6a&#10;PtHPv//upLumJvVPePjZe4KWzZImhLgk9W4gKlJPfZN//RhEC7AKVBsLQPYZsdxygDfyXZjBNk5V&#10;PHP1Z5T3gG4pAfxYwPuuXukj36FNilurjVwAQD7XyV9hUjNkqI1uVGuw0K/fJb3TaTcGbSLf241U&#10;UvCs1Wukk98j1/maCgIv3bYiHFRWEw9O12mQkl7DidIqJSGrKw3y8rC4a4s5/xX7Ci8Xyvg8zok8&#10;+ZXC+sq6Zn9Pl/om9dREyah475mD/Z+YFPb1oj4Dw9yDvV3/NYuagLWYjIExjgkBg6AdJjg/bPFq&#10;crJTN+dJkXtuELUMhJz81LlBGjWo40yFATDIYcifoaju6tL+UNPxA2BMVxzQgTZ8OdBdSvBTrhtg&#10;+EjLwTB62jlbc/mNGvCftfiZby9qbQD33zncS9ev8ssH/lvfd36MD3VA4BMY6MH+qQEaJ1mqRQUL&#10;AdRKoqURlgaAtsMhWsAooNYoWzQqMAVom7Ly4qVTs01HFzRwq4NudBLsCCsP6vQP3dOG8SBVbOsL&#10;np9HZDEZHOEBRvofkEVJo6b2eQaOCqQ4cJSaC6WsOeCKQDoqkEnfdPKDv5h6+xvMNpjYABhLWavK&#10;Kg4O11UtlMT4C1Vc7rZTJYWlDffcEfj55ps8LjcxzhfGKcSbr3GRtBBWrGlkA3A5kw8s8gKiVv7T&#10;0QHg2gODAKMAcH0a+i0x3Wd0Od0Vr21BX5nVh6HJrW32SGOqmPHusnjLmXTKbF7O8Pwbe14cTH4f&#10;NPixY2WlBFFeQTz2gG7BckjfCURROW0DiIwJJENYwWo1wlYIRvYXOeuc9HrVgytpaxY8bsyvW9L1&#10;5iXtqn+4ak1WvYIFbqVWyTZrFErqXqNJ3wDtwpnpjO/M2sknpntFe6NRd5ruziVvXEudhHtN9zYB&#10;t6XuPrPeDaO6dO8d9nnwpqenZ2Vl8Xg8uOVhnh8+0JH/3N3dn3jiCQ8PDzC9bdu2bdq0aUeOHAEt&#10;yJL4Olua6dXmyA8B1KH7nYB3hVYTtNXrw8JrxAqjNwZ9DfAeAEoh2KbpGWzTFwl9PvPfJPKU6QsR&#10;aU80boi5nHkHqmuIuRPjtNHgfMIHEVVSMjAjOIC6CtlvASfgk/GhYOBUVMx/x5KjI6hfYGr2omYB&#10;goUhMZBa/+4Hx7SeHaS7B/meafGNwKTT2ocxdIrQtkd+1CXjSqmjhm2CQWC559eRWbTlSPv8thEF&#10;TC4nhg8O0f74uHv4E0oV27FQU28aGnVLTUVd/JDotFM3cjKKfAM89286I3DhDxwVe3pfenZaYURs&#10;EIuRNX02thbR6S56mz1jbbpnH2jwpD2U6b2DLMf8PNTVSL4UGD0wmZ9uegFYu0kz1mPHQxLkplU2&#10;+56SLLhjFusEDIPWsQhgxwqn7Zf5M4v+Q//R9d14TkD/0V/d7m+i/2y1BhYA/Ysx5TBoHFjDVnFq&#10;kkEmG3scfmTtcdFTq0EyuRvP198HtJEGeTFRsbbowjcRkpDGPanF289UF7nllQmPHz+t277XliDW&#10;gwFQP4rjjxraxq1UaKT4kbqeSXEWtQ17GeZ/6dhcZrUZtaz9aaG8043cGJje21doJ+xIjZR8grMQ&#10;xBY3OK9sbPCyvG0rUwWRXi5BXkJvF16sv9vYOO81S/u+Nj3yifHBM/r7Do325Kg13BYir0zx/p6C&#10;x/6T+bV2QbZ1SQyAsRCZyqL9xczPB3LDxg8CqwDM8FuY7STtBmBpP2dqaKGOwziZWWDYCmFHPtPR&#10;s0t+5nZq6rUTl3aIQWXV+vZTXgAcAlxyOPIbR0kTANddo1LXVXrBYb44VFutlVgApL5h8sggfyJp&#10;v/t2STDnOV2vv5u0QL0IbNG3T7kjbGkNBKCLBkRZdFhEGiODCuo1JlIV0gUXcGrH4OXWXcQT+A0a&#10;PzgI4myeuCb94c/8XafKxgz0Aj+aalkT6KJjBvhovPq5CPkwb2mtcepxslnvC0PNK222EgiAUtJJ&#10;8ymLHTKY27X9DNLf2lZMEU4Cqp9Xs2kLdVKD7VZN8kvglKKLz2ty3TK63rRKQs3ff0m8YOrar81B&#10;+gPokmXHPdLrP4J2nAMfAksJ3k8dJ2CjG45XrC9ZXFwMn2F1G3i3+fiQtlLYBQDuIEgPPPDApk2b&#10;BgwYwOfzz5w5s3jxYpjMsdgkaSkzDinrBOnsq8L6a4R5XYHzP6Ms5dYMgKRlr/VisBAnlHECnUU5&#10;+7pnOfeZtDyQ0d/Xa+QgdmH/Gatq8wgyvKi1EQKo6qCJU/wPrKCEdsIbgXmlZjjAl3Em5R1GJfr5&#10;fcJsIYCzhs/NnXQs5Qt5e347seqRH2c+PO6Vb5bUVtWd2ptWeLOMw+Wc/fsyxAjoPcBy0GhTUYye&#10;jbqTYFiEgAApsKhZZxxl6IH+Qcrix9/aQ8+uGQ5KQyKTHW7S+sbb/yHprIG+DetZu3Yt/HYMGjQI&#10;vKoNPzsFhW0TgHPCAZI+AAavBPBzr/Xwg4UAuvddMKzpo2kxHqTsAOB8wvIFGayCMPXIEwuUPE5j&#10;SwtsJF9WVrlh4z5FU6NYcrNJ5CIUCO59ZNC9dybPvncml8PO3EhGwKamuvTOsJT9W+u6rXvYgb+U&#10;LkKWpWGizKJap3GjPKRjq0Fxk69U1nOftq4sB2cC8qFuqTZ91ZQO+qmBd7ru0UzGFTBcaEf+iBlG&#10;tdPV0CoIi1gAEl9iw27dUvLK3LNEEDj/e3sRBVV1dri8vjct3N9TGB7gOrG/LzgPXCmo23KufNv5&#10;is2nyo5k1GSWKHhczrUSxYqdBb9crj6YZzlUjzkw5mEB5/7HyCUZNOVfH6Mn7MlfzPxfjxL0hOeg&#10;HcuNZ/iNq6JWSU42NbRQlaSRSpOJBcbKXQxj2joy4FbAKtIa0+hZkt+ogYrtv377zOD+5vIEDJj8&#10;QFjRTnoph72xADRaK34zzPmLg3hqJVea9nfp3x/Xe/1ekn9/Q7G8RUmI46eQSwOsJ2rS3mDOkVrt&#10;T/8K6/3y4U4kA/RbTJBxpT74ue5pw3iQrGL63C83gpcc87YDpNK/Vb+Gmpq536oNBED5KzFseqK3&#10;YGi9A1vFpMz9+q0OyBjtrV7IjKUsV2UNIuyGArFR3ENGC31FE3q7w44ocPtczJLFhXp4uHCuFyoG&#10;BomiY4NFoeOEAoiRav15SCr98NTTWsKod8odukAAFh95pPMwZbFkvs9s/6IxPAwZbm0qPICtfVsY&#10;7y6HbjlbYgf4E6v/q9u5rPj6ESIswM1WmQ48T77TkneF+XVLXtb6KxmuWqZbi7QDwI+5qUGftNix&#10;idVJuh5o33PJSQJLiTS56aojb1xL+cAi2LrIRnefselG23gHBQXBXoAw5w/v3ytWrIDXtfPnz8Ny&#10;gD/++CMnJyc+Pj4pKQlagAywUgBWDVh+QpHT9QZRfso2fwq/Ro5elfRiHUj6Hw8DBRXm3M3FsP0a&#10;oS1DC0YnsLiR/7F811l6ozBun/rh1P/4kufYlSMIXx9i66HMerq6msI0ws9bO0Nlz7Ceyyg/c/a8&#10;m8ht9p3J08bG21PUIC/lcNGmETR5UWMLwaK8pGeH1jlLP+Z2vdEw1cxUqWm+mTM/W6/zUtWeG/Zi&#10;xZUviH3nDIMBGBYTi4mz2hcNWDZaV0G4CGxrKHQFCcNJw03a0Ru3blbs3XDq65c31dc2nN1/OfXE&#10;jfSTWUf+vHAjvSDl0LWr527aMbK6Z6NhEepxMkm7qJlVXRZfMayXJh96Rnu1MD7dWElgnImpnvZ/&#10;SDogKBahCRQVFcFCgKeeegp+QQw/O4WP7RvMJByg6yFP+o9u3uSrJZnMQmWTHn5aTX56cgE5kQBe&#10;s7DsVmc1Mzuoj18BubQLB2wBAB8wdbNKoG72cBHA52Z1S1Tv+OS7VpQpp+eVRAobGqViUXldIVG6&#10;pSHvh0N/bbZan843nlytRjtnk37idICA5fmDtK7b2uBynpCLdvu3koa9TK2x0ibKm9+4uMlXg6qG&#10;LY78WltOJ495baZNkzroewyz14YlSY8+mOGiFpnTiTxiWRDDNr5dAhGPpk+fvmDBHzcJr8FLnw3e&#10;+i86HOAhYiLl3eXiExUjrChkHw5w06WqMf9MHf755T/Ola8+cuubw7dCRJy7472enBL2yPiQhWNC&#10;hvYSb7xaI/IW+oj4YlfL+5kzAGMcGaO+wzp87YQFhY6yANA2AEsrnqk6yZcAY4c4uimyksd2zLQS&#10;SsJUJMORab3urF9V5qOnbZpJfl0DZJCe4fsmHXiMwQJANieKHH1PUOmhExnltIMl+9SiphcCgAmg&#10;WdKP5+IZBGsByvd8dvOzuyqPbYNVAB69J/iOeICTMcZmnaT5D9bv6657co2+9mlBevzSC5tfKEjW&#10;eStTv2km4QCpXQR0Pvq6pw3jQa005PpmsAKYmwHI2nfro6hR6pP+q2GFBkVXEqQLEyTaO7C1vyYx&#10;h2j/Op1SxVjKYlVWIUIMgBaNJjamT6XHiBfuC3Hh8SHGlaxBfeRqbYVcJZU3vzjTt1SQENOHVFd4&#10;POsLdiilv/U+oAyiVm4LfYwxuKno1amtz5jW+8yK+BafQUy3tukjjbFexrvLkVvO1pXrPeap1yI2&#10;rKLDAf6PuGdyZFeyAGgX4MG7pvl1GzjvS/39cjzCdCGA3vEULmj6TqReWik3PbAMgHeB7ma17LdH&#10;W/ao2+I4sdIySWpCThe7YK7FjEbN6u8z692wNXwszg8fPnzy5Mmg3oMjAMz5z5gxY8qUKeACAJsC&#10;Dh06dNSoUb/++iucgqAAy5YtCwgIsFJla2QL6s2CWEy+Rjh4Vc4clE+63cCble6lhVZQqWNHCXpG&#10;mP55oN5k4B3E9muEtsj88fm60dXdvxbvOsbfJHMGRtnI9yGW5QjPAfc/GrD3Jzoc4BliRHwAq0hD&#10;JhKU1TR9tObAseMnQwMl36x46O0n7ho9KDJI4hEi8RieEPyPuUPWvPtgTAS5ktx6avMIGr+o2YRg&#10;MHqMgjGOuV1vNAzVMl9I5hkBBhUx4tN99Lutv3//fVPfnWYYDIAgomLu1oYDFMWMnuiTdogOB5hN&#10;BAcKbSso2kYn3jcUPq1c+lPmhVwfP89Te9OfmvjRmvd3QDjAvzed+eiJ/6hVmpO7U7946b+2BtDw&#10;PP18Mt7Xjzxm3YXftAVrrxi6e9DG6wr5CGV+urHrjm5pIvlCwlhPuz8k2cmJuRgIwF4/EAKAPmH4&#10;2SmwOGC3tl6Rfi+Ao/f9ADn1yn/jRLKgyVe7ZaLDBpl4rjAetLtqwl0srjh7/oeX7s8L1oT5j3rv&#10;+w31VZdO7P72rsVrGlNSXxqWlPDhx1PmTq+78fnZK4pRd78aHR1jfyNYoh0JeL1zWcDnalpaBvoI&#10;R4WJimQqLx5nSG/PZ+8E/++Wczdlz2zNuVDWIHblq9UtEMLs1uv92lGatlZNB/bpoO3S2yqsk8rX&#10;bAyPWCYl0sPJcAAtzY016luXk+tzrhKw3lLg6jNkTtCMVwXy74ji94hh6swVvNBXpE5quSdUQwdo&#10;M3EmZDzIsrcwtw+RkAqKyouOvHD1ZPprG4uX3R1cXqvKKG4aF869f37/PnM3u4tELGvDbJ1FALYA&#10;hPhzjK1bOdU2adty3bWtZaeWbo9uuLm5NTQ0fPDBB6C6gJ4PsQBg2T/sAvj222+DIwAo/xAOIDw8&#10;/N5774WFANAbCOzs1D4xVXY7/to4DtV3xAtQmMshegW53z+536y7RgYFBdbK6+sbmtTNapGb0Fss&#10;Kiou/eq/J7ceSIec1We+dLwxLNk+BI5svfjtq7+zqdvT1/2Xc2+xyXl75mmPh+TtSbLr97onmwA8&#10;xOLys+fWzJ+qbGpQ+0f+48/dHmGBR/76r0BZU3wutbheOX7BA/U1VdJa5agJsyPCQ8GK3/UH7LaS&#10;MPyjDKq/LfUqjY8L944ID41SM62/z+Boz68OF/+ZUSPTtIhd+ODfAR7O8L+iNxz13+sArPTqudvL&#10;AkBUrw+NfEpGpAfDmhzKF4CMAkj9wT5oxjvPoQnA7CJ0ugkAWoDJSS6Xeyn1QmPqW7mpha+uK44J&#10;c78nyX3YcG/34R8OTJrYCZHpOuDu61lNdLwJgFx4U/ASm8AWXZp0+3RDLBZDcCYwrjU2NsKcikgk&#10;Ap0flgbA+v/a2lqVSgUOnGAmADL0wY5400ATgD0XIm0CoBPEBfT3co2L8A72F4tchVweV65Q5dyq&#10;zcirbGhqVqrIny00AdhDt+PyyqoVl0/dvH4xT2V5jxUIGdisUj/7r/s6Tqzu1VL7PCS7F4PbR1rb&#10;JgChUBugE4ICABfrX+0G155eAPDDfOPv/f+aMVPg6eVTVRYa0WvESy/69e7729pfmntHPPF/L2ga&#10;lR5efp6eYhAbIsFaW6Rnd8ewgBMIhHx4jUtwWghytwYI+FqvVIeK+HdEuh/MhT3mmz1EfD6HoD3N&#10;ycTpsl4A9N7LENXH1kYKTmDWtaqo+k9w1HPaPf9sSoZeACaI2sMEAE3QVoDzF88T2V9XZ10tLGtK&#10;SIp2TXwtMWkUrcnYHCnM0LkEwARgRQBLDgL2y0zuZrWSLgYRrhwJM2V/m+1Qor27ARo+3FD0bWUi&#10;vv4grfzDWbAIgKWgHXppXCWaAOxBbGgCYFMOTQBsKGGebkSgvR+S3QjFbSWqbRNA98Uh9vAoKb6V&#10;lZ/vExCw5vkX5Pv3uxJEhad46qpVjzz9DAS8gu1BqRdiNb0Pdl0dW12l+zLpXpKHfngNFHtCp+SD&#10;n16zpgU2BXR35btwYUMA7S5yMP8PZgJQXYpe78JeAN0LvZOkrVgdBJsCtECofzU4ocOtBvcbtZuJ&#10;hQ0AcSGAk8DbqAZGAuL/Z2YXFV743p2ndI97ZFD/eLW62VYIgI6RDltBAt2JAEw26MWFhxz8EkGi&#10;rWn0v3pDAP21I7wAuhO/zpcVTQCdPwYoARJAAh1OoCebADocJjaIBJAAEkACSAAJIAEkgASQABJA&#10;Akig6xJgHXCz63YBJUMCSAAJIAEkgASQABJAAkgACSABJIAEbBNAE4BtRpgDCSABJIAEkAASQAJI&#10;AAkgASSABJBADyCAJoAeMIjYBSSABJAAEkACSAAJIAEkgASQABJAArYJoAnANiPMgQSQABJAAkgA&#10;CSABJIAEkAASQAJIoAcQQBNADxhE7AISQAJIAAkgASSABJAAEkACSAAJIAHbBDh7du2xnQtzIAEk&#10;gASQABJAAkgACSABJIAEkAASQALdnACnd9yAbt4FFB8JIAEkgASQABJAAkgACSABJIAEkMBtR+Di&#10;2RP29hkXAthLDPMjASSABJAAEkACSAAJIAEkgASQABLolgTQBNAthw2FRgJIAAkgASSABJAAEkAC&#10;SAAJIAEkYC8BNAHYSwzzIwEkgASQABJAAkgACSABJIAEkAAS6JYEMBZAtxw2FBoJIAEkgASQABJA&#10;AkgACSABJMCGwP+9+Pw9M+4ODQlhk7lb5LlVXLxz195/ffFVt5C2XYV0IBaA3SYAT7E4Lq4vdCMz&#10;87pMLm/X/mDlSAAJIAEkgASQABJAAkgACSABJOAwgY2//Sd56BCHi3flginnLyx86OG2SCgQCObN&#10;ufeOCeMS+sX7SyRQVUVl5dVrGYePHNuy7U+VStWWyjumbDuaAEDzX7p40ZzZs8JCW61HRbeKt/2x&#10;fe2v69EW0DEDjK0gASSABJAAEkACSAAJIAEkgARYEoD5/yeXPWozM6h1kMyzwdQvqIE2i3dihh9+&#10;WuOwL8CiBxY8/8w/fHy8GeWvqZF+9e136/+7qT16Bzo1JKj5XMr5NtbfXiaAKZMmfvLRexyCs/WP&#10;7fsPHrp165ZMJo+Pj4Pjc2fPaiFannrmhbPnUtoofVco/twzTxEtdgjy9b+/tyM3ZkUCSAAJIAEk&#10;gASQABJAAkgACXQUgaMH99n0/wf9f+bs+8zndOfcO/OfH71PS5qRmfn+R5/2i+v75uuvdJTsrNoB&#10;28X4SVNZZTXO9PEH78L8PxyTyWSlpaVyuRzm/FtaWlxcXMRicVBQkKenJ5wFX4DX3nzbgfotFYmP&#10;i3vr9ZeHD0umMwD2tevWt0WptGQCWLJkybp16xjFsL0QAJT8Tz58b9ufO97/8BPzKwPMQm+98Spc&#10;H6++sQIMBE6k0ylVZWek29VuTPxAu/JjZiSABJAAEkACSAAJIAEkgASQQMcQYKPdwBQvTOgOSx46&#10;QqeXgmxiT/HDixfRQhraCJYufvCt11/tGOFZtuKARkbr/6DwZ2dnl5eXczgcaAu+0h/o5O/vHxMT&#10;A0ecaAUAzRpsKOaOFfQQsOyvSTZGEwDo/3Q2RiuADRMAWCl2/rF57a8b3v/oE0aZoAM7/vidXh1w&#10;z+z5YB9yTPQuUgpukozM6+9/9E+b8rz1+ivxcX0duOBs1owZkAASQAJIAAk4kcC+XX/E9O5tvcLf&#10;t257/a2VTmwUq0ICSAAJIIGuQICNCQC8uR9c8uhzTz9FOkSbJdD/Qdd75fW3YEoYToKl4L+//tIV&#10;uqaXwV6NDPz/V654AxT+q1evggsArfnDv1wuuVmeWq2GD/RBcARISEiADyvf+7DtKwLomXVL6D74&#10;6J//+XW9A2DNTQB6/Z+uzdwKYGNTwBVvvAIz/4AGxAW3f/BYgA/k9fH0U99/+yXo/7AcQB8dAFwa&#10;rAj9639+Tjt/+t6Z9xjm+ej9leYHTSoZOWLYySMH4PKFP6gEzr7w3NMpp46ZVOUAL8Yi4AQCt4HN&#10;P8hmpUVDmUFs6KYD4kEHoePt1E0H5MEiSAAJIAEk0B0JTJ0xG16PrP+h/t8dRxZlRgJIAAm0NwGY&#10;34U1AuDuDSsCwO9bLPYA9ZCx0U8/+1K/rL2hsfGll1/Tf715M+exJ56GpfX6gvAZjsDx9pbfvH6I&#10;/wfr/+E4zP+DkktnEAqFcXFxw4cPHzZsWL9+/dzc3MAEAMchA2SDD1AECrZFWuv6P9T8LJP9xYEW&#10;TfR/qMH8iDUTALgAgJkHdF0wCIHxA/wTQDEGjwD4Cn9ff/sDWAfgCCzAgKphjMFAAEWsCArrK4YP&#10;aw1HCXryiGHD6urqrfftnbdev5mbS7+7NDY0Qqkvv/538qhxf+7YCbaAw3/vgSMO0LFUBLpMmxus&#10;/0E2640qlcpvv/8RZIZ/J0+ciJq8E8cIq0ICSAAJIAGHCcCPZlfz4XS4L1gQCSABJIAE2o8A6P8P&#10;Ln4UND5Y7k1bAXb+scWSujd+3Jijx07QwhTfKr5wMTW/oJD+WlVd3bdPrGHUPfi8+sd/9+4dDcaC&#10;d959vyNtAeD/D62Dbl9RUUGLx+PxYKrfx8cHFF6Y/4cPYAXg8/n0WcgGmaEIHTjAsWRT/4dqYXLd&#10;KZEXYc7fPJmIbc0EMGXyHeAVD/EJoMzkSXfQJeFSoHV+6Al95OtvyZB4ZyhbABSxwkUurwOdX6+x&#10;g8mgSdkkr7MxnS50EV68lEpXu+wfz54+c84x9CxLgZBgzjD5g7Imx+ErywrBSlJXVxcVFcEyP2ZD&#10;AkgACSABJNBOBOAn+F8ffwgrOWmvOkxIAAkgASSABBgJ6PV/+uzfBw7SKwIs4fLz9a2rrwOVHjJc&#10;TE2bMH7MlatX6a9gGgADQRfhDPv/gSQQ/08vj0QiAS8AfTgAOA4RAQMCAvQZ6Mx0QfYJ9HnwmoeV&#10;/xvWrbHi/29YYWhoKPv625LTmgkAAkKACQAm/6EB6AMsBKBbMjEK7D9AZsjIuA5/hjEkzMWCXRbh&#10;oD7+4dQ7JxcUFIk9xEMGJ4FjP0zp00Vg1aL+1QQU/sJbtyAWheEsOj35/69PPnzisUfCw8N++89q&#10;2tMeChquF3CMS9Gtoi+/+c7kj+xgZuYDix/R/7GPekD3l94xAeSkJQQPf3gPg07BOggTmaHv9JGH&#10;l2gjcJgXpAnAn81lFI5BwFJIAAkgASTQ8wjQ+n9gIPlaM2rEcLQC9Lwhxh4hASSABJxCwET/B/9/&#10;WP+v1/8Z94MPoawDMP8P/1ZWVs2bM5v+ClYAMA2AgQCc/2F1wPc/roYA/jC/C59LSkrfXLFyw8bN&#10;d824F9YRQH6YhaVdv+EsbT5wekroFw91Gq7pBrd/fSt6Q4DhQTozXZB9AkowZwxqrF75tVmWvYJp&#10;syrrGWzEAii6dQvsPQcOHoZapkzWmgDgCHyFi4D2A6G7B5aCa7ZiATY2NZ05dw40fyhFq/Snz5JT&#10;+hcuXsq4fn1wUiJ9HIwC2/4go03QafHDj+/Z99e/PvmAVpv1x7f+8eePq38pLCx66OHHYBEj6P+X&#10;UtPgioGv4aGheoOCvYAg6sOI4ckmf/ZWAvnBevTMU0+AJn/fnNlvvL0SbBmg/yclDqIva1ja8NQT&#10;j8NahkFDR8LX/3v1zd69ekHfIc+gAf3hKxyslck8PNyhKvOCcDAoKBBgQnGoxAHxsAgSQAJIAAnc&#10;VgQM9X+642gFuK0uAOwsEkACSIAlAUb9X+//D4sC6Plgk+Tm6urh7gHz/6DqZ2Vnh4WGwldYAkAb&#10;BWgDASwNkEj8YJ/CXlFR8NXV1fWD91Y+uHD+X7v+fHn5C6D/g78APRU6csTwXbv3shTYrmz+Egnk&#10;hyXb+lKNjY10OEA4Qv8LX+GgPgOdmS5oV9LHUGRTSh86gU3mNuaxYQLoRyn5tCOAfi0AWDJoEem1&#10;AHBB0BnozNbT2XMXQMMHXXfO7JnlFZX6sBBgCgK9HV5QIFgALA0wUWtBw6fVZpi+YFz5Dweh2vvm&#10;zoErBpwCwDUgMMDflizM58lxN/+zvy46FgAo82ALoG0/4NoBMZnpyxpevAL8ycuInvMHA4evrw8s&#10;FoA8YO+guw92EDpQAmPB0tKyHbv22C8XlkACSAAJIIHbjoC5/k8jQCvAbXcpYIeRABJAAlYJWNf/&#10;4SwEBbBUAXj75+XlV1dXx8bEwOJ5OjoAWAHAFgAGAigVGRE+eaLFZeNgIID5XXq69PW33oGq2nWs&#10;aG0fUmVlZUNDA3yAI3QCPQ52CqTP6rM5JgxLKwBMqENOx5pwoJQ1EwAs7w8NDYZKwdgDYtFrAego&#10;BXAE/qWNAmAIoNcChIaGQBHrQoByC5r8AwvuAwXYcKofIvyBNwGoyv3i4/f9fYCxku9//BnGw5Ir&#10;hT78nu66WekADihC7giQcl7/B74PjNtjsKwc+nvg0CHa8QHSqTNn9TGZIUQz6P/AgfZcAJUeMtB2&#10;AfNkUpBl65gNCSABJIAEkAB4yYFxnPb/N09gBXB45xpkiwSQABJAAj2MwHsf/lPv50/7/xvG/5PJ&#10;rAVxA82/pLT07wOHYKofsNDRAXbv3cc+EMBH76/SR2QHv4D2YEuvTIc5WnrnP0iwC+CNGzeam5vh&#10;OMz/azSa69evw0H6LGSDzHCKLuhAYmMFeP+jT2hH+45J1kwA+w8chiGnVW56nh/0YfiDZe2g84NR&#10;gF4L0C++L5yltgPoC0Vsyg0T/gP6J0A2k6n+axkZd4wfJxS60Mvm6QQTF5v/+ys98x8YEOjh4cFY&#10;P7jZQ2RBvaZtUwYrGcCQ8dzTT+r/4CudOS6uL8Ry0P/BV5atwFw9eCiAM/+tW7fAyd8wqAEo/OAK&#10;AfUAPfACgA+wlmHcmDF0f8FRgl4IYF6QZdOYDQkgASSABJAAbgqI1wASQAJIAAnYS8Bc/7dZg6ub&#10;K5RKuXBhcOIgyEw7/xcW3QJbgM2ykAF8BDZt3mK4dyCbUvbmuXotA4qIxWJavQed38vLq0+fPvo9&#10;/2CDAPjq7e1NbxAA2SAzFKELOpBgBt26FQAcK+j59Q5L1kwA4OkBDv+gDIM0+ml/UFZB4QfjEG0U&#10;eP6Zp2iLBXyAzGxiGMCE/42sbPOpflgjEBUZATqwYcx/+HwzJwemL2hveZhRh+J6OmAsAKsMHQ5w&#10;1fsfgaZN243aEiQPBgn6qP/T781g6bjNoYIuHDtxYtrUu6CDaZevQC9oIUFmgJA8ZDB8fnDB/bTP&#10;Pyx5gHUQdH+9PD31B00K2mwUMyABJIAEkAASQAJIAAkgASSABBwg4ID+D62At3//hARvLy9a+aej&#10;A+i/MopBF6HDAcKe6wvmz4Ot32mn6XZaG3/4yDGQJCgoCGb7Qb0HVT8+Ph6iEsBBOiIAJDAH9O3b&#10;F07BZ8gGmeEsXdCBtOHXX8Br3pIVoOP1f7KnveMGWOkJTPLv/GMzvRUkRG4IDQnZ9ucOeqECLAqA&#10;fQ7gwz2z50Ps+jkwuz17PhsTgKXmoIKXX3r+08+/6sT4dqB42zWucHXalR8zIwEkgASQABJAAkgA&#10;CSABJIAEOoYAG+0GZlUfXPLoc08/ZXP5M/ucHdM7uhW7NDJQ708dPQihCrKysqqqqgYPHkz7+Zsn&#10;WGZ+8eJFPz+/2NhY8E0YNX6SSqVyoF87//gdnOVpVf+fH70PWrO+Eqfo/xfPnrBXKhvhAOmQD2C3&#10;AG3/7DkyBCC97J/8cPDQreJiWA4A2wtDTyBbW/R/qBD83s0DAdrbnzbmp/c+YJnsysyyTsyGBJAA&#10;EkACSAAJIAEkgASQABLoYAKg2cHEu/W/jMwbIJXYk3SM76YJ1Pivvv0OhI+JiQkPD9f7/5t3B05B&#10;BsgGp6CIY/o/lH3l9RVAlY6pZ+gLALpkB/v/6/towwuAzgcSg8UCHELg8wOLH8nMvA4fYDH8ijde&#10;ATcBsAI8+czzhgv47b0gYP5/1dtvgNP7/732huEqAHvraXt+GBiwd7C5rOUyOYwZ466YbRcDa0AC&#10;SAAJIAEkgASQABJAAkgACbSRAO3Hbb0SWNZ9z+x5oNOxaQtUwp1/bIGQcGwyd0AesFyMnzTV3oY+&#10;/uDdeXPuBT9/iAJoyQoAOj+fz4fVAVu2/fnam2/b24SV/LQvwNpfN0AUwLZX64AXACsTAEgGuvHS&#10;JYtAPTa8hoA4vTMkasJtHzysAQkgASSABJAAEkACSAAJIAEk4EQC//fi808ue9RmhWAFABdvmOO0&#10;nhMmSmFuuOvo/yDtDz+t+dcXX9nsoHkG2goAxyH4Pyz4hyiAEPwPvsJnOAKf4Qh8dbr+T0sCVgDQ&#10;r2Ee3QHJTYq0owlA3xLIGh8fB18zMjJR82/7mGENSAAJIAEkgASQABJAAkgACSCBdiKw8bf/JA8d&#10;0k6Vd261KecvLHzoYYdlWPTAguef+QfEBWCsAdb/g///+v9ucrh+6wVBrXaKNt0RJoB2QoDVIgEk&#10;gASQABJAAkgACSABJIAEkIDTCYAvwD0z7ra5IsDp7bZfheCNvnPXXsfm/w2lglUA4Atwx4RxCf3i&#10;/SUSOFVRWQn7/0H8f5j/d3j9f/t13LxmNAF0JG1sCwkgASSABJAAEkACSAAJIAEkgASQQKcRcMAE&#10;YGNHgE7rCjaMBJAAEkACSAAJIAEkgASQABJAAkgACTiVAJoAnIoTK0MCSAAJIAEkgASQABJAAkgA&#10;CSABJNBVCXCSBg/uqrKhXEgACSABJIAEkAASQAJIAAkgASSABJAAM4Ejhw/bi4ZTXV1tbxnM38UJ&#10;+Pj4dHEJUTwkgASQABJAAkgACSABJIAEOphATU1NB7eIzTmLgIojCPD2MK9NJpPZ2wQuBLCXGOZH&#10;AkgACSABJIAEkAASQAJIAAkgASTQLQmgCaBbDhsKjQSQABJAAkgACSABJIAEkAASQAJIwF4CuBDA&#10;XmLdID8uBLA5SOgEZRMRZkACSAAJIIFuTQBfBrr18KHwSKCdCOA7cDuB7YBqcSFAB0DGJpAAEkAC&#10;SAAJIAEkgASQABJAAkgACfQoArgQoEcNJ3YGCSABJIAEkAASQAJIAAkgASSABJCAJQK4EKAHXhvo&#10;+9cDBxW7hASQABJAAkgACSABJIAE2kYAFwK0jV9nlmZcCPDDTdkD/nZLhV4AdiPDAkgACSABJIAE&#10;kAASQAJIAAkgASSABDqXwPsZjuzyiCaAzh01bB0JIAEkgASQABJAAkgACSABJIAEkIDdBG41NNtd&#10;hiDQBOAANCyCBJAAEkACSAAJIAEkgASQABJAAkig+xFAE0D3GzOUGAkgASSABJAAEkACSAAJIAEk&#10;gASQgAME0ATgADQsggSQABJAAkgACSABJIAEkAASQAJIoPsRQBNA9xszlBgJIAEkgASQABJAAkgA&#10;CSABJIAEkIADBNAE4AA0LIIEkAASQAJIAAkgASSABJAAEkACSKD7EUATQPcbM5QYCSABJIAEkAAS&#10;QAJIAAkgASSABJCAAwTQBOAANCyCBJAAEkACSAAJIAEkgASQABJAAkig+xFAE0D3GzOUGAkgASSA&#10;BJAAEkACSAAJIAEkgASQgAME0ATgADQsggSQABJAAkgACSABJIAEkAASQAJIoPsRQBNA9xszlBgJ&#10;IAEkgASQABJAAkgACSABJIAEkIADBNAE4AA0LIIEkAASQAJIAAkgASSABJAAEkACSKD7EUATQPcb&#10;M5QYCSABJIAEkAASQAJIAAkgASSABJCAAwTQBOAANCyCBJAAEkACSAAJIAEkgASQABJAAkig+xFA&#10;E0D3GzOUGAkgASSABJAAEkACSAAJIAEkgASQgAME0ATgADQsggSQABJAAkgACSABJIAEkAASQAJI&#10;oPsRQBNA9xszlBgJIAEkgASQABJAAkgACSABJIAEkIADBNAE4AA0LIIEkAASQAJIAAkgASSABJAA&#10;EkACSKD7EUATQPcbM5QYCSABJIAEkAASQAJIAAkgASSABG5zAqFufAcIoAnAAWhYBAkgASSABJAA&#10;EkACSAAJIAEkgASQQGcSeCvex4Hm0QTgADQsggSQABJAAkgACSABJIAEkAASQAJIoDMJPNnb04Hm&#10;0QTgADQsggSQABJAAkgACSABJIAEkAASQAJIoPsRQBNA9xszlBgJIAEkgASQABJAAkgACSABJIAE&#10;kIADBNAE4AA0LIIEkAASQAJIAAkgASSABJAAEkACSKD7EUATQPcbM5QYCSABJIAEkAASQAJIAAkg&#10;ASSABJCAAwQ41dXVDhTDIl2ZgI+PI5Ehu3KPUDYkgASQABJAAkgACSABJIAE2kigpqamjTVg8c4i&#10;oOIIGJt25WrsFQlNAPYS6wb50QTQXoNUcXLjH1flUHvYuGXT4tqrFeN6M/f8dKwIDokTZi8c7d8x&#10;bdrTiqIgs9wnLkqsyM+s9I+LENlTtvvmpa4E8bhlM9p6FWTu+ulYcdi4Od6Xtl0huugQd99hQsmR&#10;ABJAAkgACSABYwJoAui+VwSYAAK8Pczll8lk9nYKTQD2EusG+dEEwGaQdKp1a94QmxqdRqmoyTm2&#10;+1iBpONMAGqFvDJt7/bL6i6pHyoz9/x2rG7g/DuJv7eki0YtnNGPsgHIc1OOp6QXS9VglOTyRD69&#10;kiaMT/DjsRkX5+YxH2VC4B2SkDx+aC9xW1ZBwZVQ30S4ikXM1lj2naBMAJET54hTwAQwcN7CEb7s&#10;y2JOJIAEkAASQAJIAAnYRwBNAPbx6kq5nWgCaMtbcFdCgrIgAfsISKVgLwtKXqhNU+LcmcuDDvnT&#10;xpOV9Emui8hPIm6r1mefoDyRONDH+tx65cmNP/20J9O+ep2SW56WXqQO7DtIkX5dSoTG0fp/+cmN&#10;/9t/qZIfO3TKrIULZ00cHMEtOLn1t0P5TmnSvkripi5dNCyQIERxd1IjPXfq6N78yvT9G7ecKbPb&#10;Z8qgabgSxG3X/wlCqVQThLdfoFLVRAgkgaj/2ze8mBsJIAEkgASQABJAAkjAbgJoArAbGRboEQSa&#10;1GpC5Bsi1qZeI+5dOLF3j+hZR3aitkFBEDyhi6xOQbiLvaFpTe7+PVflHgmzFs0Zl9grUCwOjE4a&#10;N2tECFepaOhIyXRtga7uCt4HPJ47NdJ+EQnj5iydGieSph86ozXsdIZY2jYVGbll3MC4vvLsQqUo&#10;OqFXJ4qCTSMBJIAEkAASQAJIAAncHgRwIUAPHGdcCMBiUEkHbMXghfOHii1nppy0dafF/ecsHCUh&#10;CJhy33bVK3mqd8Gxa2UKDSEKSpp4d3KI3jVAI88+sf/MjUo4RYgCE8ZMHB0FTVClIIqALoiAzkHd&#10;YPGBqjhl76FLpQrwnPeOHh+nOnRGrVtuQAoiT7hjoPzCmQKZmuCJY8bNmBhLSa4PT0DJqatOUXBq&#10;/7GMMgVMMfNcvMOSJ05MkJg7L8izj/19JrMKtHjoRcLoO0b3IqvU9Tps9Pyowr2nC+TQoGfM+JkT&#10;Y8x9Eai80GhMzk/HahPmLBzteXn72tM1MXctnRhpyFVZlpXVFJgQ4UkelOelHD13tUymhGUCPFFg&#10;3NgpoyOhah0iQa/RE0XZx6+WgVyiwKQ7Zw1uTtl16BL1NWTEtBkDDabKpdf20RKSqLX1mI0nTc8o&#10;koIy/c+1Z2RxMxaPC6GyW6oHjv99tkCqopYzBMTRiCpPbdx2hYwIYbhyRJ51aNexbJKVKHDgUEn2&#10;sYIIaJHQBo8Q9586mrikv2CmzEgOpK2v1VcvVfdKiiEKUnOFAxO0B1lcvpgFCSABJIAEkAASQAIO&#10;EMCFAA5A6yJFnLgQgPfqq692kV6hGM4i4Obm5qyqemw98tzUK6Xq5tILJ4+fO38hNatCGBITYIrN&#10;J6xPnLDySnFL3JR5U4ZE+AjIxeyKwisZFdVlZa5xYyeNiBFW38zOvinzTYymd2FQZv+9+VCuOnjo&#10;JDjpUZuVevFqtU9ibx9RULRvY05OpVvkkFiwIxCSyHjfhuycKtfIIX3I74QifeeW8xWCiORJk4b3&#10;JnJPni9WEWJtZqLyxoX8qoryhuAhk6cMCqwvzsrJKtJEJ4S6EoRbUO++/srcnEq/5IX3jO8dIAQh&#10;K89u2Xm5znfQlLvuSAjj1uVlXclVRQ4IN9bgldn7Nh+62RKcPHnSiFgPaVbqpSvVvgN7+3B8wkKF&#10;lflF8rqygrqApIlTEoOaS3JvZBRoevcjGzRKkj5DhpAdkMQOGTKADAVYcPlkTl34kAm9jTel4Hn4&#10;BXgJ6aKZ+zefrRTHDh83bkw/f3nBtRuZBVRfAFGYa01ukbSqTOaXOB7arS/OKcovupGdXR88eurY&#10;vq7VN7Ou36wPHhhJm22k5zdvPlsm7DXu7onxovKM9MvZqvABYeYLOkh6yoD4ARGtp3i86hsZxYR/&#10;Up8AjsV6lFn7fj9WwI0ad/fUIb3EmoqbGVeq3GH4REG9+wQoc25W6gePKDr2+/4bKkncaBgfv8rU&#10;k9dlLUKyRb+g8MDGW9mV9dLiUpdY8oIR1+Zfz7oh1V0wbgHBvmCbEXgFBXhweuzdhh1DAkgACSAB&#10;JIAEugiBxsbGLiIJimEvAQ2H5+7qYl6qqanJ3qpwIYC9xDB/jyDQSK7BVot6TZy9cM7dSZLGgpN7&#10;jhWbLg6HZfhiNz45Awwu5CLDOy5oxMK7kiL8JBHDZiWHEMriQq2zgDTtYr7Se+CMqYkREr+IpLtm&#10;JHkrcy+mwJSxi7uYZ3i3wVpyyqKgTRWXrpYT+oLJMybGmd7gooQ754zrGygOipsyMUGkkRbnK8my&#10;1KJ0sma+GykkNdVfWSUnxLGjh0VIxIG9hk1MCnURukA3jJI09WKB0jtp+tSkcIkkPGnqdFLSlIsg&#10;KU8UFOID9XCjx88eFxckDuw7bnysiKguu8Vi8XwTcHUVWfGsAEFFrqLoweMSwiX6vpSVkrK5uAeG&#10;eIOdIHDwdLrdKRPjRIRcLkqaMToahEy+OymQUNwqoLcx1WSnXJYSASNmTY4L9ItInjGmF0+eeU3v&#10;tMHmKpVLq6zVI6uoURIhSVC/WBLRf9yIPt4urhRGgUjszjOMbZiZnqkQ9BozixZ74r1DIfoAlbgu&#10;3uEBYBlRew+cS18wiTOS4IIpKy5jIyDmQQJIAAkgASSABJAAEkACziaAJgBnE8X6ugUB95ikUVNm&#10;TAGtTAy65SzQHxWZ6TdZi85tVQADfcVEo3YvDmV+sZQQh/by1lXkHRFCKc82K66okROi0Ch9QRee&#10;qd8+j9DPEgf4QT5FvcX9PyR+YkKedexYZlk9mAlcEu5eOmeovmZaFGWBmaSh7oS03EBSAU9vheCR&#10;/aUUZrsTeOFr08ZT9Nr7mImLF43TLxPgEGb7BPBcdA0HSkBssSRI+91FCHkVcilVTXHxLRUR2AuM&#10;BFTieotcCWXFLdJB365kuR5Pfx8Xovj8X5cKqsgVFSGj5i+dGMNUd1kV7LDrHxKje5pSchonF32f&#10;CNJeU4978to1SJgZCSABJIAEkAASQAJIwGkE0ATgNJRYUXciAEvQ+/fy1l/+0SEwb1tT0db4cLJ6&#10;cl29YaKV56oKG2wqpeT0e6uS3zaUkuHz54wKar55bPuGtT+t2bjrXK7cdAJfJjcNzscjgEZtVRsR&#10;CF14RKPCQA+PnQhx+O/UKepUvxT5Kbs2r9EaBv4gIyTYk9RNlPcDUSeD/5adXauzMFChFlRKexyh&#10;RGIva/W4xE6de2eCuOLivq3r16xev+3Q1UoICsCQamrqSVcRe3qBeZEAEkACSAAJIAEkgASQQOcQ&#10;QBNA53DHVjuZgKzg6pUCO5VP2yJ7uptGzFNrYP5Y7OdvoyypOTsz8ST9p85/eNmypfOnDhBVpu7f&#10;fsLEQ95TbBr4QE2AmcDLjwpM4HgKDZQQqjLdugioh1xMYeQ2L03Ztf9SsSo0+e455C59xtYBOxr2&#10;8ATfgMBhul0d6f/OTGYnv7K4XE64+kigCqv1iKNGz1r06LKHF80aG9iUc3Lb3nTa/mCchMKO3SfS&#10;DkqYFQkgASSABJAAEkACSAAJGBNAEwBeEbclgeL0k6fOZEp1fc8h12b7+LPTHy0DcwmRgAv+rVx9&#10;vdKCYgXhHRhEFqG07poq/SJwcit4XRIHgbO7vBIyaxOlkDuasg+tXX+0gCzt4h0xbDRsHaCoIgPq&#10;GySXkABTSW/VE94SStI2JJeE5DiRIvPYyTJL8peWSTWihClkDAJylz6Ro7aPkAAJl5DXynXbOlL/&#10;dWcIkWLeG3X+ifRyQhzTj9wOwHI90vPb1u5KJ+1EAhEEJoA1/ER1JRW1wCSFBkLww+ry1lgSbRi7&#10;NrDHokgACSABJIAEkAASQAJIwDYBNAHYZoQ5eiCB6LgIF+ml3fsuFVaWXT+27USuWhQ3sDdDRz1B&#10;q5QXXEq9erWQVAbVCjlsZUc0Nyjo6WCVQq4iAws2kKvuYUF4cnKkizR9177Ugsqqgkt/7bokdek1&#10;NNmbPOfSK0pC1GedOVdQKS/LPLbtaD4cVEhLyXXmRFi/OE+iDDa/u14mJwvuvwq+5XTSKBWNZBPq&#10;eionrOOvbyC/q+QKrV86ZVwou37yytXsclKM5kalIufMsStkQ7mnT2ZBcMAQk/0ACMnQZD2BysJL&#10;+3aTkibTIQOUCrKPGrWcbhAEoPqoF8Da9cANGXfnQO+6q9v/ty/lOghQWXA95dBREMFF7EltCeDp&#10;KSIUBamZZXDqyrFtf18F24SippJsyQSmSce1Xwl1IyUWN27EALHi+t/bIOSBXF6Wk3Joy8ZDOWai&#10;tVYiJ1NVwdVj237bn63wHjhxBGXxsVxPs7JJWZx+9FwuJSq4LhAuwRGkjQTqrFeTRBoVSlLbd4lL&#10;iHBRZP69J6WgSk5eTudafS7UCnKwDC+Yhmb4rrtgrKHEc0gACSABJIAEkAASQAJIwPkEONXVdHxt&#10;TD2HgI+P8Y5sPadnTu1J9dV9B84USNX0lu/jJo8mN7UzT4rMfduOFYCe6ps0f7xyr37tujhhzsK+&#10;1zdSS9DJJNbuPK+RZ5/Yf+ZGpQKUQ9isfszE0VH6APmK7EO7juZAk9DiwCkxZZR/vm53eUXByQPH&#10;rpYqQB7v6IGSskvZXuOWTYvL3PPTsSKtWGRWAna512mYYWQG8lz5mc0708l6oyc+OjlGXXX16JFL&#10;uTWUJg/71MePmzKKqXPy7GN/n8msIv0DREEJ9Kb3sGmfQQNUgyYCUA3aSPLclOMp6cVSUgDA69Mr&#10;acL4BD/thH/Z+e37U8uAD88zYsSU8NytJ4tJCCOqWmGS32NyWjsu7j9nCrF/2xUd6/5zFo4CBV5d&#10;eWX/oZQCKZhCAFrIwBETkk36aUhPK7PAOyQhefzQXuJW+6eFeqheXC2RkrtHQP3hI+6ckgDxIypP&#10;bdRLQuiGQHpt397TBXJyaAMHRvEuXZOT1wNxcqPNC8YWSzyPBJAAEkACSAAJIAFnEajBkMTOQtnh&#10;9ag4ggBvD/NmZdq45HYIhCYAO2B1l6xoAuguI2VZzuJjv+7KCpny6ORe3b8vt10PlGnb155tSlo4&#10;P9nq7oi3HRfsMBJAAkgACSABJNDZBNAE0Nkj4Hj7TjQB4EIAx4cBSyIBZxJQZp88lJJZWEktBDiU&#10;2SiKjUP935mA27Wu4tRDJ1NhyQC5EGDXpTIiIC4B9f92JY6VIwEkgASQABJAAkgACThEAL0AHMLW&#10;tQuhF0DXHh8L0pELE1JuyZTgPM8TSWKHTxkHcfwwdQ8C6oJT249drySjM5BLEgaPgeiBuE1A9xg7&#10;lBIJIAEkgASQwG1EAL0Auu9gO9ELAE0A3fcysCg5mgB64KBil5AAEkACSAAJIAEkgASQQNsIoAmg&#10;bfw6s7QTTQC4EKAzBxLbRgJIAAkgASSABJAAEkACSAAJIAEk0GEE0ATQYaixISSABJAAEkACSAAJ&#10;IAEkgASQABJAAp1JAE0AnUkf20YCSAAJIAEkgASQABJAAkgACSABJNBhBNAE0GGosSEkgASQABJA&#10;AkgACSABJIAEkAASQAKdSQBNAJ1JH9tGAkgACSABJIAEkAASQAJIAAkgASTQYQTQBNBhqLEhJIAE&#10;kAASQAJIAAkgASSABJAAEkACnUkATQCdSR/bRgJIAAkgASSABJAAEkACSAAJIAEk0GEE0ATQYaix&#10;ISSABJAAEkACSAAJIAEkgASQABJAAp1JAE0AnUkf20YCSAAJIAEkgASQABJAAkgACSABJNBhBNAE&#10;0GGosSEkgASQABJAAkgACSABJIAEkAASQAKdSQBNAJ1JH9tGAkgACSABJIAEkAASQAJIAAkgASTQ&#10;YQTQBNBhqLEhJIAEkAASQAJIAAkgASSABJAAEkACnUmAU11d3ZntY9vtQMDHx6cdasUqkQASQAJI&#10;AAkgASSABJAAEujGBGpqarqx9Le36CqOgBGAK1djLxg0AdhLrBvkRxNANxgkFBEJIAEkgASQABJA&#10;AkgACXQsATQBdCxvZ7YGJoAAbw/zGmUymb3N4EIAe4lhfiSABJAAEkACSAAJIAEkgASQABJAAt2S&#10;AJoAuuWwodBIAAkgASSABJAAEkACSAAJIAEkgATsJYAmAHuJYX4kgASQABJAAkgACSABJIAEkAAS&#10;QALdkgCaALrlsKHQSAAJIAEkgASQABJAAkgACSABJIAE7CWAJgB7iWF+JIAEkAASQAJIAAkgASSA&#10;BJAAEkAC3ZIAmgC65bCh0EgACSABJIAEkAASQAJIAAkgASSABOwlgCYAe4lhfiSABJAAEkACSAAJ&#10;IAEkgASQABJAAt2SAJoAuuWwodBIAAkgASSABJAAEkACSAAJIAEkgATsJYAmAHuJYX4kgASQABJA&#10;AkgACSABJIAEkAASQALdkgCaALrlsKHQSAAJIAEkgASQABJAAkgACSABJIAE7CWAJgB7iWF+JIAE&#10;kAASQAJIAAkgASSABJAAEkAC3ZIAmgC65bCh0J1IoEJeUNckbWlpsSRDC9HSoJRXyAs7UUhsGgkg&#10;ASSABJAAEkACSAAJIAEkYE4ATQB4VSABVgQ0Leqi6uurtt/75ta7151461bNDZVaaV6yWaMqlxX8&#10;98z7b/8x/a2tU3Mq0qAgqwYwExJAAkgACSABJIAEkAASQAJIoJ0J8F599dV2bgKr72gCbm5uHd1k&#10;T29P2dx4uejYT0dfKpZmN2uUlXVFtQ2Vwd7RYlc/LqfVjqZp0ZTJ8vam/5ySu6dBJZM3Vl/I/9vH&#10;PdBfHMHnufR0SNg/JIAEkAASQAJIAAkggS5NoLGxsUvLh8JZJqDh8NxdGRSKpqYme7GhCcBeYt0g&#10;P5oAnDVIeZWXRS5eKnXTpYKDW1I+Bc2fntKHf2GqX6GUBXhGuAu9eVywAnBg/h/0//1X1569uatR&#10;JYeVArAiAMqCI4CH0Ju2AnA4HGfJhvUgASSABJAAEkACSAAJIAG7CKAJwC5cXSozmgC61HB0OWHQ&#10;BND2ISmszlx99OUmVX2kJCG98MjO1G9KanP0Lv2g26tJh/98mOcP8+nj4epLEC2Vdbdg/h/0f4Wy&#10;FjLQMsCHRmXdLWmWu4tnoGeUC9+17bJhDUgACSABJIAEkAASQAJIwAECaAJwAFoXKYImgC4yEF1U&#10;DDQBtHFgjl7f9OX+x6vrbkVJBsgaKv++8gup/2uaTaptaVFDzD+poiLMJ7ZRpdiV+h34/5Pz/zr9&#10;X5+/SaWAGlz4bkFevXhcAfoCtHGAsDgSQAJIAAkgASSABJCAAwTQBOAAtC5SxIkmAE51dXUX6RWK&#10;4SwCPj4+zqrqNqzndPb2tMJD0HEOhyvku+VUpBdWZ6g14P/PsAUAKPNCvighdIynq9+53N2wNMDS&#10;TgFcDi/UJ3b2kBeTIibzuHzngC3ds/Kd7SVkXUlP/vhkEvmhZM87K7eXwofgWatWTgu69MMTPxC6&#10;c85plKGWKxuX/3CkTqUXwlJDlSm//rDpXGGdiuAKJP0mLHxgXn/1nvdXbC/USttuAkLFHUOiPXuA&#10;dSMBJIAEkAASQAJIoI0Eampq2lgDFu8sAiqOIMDbw7x1mUxmr0gYC8BeYt0gP3oBODxI9U213u6B&#10;CaFj4a9/6Jgw374l0uwyWT61BIDRBMB15btP7vdQmF/8tVsnYbbf3AWAtibwufxe/gOHR9/j6ebn&#10;NC8Aj9jRYeVHzjeNfvWlKT48qtfiqL6ay0ezej/88cI4OCLpN/6OQaFCAX2yvVLAgLuCb+06Twy9&#10;Z2iwxTZkhz95bX3N4Ieffvr+e+6cMlRyc9cPv+X1uv/+ecm8C0duhd4xIZbhmcZeYrB9/N8GxdAJ&#10;fcTMZTqGBHt5MScSQAJIAAkgASSABDqcAHoBdDhypzXoRC8A3BTQaaOCFfUAAu5CL1/3IPrPxz0I&#10;1vnPGvx8fMhIAU9orrfDxD7o//clv5IcPS0hdPTCEW95uPrAQRMOUJDPFfQOGDwr6XnYRADsAYYZ&#10;GpR1beEmSBqdJKq8mdPQWkleQSE3afgwAXVEIPL0FNEfOzlVnjiZ4znxgYVJ4Z5kCh82fXS4RqXq&#10;MKm6DokO6zI2hASQABJAAkgACSABJIAEzAjgQoAeeFHgQgAnDqpa01xVX7zuxJuZJWdhO0BDP39w&#10;/r938POjYu51dYH5a46yueFi/t+/p/yzuq5E7wsA+j+PI4CYAg+P/SDEO9Z8CQDEGsguvzQ4corD&#10;Mmeuf/GLklmfvjzBk6xCdfKbZ7Z4PvvFkv607/slepFAsHbJwLAlz4r2/3CkWCXw6T/vuWcnhFBl&#10;ys9tWbf9ZE6lSiMQRY5+9IWF/a/TRQliyJM/LgsyXFwwhWuWWQT59H72+pUIxLCnf3x0oL5bsiOf&#10;vrxd/OgHTw4js1PNKmQqARgoyOUM55Iem1CwdcuVGpUgZMKTLy/sT2ZSVZ7ZsmbHyZwqFZgywkc9&#10;+tID1GFN5bnfvv31TIlKQwj8+k975NFpMXpxCSJo1spVEfuf++ZkE5E0fWHD8Y2ZvR/9cfhFPQlq&#10;uQQmJIAEkAASQAJIAAncjgRwIUD3HXVcCNB9x64jJMeFAE6kzOVw3Vw8YgIGF0uzahTlmhYNrAgA&#10;Td7bLWDawCdGxd4rEnrCzD+o+lwuXyIOF7v6QPx/WBEAOSn/fxfQ/xePfjfcN47L5XEI000Bm5oV&#10;J7P/qKkvjZKA0u5IkgjKD+3J9Bo/JkpIEE0Xtv92PWrW4kEBUFXw0KmBeXsu8cA/PzZ29CTfgr/S&#10;LuWqxj35wqJ7hntc27L5ouv4sb2hUPqGd/92mbf8pUX33DnUK2PLmnOu4+fMm+WXt+dywKOvzQrl&#10;i2MTXdMO5A149uN50UyZR0LLpee1CwHEHvILR0pin/xk1bQww+4IQ8Xl+3fsOnazyTsgIMBLxOPw&#10;BPQChbqsI0fOX6kKXvj0srkTI8oO/bG/qtfUROhA+q/v/e06f/lySq7MrWtS3MZDU4XbPvjqfOjD&#10;by1/YNrwgNw9mwvC7hnSv9/4vpq0M7KRL65aMlTiEjzo7jBYmHCpMfih556amxwujBg+1T9vTypJ&#10;wvJKBUfgYxkkgASQABJAAkgACXQjArgQoBsNlomouBCg+44dSt79CIAVIMAzYsmYD/qFjHIhVwRw&#10;fURBd/V/ZHTsbA9hq+c/bSxI7jVt+sAn/D0jwC4A6/97ByTB/H+EXzyUMtf/9Sx+PbkCtiF0EE38&#10;sCRRzuUrlE/9tYtXXJMG99PVJBDoFwEIROSCgKT5T44mPfHDp0xIIvJv3qQy9l/06aqHqcOe4RPG&#10;9CWuZ8JxwZDh/YkrZy+R1cpSLxaKtNUyZtZLrrj0wz/38mctfzJJN9evPyUY+OgHby0eUHtkzSdv&#10;PvPcy59svSIDc4o2SaYsnRcX4OkZMGzWxGBFTgEV47D/4k9XPTpCJ1c8kXmdlLeyqpIIHdAfMnuG&#10;j54xa1iQQEGud/ASceE/Xp4ercseku6i6qQWQoC5wUG8WAwJIAEkgASQABJAAkgACfQgAhgLoAcN&#10;JnbFUQItLRoI+GcSzB8OwiqAZrVSpW5qVqvA7X/u0OUDwsZLPELH9rlvWPR02AsAlgbAWf0fZIZl&#10;/0mRUyb0XQhWgLigEfOG/p+/OByKN5OVKKFCqNZYTIgNwAV7weZznzgqftyYUZ5XLpwDZf1SyiVR&#10;4uD+Vm5r/V4EBpsSCIjKIz+tfPGZJ8hE+/9DEg4bk0RcuQA2ANnF8zmiIcPoapkzUyVgMcCLP1zy&#10;mvnkNGp9gXkShY9e/M63P379wav3D2g4/M07qy8ptJkEAgaZBUT5kR9W6eS6oM2aNGNWeM6vr7zx&#10;yZrd53I8Rz86k1odwJictPGCo+OC5ZAAEkACSAAJIAEkgASQQJcjgCaALjckKFDHE1CqG6/dOlVV&#10;d8tQPwdP/htl5/ek/7gr9fvdad/vTf/pQt5fQoHIhe8ma6w6fuN36tR3Jn9w8HDGhur6Yheeq5vQ&#10;83LRsb3pP0NxqAROQYXUUgJtAqMDtY+gZmK/RdH+A/MqLzvW9+ghwz2vXbykuHI5Q5Q0xN4FBbIj&#10;P3yyPc9v3qufkmlRa/GkUaNF4AdQevFstufoUXGUbBYzwzlwEHh1enjJjh/2kLsSmiRVyZUrJU3U&#10;QaEkeuzilU+OJi7sPlJuuceyIz9+tj0nQCvXYn1YgZBpb33x6UsLBnvl7Pn8jRff30t5DGBCAkgA&#10;CSABJIAEkAASQAJIgAUBNAGwgIRZei4BUL8bVfUpOXu3Xfh8y/l/ldTmwkQ93V04lVWaQur5oMBT&#10;f7vTfjibs6u0Nudo5kb9QcYPB6/9BrEDLub9bVgcPkOFeiuDRqOGQINgWcgoOe0jCrwj/sEQ7xgH&#10;SUcPHu515eK2i5cIg1UAbOu6mXmd6D+XXiDg6Wa4oUG/wUmuV85uvZzjM3xwNF2d5czgIODhGT3z&#10;0VmhhdtX7ykx8XUgKi/9/s32awYy+XqJiGbCNJtBhpuZmZr+8x7TyqXPWXh0zfYMInrglHnPrvzn&#10;A70Ld+y5wranmA8JIAEkgASQABJAAkgACdzuBNAEcLtfAbd5/5uaGy7lH/jryprcynSY5N909gNQ&#10;y2FRAGkBIMiFACpqIYChqz+5OgB2szM4aP4ZMlDZjMpCVeRCAEqXBV8AeVP17+f+eSZnZ1H19cOZ&#10;/72Uvx8yODoc0YOHeF46fpIwWQWgoQIEaG0aVN2Gn7WNhUeEEznp5yplssqMPd9uNVCouf3JJQbp&#10;VyTJw7UWAMJCZhW5vZ+qAf4JnvbS4v63tq/ZVWi84Z+7yIu4tG0N7Dsgg1SeueWXPZXhw5KCaCFU&#10;EN6/NdFih5JyXb5AypW5+9stOrkqr5/b89fZQrKWwkvpBURAsB+ZWwD/qy2E2hVkYaoGVZOBCFTH&#10;jVpxlDWWQwJIAAkgASSABJAAEkAC3ZcA79VXX+2+0qPkjARwRwCWF4ayufFSwcGdqd+U1OaAcg6a&#10;f3V9SVF1JsT/hzj/Go0mq+w85boPFgEnJNhHoE9QcmxgMoQGrFWUrz+1Kq3wkLIZ9g5oaVTKi2pu&#10;eAi9g7yi+TwXBxrz8ZSdOVbaf+7iQf760pd+ePJnWNlfenHXBYXiyDe/Z9GfuUP7Zn32fxvIb+d3&#10;XeAlT5uWKM76a/OmHfuOFwTfPyPgXNqFW9yhE/qIoSIfN9mxk7KhC2f386KrFcXGmGd2z/zit3SC&#10;KE/bQ1aet3lzZp0s69ieEojVrw/AL4waOjKw/OSuLVu3792//0S6KnrWU09MjaiidytUZB3ddSvs&#10;ntCLK1fuKCHqs47AtwULx3lk7dm8adffx/MD778n+Fxayi1e8oShoa7ll/f88fuefftPZ7kOXfz0&#10;vDgyGIAIdhw4tmfP3sNZXkPd9y0nO16eSspDdgSiFPxEkri0G/o7IRb2cMSEBJAAEkACSAAJIIHb&#10;jwDuCNB9x9yJOwJwqquruy8IlJyRgI+PD5KxSQAU+7SCw5vOflgqy9U758PefrCNX1zwcIj/D/H/&#10;wEsf/Pxhkt9mbWwyCHjCGYOeunvgMtgI8LeT76QVHoYYBK1NExxfj+D7kl8Z0XsmRAdkU2EH5JEd&#10;eP/l44NXrpqGe+l1AG1sAgkgASSABJAAEkAC7UqgpqamXevHytuPgIojCPBmmMgCz1h7G8WFAPYS&#10;w/w9hEBxTfb60yvL5fmGIQAhPh94718vTVl/amWZLK+FaHFub6HCmvqy/55+P73oiKH+D61oT515&#10;P6+ya6xt16gU5ef+u7cwesIY1P+dexlgbUgACSABJIAEkAASQAJIoLMIoAmgs8hju51MYM3xV6vq&#10;ivXB//TSgBUApv0zik9tv/h1hbzQiVYAqEqqqNiV+u/UwoPK5gaz3QEhQIC6rrF6zbGusTYnbc2L&#10;K9bcDF+4eLxnJw8VNo8EkAASQAJIAAkgASSABJCAkwjgQgAngexK1eBCAJujUSEveHPr3U3N9aDw&#10;M2aG5foSj1DY/w/i/5ubCWzWz5gBYgFESQY0qRTF0mxqa0CGpjkER8AXvjdnb7CXLgCfY41hKSSA&#10;BJAAEkACSAAJIAEkYEwAFwJ03ysCFwJ037FDybsEATcXz0Hhdwj5Ii6HwREGdHU/95AxsfPigkeA&#10;Tu4siTkEFwINju17X6BXFJ/LN68W7A4QCzA+eJTIhQzFhwkJIAEkgASQABJAAkgACSABJOBcArgQ&#10;wLk8sbbuQcDdxWtW0rOJEZMEPFdziT1dJZP7LR7bZ56nqy+o5c7qEsQaBN1+ZO9ZU/s/6usRYm5c&#10;4HMFCaFj7h38PEQidFajWA8SQAJIAAkgASSABJAAEkACSEBPwGnqDTJFAt2IAGjjgV69pg96cmiv&#10;qYa+ABCKH9TvqQMeG9NnrtjVtz165CbwGBY9A7YGgPj/+sj/YGiA/QIGht9xT+I/wn3jCI7TXA/a&#10;owtYJxJAAkgACSABJIAEkAASQALdlACaALrpwKHYbSUg4LmE+cSBtp8UORnW/INRAPRwMAfAJDyl&#10;//txue2yMx9UKxJ6ghUA9v/zcPWBlQjgDkDP/08b+Hgv/0EufKETVx+0FROWRwJIAAkgASSABJAA&#10;EkACSKAHEUATQA8aTOyKnQR4XF6Id+zMxGcGhU8E5d9d6LVg+BujYu6FD2APsLMyO7KDhu8qcB8c&#10;eedDo1Z5iwIh/l+/kNGzkp6L9OtPxQhox6btkBKzIgEkgASQABJAAkgACSABJNDjCKAJoMcNKXbI&#10;HgICniDEJ/bewc/BJPz9ya8N7z3D1cVD759vT0325YXJf3A9gJCED4xYAfr/7MHP9/IfALYA1P/t&#10;44i5kQASQAJIAAkgASSABJAAErCHAJoA7KGFeXsgAXK6H4ICQggAd1cfKvhfB03CQzPQHCwKgKZd&#10;BKIOa7cHjiF2CQkgASSABJAAEkACSAAJIAF2BNAEwI4T5uqhBJo1qnJ54c7Uf5/L3b3+1DvphUeU&#10;zQ2aFk17d7elRaNSN10vOffrybfP5e7ZfvHr4pqsZrWqvdvF+pEAEkACSAAJIAEkgASQABK4nQmg&#10;CeB2Hv3bve+g6pfL8nen/ZCSu1ehlEkV5b+deudi/t+NqvoWoqX96EDlSnXj1Vsn1518EwRoaq5P&#10;Kzy0I/XbYmmWWqNuv3axZiSABJAAEkACSAAJIAEkgARucwJoArjNL4Dbt/sw/19am7P/6tpzObsb&#10;VfIWmJdvUdc11vye8s9zObsUTTJN+2jj0EqTSnEp/+Cmsx9W15fAV2gaXA8u5R/Yd3l1UU2mSq28&#10;LUZFpW53a0cHNHFbDBV2EgkgASSABJAAEkACSKDnEOBUV1f3nN5gTygCPj4+SMI6AZiHL5cVwPw/&#10;6P8KZa1hZgjX7+8ZMX3gE0mRUw5nbNiV9j147DuFp4AnnDHoqckJS64UHd+Z+u0taTaYHQxrhl0J&#10;YIdC2KEg1KcP6y0J1MXndh26VtMM1jyuT+zYKaMjIawAleTZh/Yeza3n8TiEMDh5ysQEiaDy5MZt&#10;mU0uPK5a2ajmubrw1Epl4Lhl0+IIwkI9+cfWH8hUtPBcXHiERq12DR1x59QEX4IwPA5t6espPrlx&#10;71U5nV+tVrv3Gj9jYoxOIq1gUPZQpkIVMm7ZDGgYUuWpjdsymlwEBDShDBhNycOUFAUnDxzLqm5W&#10;t/ADB8+YMcibyqQoOLZr/00Fj8P36T9l1tBA8phJExUnN24n+01XqlYK42YtHO3P0ETx0bW7agcv&#10;nTnQhZLLMq7WsorsQ9uP5zZxiFY4hhWDdHv2Z9XxeHyfhDtnJQcQhC1hCo6u35+lUFMIgaEwZMTd&#10;UxK8uUT2oTWHstWEd9L8+cl0zyEVH1u/K1PB80uaO7f1IDM9x45aGGgjITV8nz7jpoyKIMe5OmXb&#10;H5cq1QQvZuKjE73ZAHRMLiyFBJAAEkACSAAJOECgpqbGgVJYpCsQUHEEAd4e5pLIZDJ7xeO9+uqr&#10;9pbB/F2cgJubWxeXsNPFa1TWbT3/WUruHnL+38znH2bpS2pz+FyBrLEypyLNWaEBuFxelKS/rKHy&#10;76v/gfo1mmYTDi0t6gp5oVRR0S90FOwXwIaSIm3nlizJtAdmjklMTOylTt93rDpkQJg76NK5+zcd&#10;b0y6b8Gdw+GM362/D5WGDAjnl2WXBd61cPoIUckFVeIj8yeHafKr3eN7+VqsxzsypPFGhmDYo/Mm&#10;JyYOjmtO331DMCTGlzA8PigxUVcPIY4I1udPGhxac2Z/rsfgaGOblHfkwLDGG5mNwUP6SKhOll0/&#10;19gPpElM7Bfq5e7n6wU7IzCk3KNbrorvfmjmmMF91Vf+Slf1jwsEJTn/+B/XfKY/OHPMIEn54YP5&#10;koGRYgLEM2qiqSyrPPDuBdNHDErsIyzKaU6YkCgBg4Np0mSfOVqsbFLw4qmaCaUlXAYFi0/vuii6&#10;45HZEwZH11/clyMk4RikguN/XPWavhjGx1cnnS1hvKJCGq5nCJIfnT8pMTEpruXK7rP1fRJChL69&#10;Ihpv3KhukDYHUn2EBAIfuSFVh4x96I4wNpeLA3ksDLSRkAN7qa/sOVYdNiBMRLiFxsPFVR0xe2ai&#10;iBVAB2TCIkgACSABJIAEkICDBBobGx0sicU6m4CGw3N3pWapjFNTk92zlbgQoLMHE9vvDAJ1TdLz&#10;eXsbVDJG9R7WCJTV5h3K3HCt+LQTgwKAw39W2flDGeuLaq4zRv4DYZqaFRAXoK5Ryo5K8fnLNXFj&#10;RgfS97E4YUwc72paLnyUX0zJDRgxox+tKRIhSeOSYzxBM06ePSfZUEX1T54zMQbmki3VYyKGsqnZ&#10;RcDw6CG09ZhKHSgRqyuKK211pkmpJuguuATGhGtlNiukFEWOGD2QmuQXeYt5CkUd+bHyVhk/PIYk&#10;wA0J8FWUFssZWvNNnjObmiRXZh+7xE+eHGfil6AtciMz13fg6MiazHS6Eku4DFsQubkSRAu5pqFJ&#10;pRa50RVLU/7YlkL6V1UWlvEj+lAyhwV4K0pvQcUshdE2IgoJEEvLb+maFEWEuhRkF7cKHBASYguv&#10;M88zDjRXnDAqgXftEnnlGSU2AJ0pHdaFBJAAEkACSAAJIAEkYJMAmgBsIsIMPZCAvzjczz2Eo9U7&#10;TTsIe/XxuLwAj/Bg796W8jgABXz7g7x6BXhG8rkulv38Od6iQMjGrn6ZTCEJMJj/9Y4KFVIqd1mV&#10;VOxNT7FTyTMiJoBJddeetliP9nzRsZ+otDlDNCI5orVa3fGf9mQyCawuKJaKQnsZyMHYLalUxpOm&#10;rl+zes36HScLFJa67hIYmxABdgxw/b929ZY4Jk5ny4DB0pdRK63ZQSvPp8h6j4hhJqFMv1Ec0mdg&#10;r97RipxMKbsBIM0EkwbLj6wBOLtKe00ZSevjhqovz2CXSVh/0VqvVWF02TTywnK5JCRU913eFBgn&#10;zrmaTa4gAYEre/Vheamw7Q9zPhsDDT0Wi1T2m6DbJhSWRgJIAAkgASSABJAAEnCAAJoAHICGRXoC&#10;gUfGfeLh6sPltGqPdK9AOYclAL0DBs8a/FywVzTrNfm2mUCUAT+P0JlJz8SHjIS4AOY1gzCufPdH&#10;xn5ku64OzhE2bhmVHr1DdH7XydZZfd1x09X7Wo1xzb5iyYgkm7PUPO+QuBEzFz362NJxHrn7T5nN&#10;JZt0tvzk9vPEiGkOLH0vvpYtikv0ZoanzMwtD4npA9P1MdGN2VcrWCIuPrb3qs+djwKcGSG5EHuB&#10;ZTHwvLAmDLnIn7S5rPl1e0HA1KmJBp4RwoEJIbcyb4CnR1qmLDohxvQCtiiApuzM1jU/rV6z+a+r&#10;lbD7pCzz2LkCthEZLQ00695iRiSABJAAEkACSAAJIIEuQgBNAF1kIFCMjiYAy/IfGPGWj3sgaOb6&#10;tkEt53EEkX79Hxq1MsIvnstx8g0CbQV6Ri0atbJvULK5L4CH0Pu+5JdjA4eyZuHpKaosL2rNLs27&#10;1eQfArPuEUGBcqmBA37xpWPXmTzktUUt1mMiCS8yxFteY9Oxn9BpjLOiag4dZ3QQMKxYHDduNBUy&#10;kBcR4m1j4YD86q59BRFTZxi68hvupMhzYY4jQLZXlJ3jEhhhwRlCmppZpik+tpqczs9slOdm6Jzt&#10;rQ9GRe4tTkTfEFIPD4yNoF0wjJPaINYEzwVWDdDJqjBwHoIlkjaXpYtm0WH2DFJM/2jpjfSyjFyi&#10;z0Cb9pXWcqXFyoS5yx5bOjG08NCGNWu2XuOFBLG2H9i6JKVyhUBoGb2t4ngeCSABJIAEkAASQAJI&#10;oKMIOFnD6SixsR0k0FYCMOU+OPLOWUnPQfx/mPaH6sD/H9TyKMmAxaPfhZj8XA6/rW0wlYd2JR6h&#10;D416Ny54uIDnCo1CLh6X7yMKmj7oqZEx98Jn1u2GDB3gk3niZBm9sYD86olMdcIg0jPcZcDAXuVn&#10;IFY8dUJdkHn1VpUVD3mL9ZhKUlQuZdT0yDjwKVIzuSEWAFFbZctkkLv/P5vPUDuTlFXKeZQJgzkp&#10;Mnf9ke4zef7oAEJ6ftu282SDktDA5sJskoCmuLxaFBRiKZQAoayqUXp6ezNXLc3Kk/eaTPs6wIR+&#10;HJGnX3BvdTS8xKKGW7mU8IriSrnAxAIhCQ9sLrhRRp4GdKKgUJ10VoWxNf4h/XrVX9ybKbTo0cBY&#10;AQSEiIPe8yT9p85f+uijD88ZHWZlbYgFGRgHWiO/euqqul9Sh6xJsAUHzyMBJIAEkAASQAJIAAlY&#10;JYA7AvTACwR3BGA5qHyei784wt3FE+LzK5pkfC4f/P+XjHkv3DcONHOIz3+j9PyNsvMaKthb2xPo&#10;9n2CkvsGw/y/QCT0hM8l0ps19SUQBdDXPfjOhKVj+swRu0Lw/FavBJuNCoJigxWpBw+cuZiemnqj&#10;IXTctFEhVKh7jk/v3h6lZ/YfPncx9dKlYvfkKWOiRNo534JjG47kqmRFBZro+FB6WtpiPfnHtp0r&#10;VsmLLl9JT027cCGfGzthwkBvAey6Z3A8NTWzVE749B0QISq+dCi9QF4rrXWL6CUREvz6/PQbjUED&#10;IwwV8+xDaw9mN6hlRVdL+NF9AoU+weKyM38fupB26boibPzkwb5kDzJ3/XRGo9sygOaQfWhbeo26&#10;Nv9yalpqJoT98+07IFxEeAf6ytMOHzx7MT2f6Dflrr7UXimmTZDHanIuFbkOIIuYpeJzO87kcdzD&#10;e8WAzGBLKb6RnZebLxVFkX1gwNVaAS8wwlMrfLrUZ9Tk8WHkTg4QDnBPcWB8qBvhFegrSz+8H6Qr&#10;IOLvvCsONmugkjVhTm0/U6yUlVe49ooJMJhYLzi67VypSnarRBCTGKu+kU4kTItTaIeyRBALIG1e&#10;Lg5ksDDQlVphLl++nJqamtUQOmHayGBy3OTpu/7OkDdV58slA6O8qAatAnRAJCyCBJAAEkACSAAJ&#10;OEoAdwRwlFznl3PijgCc6mpqAgtTDyLg42O8B1sP6prTu6JsblAo5Wdu7jic+d8gz173Dn6B9P/n&#10;8sBjv1mt3JP+I/yp1Ep9u7BBQEuLBmIEWo8RAJkgJ+QxXGUg4LlMG/gE/IHpASpUa5rLZPnbL36V&#10;X3VtTJ+5Y/vcB/q/eWwCp3e5e1QoT9m8RZr88BScWO4e44VSIgEkgASQABJAAt2BQE1NTXcQE2Vk&#10;IKDiCAK8qbku4ySTyezlhSYAe4l1g/xoAmA/SHmVly/lH2hQ1csaKqckLOnlP1CvhIOKDi4AWaUp&#10;8IGuELR6qaK8sDozJmCwyMWiwznkbGpugP3/ILA/xP/TWwHACyA2KLlP4FC9qz9YEyrkhXlVV+OC&#10;hnu6+bEXu8fnVGTuO9Q4Yoal0H09vv/YQSSABJAAEkACSAAJtAMBNAG0A9QOqhJNAB0Eups2gyYA&#10;uwbus30PZ5ScTo6aet+wV33cg/QaO+jn4KIP/7YQ8C/8X11TX7or9bvcystj+943svcsN4EH+AuY&#10;tAXZlM2N53P3HcpYD/v/Qfx/iP8HZgXKHwB8B7gQYpBe/681K1Ct0MftEhszIwEkgASQABJAAkgA&#10;CSABuwigCcAuXF0qsxNNAKh1dKmRRWE6gcD8Ya+C3g4z/GRAQKPdAbgwXQ9O+xC0D/5talb8efHr&#10;8/l/FUuzj2RuvJS/v1mjos4K9X/wFVYAXCk6Dvp/Uc319MIjW89/Jmus4vMEkAfOQoWG+j/0Fr7C&#10;QdT/O2HgsUkkgASQABJAAkgACSABJHD7EcBwgD1wzDEcoF2D6uUm8RYFVMqLEkLHurkwLLCBWfpa&#10;Rfn6U6vSCg8pmxXgEtColBfV3IA9/GCGn8cV0HEBwF9AqW5MLTi0M/UbiC8IywfAslBdX1JELxwQ&#10;epoo/3YJiZmRABJAAkgACSABJIAEkEAbCWA4wDYC7MTiTgwHiCaAThzH9moaTQD2ko2S9IeYfxJx&#10;mLkJQKNRQ3hzSv8/DBo+6PlQORgFYAeBguprfh7B4O3PJbfxa1Gpm67dOrUl5VPQ/zXa8AGwigCs&#10;AKXF0iyI/+8qcMfZfnuHBvMjASSABJAAEkACSAAJOIsAmgCcRbLj60ETQMcz704tognAgdGCjQBB&#10;XXfh03vkaRN49VcrSv539iNy/l+n/+vPNqkU10tTAr2i/MVhYBS4XnLut1NvV9YVmWwiCGEEahTl&#10;sP8fxBoExwHrWwk4IDkWQQJIAAkgASSABJAAEkACbAigCYANpa6ZB00AXXNcuopUaAJwbCTM9X9p&#10;Q/nOS9+ez9sL/v/0/L+RgYCc+W/MLrsIjgDyxqrfTr0DqwlM9H86PxgIaupLahsqgr2jIdwAhBWg&#10;/+A47BTomLRYCgkgASSABJAAEkACSAAJ2EUATQB24epSmdEE0KWGo8sJgyYApwwJzN5nl188lf1n&#10;Vd0tcksAC0ndompQ1VXICm9WpDZrlBZywYoAjaq5sbahMrcy/XpZyo2yFIgCGOEX7xRRsRIkgASQ&#10;ABJAAkgACSABJGCTAJoAbCLqshmcaALAHQG67CijYJ1MAKbrYwKSxvWZB67+fHK1v2mC8H4Q5D8+&#10;eNS9Sc9NHfj4oPA7hHwR42p/0Pb93ENGx84BR4PDGf89dG19mE/fwZFTOrmH2DwSQAJIAAkgASSA&#10;BJAAEkACtxkBDAfYAwccvQCcMqiwaB928oOY/24CD4j/D/H/TKoFH/6E0DH3Dn6+l/8AsatfqHcM&#10;TPKXywrUGpVJTm+3gDsTlo6MmVVamwM7CDw96d8Dwyc4RUisBAkgASSABJAAEkACSAAJsCSAXgAs&#10;QXXBbE70AkATQBcc37aKhCaAthI0KA/z/GAFgDB+EP8f4v+1EOSKAJj/B/1/YPgdMwY9GeHXj8cj&#10;9wUUuXjCUn+FUlYuy29pUdM5uRye2NV32sAnxvSZIxJ6ebh6Txu4DLYhdKKEWBUSQAJIAAkgASSA&#10;BJAAEmBDAE0AbCh1zTxoAuia49JVpEITgBNHAnR78N4P8or2dQ+C+P8Q/w8qB7sAzP+D/t/LfxDY&#10;AmDJAPzxuKDt+wV4RsgbqyvkheqWZrAUuPLd5w59aUyfuWJXHz5X4C0KdKJsWBUSQAJIAAkgASSA&#10;BJAAEmBPAE0A7Fl1tZxoAuhqI9K15EETgNPHA3T+UJ8+8SEjs8svNajk/UJGg/8/zP9T8fw5+uYg&#10;EIC70DvMp49UUQG7A0o8wv4x8eshUVOFApFhNqeLhxUiASSABJAAEkACSAAJIAGbBNAEYBNRl83g&#10;RBMAp7q6usv2EwVzjICPj49jBbEUGwIltTkiF7Gnqx/M/cPk//+z98dxTV1p4j9+USMSNBHNIoFJ&#10;xFCGaIM2qEELTqErdoWd6s7Y2eK2+OuyU+lW+lKnjjPqp+AL7Wr9Fh2wBazUAS3YQkdSDSqxElax&#10;QjVZISswSAaTSlgbyiQVEKL0d+7NTXIDNyRBUMDn/GO8Oec5z/N+nueEe8655w5u8tNPP3X1/f3e&#10;/b8HsOe5IxDqAAEgAASAABAAAkAACACBx0Cgs7PzMfQCXYwGAbMXw3/m9MGSTaaBB5a57B3eCOAS&#10;EVQAAg4EuGwB2+cf0CZ/2vt/VBXNDEz39oP7f4gbIAAEgAAQAAJAAAgAASAABMYaAZgCGGseAX2A&#10;ABAAAkAACAABIAAEgAAQAAJAAAiMCgGYAhgVrCAUCAABIAAEgAAQAAJAAAgAASAABIDAWCMAUwBj&#10;zSOgDxAAAkAACAABIAAEgAAQAAJAAAgAgVEhAFMAo4IVhAIBIAAEgAAQAAJAAAgAASAABIAAEBhr&#10;BGAKYKx5BPQBAkAACAABIAAEgAAQAAJAAAgAASAwKgRgCmBUsIJQIAAEgAAQAAJAAAgAASAABIAA&#10;EAACY40ATAGMNY+APkAACAABIAAEgAAQAAJAAAgAASAABEaFAEwBjApWEAoEgAAQAAJAAAgAASAA&#10;BIAAEAACQGCsEYApgLHmEdAHCAABIAAEgAAQAAJAAAgAASAABIDAqBCAKYBRwQpCgQAQAAJAAAgA&#10;ASAABIAAEAACQAAIjDUCMAUw1jwC+gABIAAEgAAQAAJAAAgAASAABIAAEBgVAjAFMCpYQSgQAAJA&#10;AAgAASAABIAAEAACQAAIAIGxRsDrhx9+GGs6gT6PSMDPz+8RJUBzIAAEgAAQAAJAAAgAASAABCYY&#10;gc7Ozglm0dNjjtmLQWvstEn9nkKAKQBPiY2D+jAFMA6cBCoCASAABIAAEAACQAAIAIHHSwCmAB4v&#10;75HsDU0B+M+cPliiyWTytBt4EMBTYlAfCAABIAAEgAAQAAJAAAgAASAABIDAuCQAUwDj0m2gNBAA&#10;AkAACAABIAAEgAAQAAJAAAgAAU8JwBSAp8SgPhAAAkAACAABIAAEgAAQAAJAAAgAgXFJAKYAxqXb&#10;QGkgAASAABAAAkAACAABIAAEgAAQAAKeEoApAE+JQX0gAASAABAAAkAACAABIAAEgAAQAALjkgBM&#10;AYxLt4HSQAAIAAEgAASAABAAAkAACAABIAAEPCUAUwCeEoP6QAAIAAEgAASAABAAAkAACAABIAAE&#10;xiUBmAIYl24DpYEAEAACQAAIAAEgAASAABAAAkAACHhKwOuHH37wtA3UH+ME/Pz8xriGT1o9fXna&#10;XnmvzxSkx8MeUw+DNR3/+OCeb9zmdebzZQpGwsE3xU9aSWf96xTZ+aU3A5JzUsQY9fMT1dekLs4r&#10;qL4Xu3N3PPeJKjJuOjeppcfHeKSNA5amuuKcouqeFTvTE0Y47nRV2flfqgPeyENp9gjFpC4rKrvU&#10;HrEtPT4AiTEoDsk5mxNFjhJNddKiM4r2Rb93asVtRf4peS1zXZ7H45K6+JAhbnMM5xFssDU1XcrO&#10;KGvqwXzC1v6/1BUs4rqmNC1bcdfs4x/z1u51gpHoZbRlINoFX+Fj/KN5drTVJOXrqvKLzuvC37HE&#10;DxQgAASAwAgQ6OzsHAEpIOJJEDB7MfxnTh/cs8lk8lSdydu3b/e0DdQf4wR8fHzGuIZPWr17zYrO&#10;6L07klauWrUQu/736Pe3J61auSr4h5pO4a9+ueDe1aYZMYtH+I5i5ExmB0eGYd82zYhdwsWon0eu&#10;h2FI8vYPj/oHreKeMDZ0xjCae9RElZuuDIr5+aj345FS1sqq3DRVkDsQvP2F/DEeaRg2plHjyL3n&#10;hEfP1ip+FI54POCp1X8djQQozR6hIDcvmXFbcS8sJhT/yWYGLwv3HyTOe45wyfTWoayYGRwR3Itr&#10;4/G45B++LJj5CAZQm3rPjVzlr9Uu3PF2pLf1ut+C2Dnab7lv7F7DH6FeRkeMPTERbf6P+Bj/aJ4d&#10;HTUHSWUHR/i22OLnMXUK3QABIDCxCdy/f39iGziBrev3muw7bepgA3t7ez21Gh4E8JQY1J8ABLhx&#10;25IGLMQhq4SvpMYN/vN8ApgLJgABIAAEgAAQAAJAAAgAASAABAgC8CDABAwEeBDAA6e2l6d/xU2n&#10;bq/Fr3A2hirzL7YY72O+4g2/Xy8il9G60a7aAiW+14Yd/uuUpKUDdteadRdy8y9ou9D3rPBXNiZJ&#10;ZpuqP0orVpvZK7fu/TXaJKsp3ZEpNzFE/7obbaPVV2bnnccr+wbFJiXHC5im2qP7C6/zEt/mXP5c&#10;ZZifeGB9mOFqcf5XTYb+PlSLvzI5ZSWPgduGHmSQcndb9rFSP1PsblNkH5Zp+6dODRAnv4jJdFGp&#10;CVzz3driY9Kmzj5cXNCq5JQ4JE5dtK3gKjv2nbXdp4pVHX19k/gJm1IlPxRnF6kN5r6p6H9vx3At&#10;U4UuzEfrbPo1xIMANB31qIsP5yt6+In/sSVmLobdVhw8Wqz1Fq15PTVmLg039YnM3GYJ+VgBesog&#10;p0Dhtx7tgjZUHtx/psVk9mExAxO2bomhTNkYvi3M/bLeiCtK8Q6tzv16xUd5sjs4e/6KpOQEAfOu&#10;4mCmtEWQuJPq91dn1+bkyXVdfQ99Izb8PtESBR21hXkl9cR+K/b8V1Jel3Bs86gWIUazD9sn8KXt&#10;W2I5mFknz82vwDsaVBldwiONnRSkLKzWdpmnBsYkb0SaEKQHxQY1os00UWHXvyZPjqRhU0Xrd24Q&#10;D1r+HYwa01XszzrFXo8/V4IK8WiJASfPcEQdcTt///Fa3iupnKsoTkSJ+xLD6MIJl0EXe86MQjv5&#10;s4qUuNe8+bGvJ8c/w8Ruy/cfLmWvJ3fg4xvySzoku4iN0LTw0VaFtjVoC72u6mDuSa3PC8nvvCpi&#10;YSb1yaz8yp6A1YlvrUX/JcvgIEHxn3vJN+6tOMOp8saePswn/JVNKHMJL8jSpYHp5HbxQYFkCcWQ&#10;V3cKay1BMjV8/c4kEnm3RpaXr2jrY0wNXJws6Sg0voz0R6NBRrE6hHiEh8inW+V5n1a2WZJ0saHQ&#10;hFtB9TRu7+GS+h5sqo8w/l848qt8cqQaHMD0kUns0sfirI/ndKuLPihQdWEMX+E/Jwuvy5ipKbyh&#10;rHDQhfyPKjcXS3HcQm9PfLqAR8NaRuH1Hs7q7ekv8zCssXCLPGRfapQ3Zvo2P6Ogtics6f3UKNYg&#10;vJovd2ZeMDJEibvfjkLepA6kqG7mCSJmyGEWFzUgOB1meAclJu5Z/43C6/nyVqNDdhODnDvCh8xQ&#10;aqBaRxhs+GmrOpKuXRZvPCut73SIT1cDMp374BoQAAJAAMPgQYDxGwUj+CAAhs4CgDLBCPwExX0C&#10;ellantKhOrqyNaPkZhdxsasmZ0fBTcv3bbIPc2qMxMeHxpqcjBKtQ7uu6qx385SWZj8ZLmftKmh4&#10;iD5pSzIK6vEPRFHmZJxpQ//23TiaeUrbR1zr05ZlHK4hPrfJ3tu8T45XIGuT1/FaLcUZRc1WTd7L&#10;sSqNmtg+W9s9bCjYlVNjUeVhm2zv22lEp8q8LEs3uLjmoozPWkhxZ/btOF5jtCjZUrLjg8yjX7RY&#10;KrZJ0zLkFptdmI/b9p7Mojp9Rz9UZHxQaZFF1NlhAeiEm10aXonqJmWOxRyHYqzc915Zm8WEh8bK&#10;Dy1MaHXuq/80s8zG/lRG1jcWW5U5WzMryOtdl7N2ZB4sumxRF0XBHy1ONFZ+kFZ2h+zZeDFzEHqq&#10;2kjIuznWiPj+v7N2HG9w0BmPNHuPCEiOEtfESWzYmipz6KMC6Z9WZO2u5YsdVrvsfTpBPSCEKCY4&#10;om47k7b5gwoSsjMvO4k9eqNQsGXISIFdLUUZ+yp/INx2Jo0KVpmXJtM7h09Rsv7PtmzFY8aaVlYC&#10;9EGCQvHNdz+1grsjy0AqES0oajgJfmXO5vesyB+2lOzKqrmPN+xT5uywDgV92orMrRb9iYC0Zet9&#10;Zc4ua3SgSh9uHhTVbbgqlmBDA87xHZvJkYo2gJ1Fpt2bxov7MqRk4nQpj76bYmXsxAqHWKVEn/OY&#10;dxbwLSXvFZCh31KSs3efVQIyMEeJpxV9ntYc3ldBxANekDct5utlmXnWwYoyDA8IzkHKO4wneOW9&#10;JQ22Mf6PVvXcE+4iQ1EKIC+TvwR92lMZR28gdYaftsq8zfbx2R6fLgdkegfCVSAABIDABLvrearM&#10;+b/OH2kD2Oh5gQcBxu9MEGg+agSCY9fMtyygMiWRPI1Gj39skNfyVkks64mTWJLnuY11xHWy6BXn&#10;sbW2ddfZUeuWaRU30He8Vcv0l/EPeFF9a4x8Hi30marPd0tWW5b0MQYvKqJTqSarCKJX2FYCRUlv&#10;iC11UC1BGKel2eCWzU21moWrJBYLJnHj48glMdFryXZxzwg5mkaruB7esxKWZTAQRIg7+kJeElj6&#10;5S6TYJoW/JML8x30ou/ILzLSfLnGcgZNv6pGJ45Ei4KYM25uGWqvdL/bzOawLSZMYoUsFuI7NGh1&#10;NlXL7knibeyfjzDWWdlPDxOR15mSxQFajhitP+KFKYkO1Wrvok993b1szkyyW5ZALJzlXM92hRxb&#10;m2xdieesWBfVqlD1O9YPjcJ3YhB9iF+OMnyLNBkiNixtnUcFUxxj7U4gCuvQ6Rw7GwHUgijrlhCk&#10;B2040ccevVGqCyrx+nhyjwlTkJjAvnyFmlMD2LqGL1oc1lRLelN/XclebIt3QhRtkOBfcKJfsoIL&#10;jE/wV6raHbt2HvzMxVbkk3Dk2jt4Q/W37ZJ/JgUyeHFRoXRBcrOmfekae6UVYQMrtatqOaviA8mQ&#10;lrxIJjQKELoAdgnHpLzGjH2JHFuY4vhoyh4mWiucRXbTX/Y7ltImS1WnAS8QhWrUGryKvkHPWR3Z&#10;860K/4+pqZ4dLkI5S4+XIXmBq7TGg/56Pf95fPNE44Va3krrYMWSRAc11ludRQ1O52lJfiOIWSO0&#10;jfHBGg0hxD3hrjL0hkIrsXoWje5zOeaHj5K2qC0TeZ8cn23x6cmA7JIGVAACQAAIAIGnjQBMATxt&#10;Hgd73SDgzbTeeNsrG1q1xroS+9++Z3Rsh1rtWixEYDskC908B3La2/D7GdbiCOOVWjP61Ft72RgR&#10;ib+uQdui01YesgnLV/aybbf6TLsQBrOnqfzInp1pe/Cqf2l60I+LcVmQqgHBlMO58dcd4IUxrbtJ&#10;lrtnRzohrrTJjNGJ82F6s9m2ndP+XM5dPZopcGW+g1JOOmLFvMhWXif20N+oMSyLwmcAMKfcXJrp&#10;UME/Zn2YMvNAfvmlRl23mfdCDBJOr3Nri+5OZaaN/TFlz/TB3sYYPgy2H9vWxWx/TI9PAXBiXg1T&#10;HtqfL6vGu5kbgz/U4KzotZiAnEkhqnC5/u2EEEqZROk6gMu5o9cPFRukG51GBVWaHwfrJJ6KsJcR&#10;QI2w2OTRetlJ7NEGvF5/hxdCPUSey39wZ8DNN1V/N+CLYsU6pRqfZ9GrVJxoiaNn6YLEkhkMyi9h&#10;QNADreNExBDBz5hs15Dthxlw5MiuAL7l1t0ine5nVt/WHsCjbPu3Jqm9GYofHpEiljKJQRpDH8Au&#10;4Whb7vGpAxRVKzorHGOH8r+wX6FDhKllHTl74Tzghc8GNDahUUSvuskWicPCjPWNSGBL41RRODLK&#10;Kd4FEVxVNTGPpatWcSMWoA8GTatRRRmGy1rZTCteanA61d7mFEokW6+5KXyI0RuXhDzLCaR4Vmx5&#10;bsL5YO4ibenj06MB2SUNqAAEgAAQAAJPGwGYAnjaPA72DpOAuf+Bw9++O9JT0cPe7hS0+t1bo+rF&#10;zKqaB0siiZtrs9kvNpnyV/SujIHvCcNr9arzsyrZa7fv3b0Lr/urQeuETnpHqmKD7ygws7rgcCVr&#10;3fb30wlx1j/cXZpAzBR4Yr7TjhjiSObVy+j2yrobwmXf7ldgChJSd/0uSRJkqi/cm16k7nam80Mz&#10;Z4UD+73rBx8NObjfB8RSHsZ8Jj51x/akZVxTXeHe3cV4NyNcXMXGcKNihNV0Ek7OYs+tgHelohvw&#10;eZHzm/BNN+2qel60eODvG02QuOqTSNdh57470j2t4ySAXcExmzGaqS5POx9m/QXh7FtNZlNTC1ci&#10;xLjiBUa0KaDxf41h8/Hh0CneSSJJcGMNmgPQ1TQGS/D9AmgoMoeto46cu1OpB4IMUz2ymZvCXWUo&#10;rRIjnbZjKyYfjTu0BgJAAAgAgcdPAKYAHj9z6HFcEuAKBO23iM2s9CWAj7VoKK/k0LcZAsi1IFbU&#10;MqxGZVJdxyTPW5bXQ4TTHSrTi2yq0YgSovytf7g/cJcbl8czEBsQHEtTTbMoYQWHFOfehgKbBFfm&#10;U7ty3pG3JJanrG6y7YZArZxxC+BPJ5ZU3Sy9ek2bGa2UcgSS+JSdcR1lirsYvc4hQh+Nxq3dFDRd&#10;m/UaPWrLmC2QJKBuDGVVzh/N4PIxh470+rsB3CFeOWEyGjlsjsvYGG5UOEfN5QYZjR6/UJbey05i&#10;jzbgUb+6FmpK6bVTgvC3n3MDA4x/H6yQW/B5L8agTTeN1Uru4kEzO3RBMtjJ7XfMHPv+D/x7T4If&#10;VUdeNBhcvXSZ4zfb0DEkdBQLhg6aGKQPYJdweHxvbfuA51DcTC43qw0R8N7h4eZGlbqe8awQ5zmf&#10;q29QaTpDhMS77ofAK3xe2FKr09W2oA+EFlxBaLtDzLipm1vV3BTuYvRG0esw/N5WSOtM2PDTdqDq&#10;xk4UYZ7GpFv2QyUgAASAABB4egjAFMDT42uw9NEIhMVJmovK20ghZl2jxmEFmBvzElZWoCKvmWql&#10;V/kxi8jKjMWR2Lf5NVikhNzkz5KsZMhtlftNjU10j0D7c33a9TaBxWfIR25dmxEWwbkqJVXpN1Rf&#10;sTSczWXqSXH9ptqT5W6LI1q7MJ+q1FAdiRbzG09Irbsh8L/pnXDj8v3RY92WW3WzTt1knw6gvTXq&#10;VMkULeSNfb/BYPRlTnOiM0uyylueb3UUZmpstPrUNVjMQOkGI7oZ8HZWQjnLjVZATBxWZuvIdFVa&#10;HRwzcF26TmaNKLOmXM5cinauu4qNYUeFU9ToCRasppacyzB9W6/D32BPFGd3oUOEE33s0RslXilW&#10;FZXrLbjMOqnMGI2flIFhwSHYtRqD5bqptl7nQ3xyCZ+o5RcZ0S093sCXDN7bQRskeBt99cVGMtHa&#10;ymXolArq4wnoew+CH9VmSJayFeet00xIYB1NZKExgV0lIyv168vPWg+ksNUVRIpuVVaTswTdqrOV&#10;5BhBH8Au4XDEiwyys6SM7lvVygHPpLgR/S6qDBXwrLAwc0U1k9jMjx84wtVIld7Wp0CGwCuIDGkr&#10;LdWE2DwifFHSeNIaMyhoGhyHYacqUhLTuRnuCXeVoYti+LW24ddUe17RzWRhw09bPD4rz9p+Warl&#10;TSKchmcx+ejeBQlAAAgAASAwoQhMRlvqJpRBYAyG+fhY/mKG4orAbfQGNKnmb403p8yPDiEW/kxq&#10;6fFyVUNzax9nvtC/t056rPx6c2PLHe+5S+YFhS6edS33QKFMLr9YdePHecsXBzG97F0weBHzO/9y&#10;+OhXMvk5+Y3JKzclLfK1fjslaOqNz/TLfhtpfUSUwV0SZirNyiuVXaiqutIyY9Hy0Fk96hOHixtb&#10;GxuMgeHh/miyYHpo6A/F/3VEKldUqb4XrosyS/9SO2Px3NYvvlD8tf277yfPFU9WHbN9DravXE7h&#10;LuDflX58pPR8VdX/9C5ZzLzZK4z5OTf0mQ5c3MWqKqVB+Jvl5tOltb6SudrCExXNt7+7M42/JHim&#10;TpF7okJzS/M3M2G/ujjrxPXvWlvvBS4MDxENYT7iduz09Ta9/v6s+cIQEV1H0fOI07f8Z9yt0AuT&#10;fsG3nVDghJv/z+fcLMhEtKuutvqtisRKP/v87z9bFe6P+fmZyw8fll266/+LRXOsj2Iz5/g2n8g7&#10;cRaH//VNzrq3fsn3xrxm0LmMwRWH3fsy66NTMuRHxD7i+VC/HrX0yKmrra1tD+Y8S/gd/U/T3Ir7&#10;PZiN3kv3yWlN6+1WpuAfIwOaTnzy2dlz585dkN/0e/WtBJ43JQbQDaif+fThnNOXvg/8xcKgYCIi&#10;PpXKzsnlN7xWpr62iBow2L1mxd+Fy9uK/1QsPXfu64aA11JXc9EeDbrYoGzhpo2KsJk3Ttj1976t&#10;yP2solmrvTNtHtLfFqPOQtQ7OORBeQ4CUlWl6n5udcj/FhYrmRHLgpkU1PP+77PDJTdb/3rT6L8w&#10;fA6Kzhm04RT9TAhd7M2gN8pvwdKZ1/KzTkqR167oQ/4tJS6IsNQnJKSvPOdIqexilaorYvW8m4XF&#10;15nPxUVyBsLvrcczFB2h0DtzvhDXChVvvtfNiqkr1z+Ln7rhUGiDBD00cP369Gc5iqOflJ47J/+2&#10;f+Xbbyyagemq8r/476b2O3cn/ywi2I8mkB7UE0Gia+vnPIu61lWhzCHzKEQUPqfuYzx2UeZ2R7/g&#10;9/WpM7eYzz177xQlwX2Dwv3VeCU8H7ujo9lff1V+a1rEckua4IW9QNgjzfyoVC6vqtYERYV3VEhl&#10;eAoE0QQwY8Ycn8GRqZMfOHrpu4aGvzFDIoODnlkw7eonh06ellfV6mZHhHyvZ8cu8bWEOp0V01UH&#10;81pDKfrg7977r6K61rpa/ayIiCALbZ30/dyr+qZrdeb5K8JFzgN+xpTW03+b99rzfCJj/SY1S++E&#10;/Vskj/gffZ6SEPwM56v/4V/W/HwGSWVG6BK/ax8fLDx9QV518caPIcuXBDHRUznU4ETv/PusK2aJ&#10;wwsW7Yn5HPbNZxWqpqZW82wUM73qsmOnlc2Nt+5M5S0J5rkWjtRwkaFenEVhvdLc7M/RL8XXNya/&#10;+J+vhTPpB3P30hbFJ3sRl4zP6u5oIj6HhDYw8OH/QAAIAAEqgfv37wOQcUqg32uy77QBi0+4Kb29&#10;lH3I7tnmhV6l4F5NqDVuCPj5Dfrbd9zoDoqOPAHzlezM3g3bY21H/I18Fx5I7K3OPoKlpEY9ueeS&#10;PVAWqj4igScSe5qS/crF29cNWMl3bgl677r+5fR4YlP6U1M0pWmXRbuTLNvrJ1jRy/aU83YlL5xg&#10;ZoE5QAAIAIGRIdDZ6epZtZHpB6SMPAGzF8N/pm2vpl2+yeTx85zwIMDIuwckAoEnTwAd/mUp/Xq5&#10;4kHkc2Pj/h/DNF+VY/h2dygTl8CTjb3ualmdfd/4xKU8DMvMNs90qyrUoehkvglZTOqb7HB3z06d&#10;kATAKCAABIAAEAACLgjALoAJGCKwC2ACOtVDkwyXsg+fbe/q70PbiSNe25oosu0u9lDQCFa/qziY&#10;KTOErd/5hvUd7CMoHESNGQJPMPbURdsKVJzYLdvjKe/kGxqM5sv07Eq92YcXt2nXmiFe8Thm8A5f&#10;kd7G0kPHVZ19aFDwDUrY+HYMd0IuAfSbDUYzx28MjHjDdxW0BAJAAAiMIgHYBTCKcEdZ9AjuAoAp&#10;gFH21ZMQD1MAT4I69AkEgAAQAAJAAAgAASAABMY0AZgCGNPuGVK5EZwCmJCrAOPXs6A5EAACQAAI&#10;AAEgAASAABAAAkAACACB0SIAUwCjRRbkAgEgAASAABAAAkAACAABIAAEgAAQGFMEYApgTLkDlAEC&#10;QAAIAAEgAASAABAAAkAACAABIDBaBGAKYLTIglwgAASAABAAAkAACAABIAAEgAAQAAJjigAcBzim&#10;3DEyysBxgCPDEaQAASAABIAAEAACQAAIAIEJRACOAxy/zkTHAdIqP21Sv6dGwRSAp8TGQX2YAhgH&#10;TgIVgQAQAAJAAAgAASAABIDA4yUAUwCPl/dI9gZvBBhJmiALCAABIAAEgAAQAAJAAAgAASAABIDA&#10;00AAzgJ4GrwMNgIBIAAEgAAQAAJAAAgAASAABIAAEMBgCgCCAAgAASAABIAAEAACQAAIAAEgAASA&#10;wFNBAKYAngo3g5GDCRgqDxarAYyFgLr4kMLgEYw2RXbatm1/2Lbz/+0pVpuJpjpFdvqmt3JVAz+j&#10;/xsUh8YMbJNa+tGeLUcINcd1URcfrPTMaTZzTXXS7D1bLK56EoUaKs7779ejiEIxll6mGQ0lEYTc&#10;97eky/SuhLuK3pGNKDKz0qVOjdYpju3fmVbuUm9Xdnn8PYyZHiODBkAACAABIAAExiSBydu3bx+T&#10;ioFSwyfg4+Mz/MZPTUvmvOXh/k+NtaShqtw0VVBs6IyBdvuHLwtmegDDpMgtmfWfe1J+ueofX/xF&#10;uP9koik7ODIM+7ZpRuwSrsNn9BUzeNmTha0vT/vsHq4Yhnn7C/n3rjbNiFmM/28cF//w5fM8cRpm&#10;9773HCH/R5wBQcTDospNVwbF/HxQEHkghhoqzpvVf/FJ99p9m/81RuiHYRQPetDRUFURhCXTWxU/&#10;Cl3Z4ip6h4wovSz9sy4POKtLP7n3y31bf0MYbS9U89nBYt9mxT0hTSKPEBonYp7KMXN0kYJ0IAAE&#10;gMDjJ3D//v3H3yn0OCIE+r0m+06bOlhUb2+vp/JhF4CnxKA+EAACXd33OByHWxRgAgRGmsBDM2PG&#10;UzebaTYz2NNHmiTIAwJAAAgAASAABIAAhQC8FHAChgO8FNClU02XsjNK1CFv5KWIMbS7df+ZlpBX&#10;dwqv58tbjX0PfSM2/D5xVm32J3JtTx/mE7FhW6KIiVfb+2Vj2L9u51zPV7X39U0KjP33jfHPME3f&#10;5u8/Xst7JZVztVjVIUrclyjCzLoLufkXtF1ID1b4KxuTJLNN1R+loQ3z7JVb9/5agGGa0h2ZchND&#10;9K+7U1ew9JXZeefxyr5BsUnJ8QKmuvgPBdXTY7eu7S75XGW43zeVn7DpbUnHyexitaHPPJUfvyk1&#10;lly9dd7WWFKkNvT3YX6xW7fFc9Fc313FwUxpi9Hsw/YJfGn7lliOlZKmNC1bgcXt3B3PRU8EkF0P&#10;am5jisuRtRh7GGyfKcTFB/d843alxwegj2itUsrdjaBSPyPbM4rVIck5+HV10baCq+zYd9YavyxW&#10;d/b1PeTEbtkeH0hKR+YcLtf2MaYGLk6O65dpV6QSYolyW77/cCl7Pe4yVHRV2fklHRLU7yTFwf2l&#10;jWGJ22fX5l9vQ3wCY5I3Jggo6+OEURaFF244sF6EtZenf8XZGKrMv9hivI/5ijf8fj3yMFG60TMR&#10;BUoT+sQO/3VK0lIbJcu3mvL8wso7uGNJZ91z1rvZcLU4/6sm3AWYL39lcspKnuVdroZvC3O/rDei&#10;T9782NeTUQg569dec7Ayt0rTcxTYizvTE7ikZwWJO0Nr8uTaLjM2VbR+5waxww6BQd5Hq9NS/40O&#10;MU9hkHlCiWtIRq/N92SymMw+LGZgwtYtMWgfjUldfNhCzJe/IikZkUd9ufDIgFDBqQ/oEY+T6z3W&#10;juL0mY4etGnUb2o8W3Cyur0L58yOWP9O4kLW0EC6b5XnfVrZ1j91aoA4ebGh0LQGZ2grt6V7suQP&#10;XkiKaauQt/rGbU1mlNijF6+FNuoflmktzV/EZLqoVNTcSUQR0W7qYbB8GBEb8JGBUsw6eW5+BRFL&#10;7PmvpLwu4UzCA7X2Hm60T1DC9s0x1uAbFMD4hg79qleo40MMnuOooKcnPsqT4WKt7rD36fbAYmos&#10;R1D1XX3oNcOsiA2bEkUsjH7MrM2T67r6Hk4NX78zyTHi3BxX6YPfEq40IW1Sn8jMbZYQgxURezkF&#10;Cr/1eW8Sg4KtdNQW5pXU4zFpY+uQvFbgOun7mfLemKQYfcXFFt8X8VFxcCjSami3zjkBB5XgP0AA&#10;CACBMUMAXgo4ZlzhsSIj+FJA7AcoE47AT1DcINB2Ji1Haa2nzNn8YYW2j/hv1+WsXZmZn102PiT+&#10;V5uz48/1lnqoydt7ZW3E9Z+6lDm7cpT3yeubP6ggr6NvqrPezVN2WdoYkLSCBryJtiSjoN7SFhVl&#10;TsaZNvRv342jmafInvu0ZRmHawgt2mQf7CioNVrqtnyxY9+HR0uaiW8etpW9l1HxA/7Redt3M8tx&#10;4bia1Vk7SrX2Xt+TkV9YL5Ha2K+jrp01t7Vpk71HgZeXJtNbvqJed/YZYdz37kEbRsSnhNTvZsGO&#10;nBqS2x1Zxts2sWS/Di5DCG396mVpb2fI7pAWK/N25CgtvqRX+CdUf2tGyU1LV101OTsKblr1/zCn&#10;xkL9obEmJ8OqGSmn4fiOnFpSwb7GoizCg7g0mt6VOaQrcUe1FGcUNRNCbhak2WID9/dRIrbaZIP7&#10;NVbue6+MDKqHxsoP7cBJbZQ5aRYF8KLM2ZpWZA06FDBZ3wwgQNSheB/B3Ly3pMHG4I8FDRZJellm&#10;Xo0l+H+iYYCLsff7sKVkl508MnPfRQKfRx5x1qODgQ4hZ7Ua7yjnlDW8HxovH86sJJPGCZD7RNpa&#10;rO7TVny4mcLQznLzHwusgUh4xxbtDxsKdllj9GGbbO/bZHOnEYUPGoM8h2SiUeZdqx4/ff/fWTuO&#10;k/jtUW030lEHi7s3v5tz8XtLlTZpGon9p776TzPLbMPJqYxBYeDWwNJ2JqfMNmYYL2cdJKEOHDPf&#10;s0YcHgZZNcRg6FDcGlfpgn+okHYIYzzS8mzjuKVzY+UHaWXkaPCT8WImwR9lkC1QfzJ+k5NZbqGH&#10;VEQjLZnUToLfiYaoqUsCg5DABSAABIDAEycw4e57niKD/q/zR9r4MXpe4EEAjydgoMGEJMAOE5Gr&#10;tExJhL92tjiKRSQHc2m0QKe1nbwliiNW1PEvxGuWGWpukjAEUdZVOEyvOI+tta3Bzo5at0yruIGq&#10;8VYt01/GP+BF9a0x8nm0jmWqPt8tWU32zOBFRXQqyTMK7/HCl7IslQWLxYaHIaueIVaRJ3GjlmEt&#10;rejTEG1Dol4iFzaZonBWm9ZyXp+75d6jNXfdTU9IlA1jeDhLryWeYGq8rhGvkpBr14HxqxzWTF0J&#10;Fa2ybiVgil+OMnzr6qTH4Ng18y1dMSWRPI2G8HCDvJa3SmKhPokleZ7bWOdw5toDM8b2IxVkcMPD&#10;eb6kWjS9i5LeEFuW/TGMIQjjtDTjR/epLmklL1tXSxk8vr8Zdw1tv/e7zWwO2xJsk1ghi4WOGxIG&#10;AWGKY6yCBaKwDp3OFTJMELNGaGMQrNG0E164UMtbKbEEP8aSRAc11hPX6cuNCtXC9Tbygt8ksKsv&#10;k8jc9ohnPQ7Qwz8uaTWPvDaJJQjuIlKDKLRAbta0L11DcmLw4laE0do1RRxtDUTH75tqNQutMTqJ&#10;Gx9HiVHaiHLGrV0hx9YmW/3FWbEuqlWhQkvu7hfvyFXWjTxciaSnuQVvaqqW3ZPE24aT5yOMdYMS&#10;wfXAgnFXJsUHWVVhCULutWjpFGMutkbcJDzitHdoKrkeV4dIOs9DmtCgr7uXzZlJKsMSiIWzMKz9&#10;8uXpCbbdRqxgvk+/dVD0FkcvJZOaPhSda+gOAfddCjWBABAAAkAACDw2AjAF8NhQQ0fjhQCD6c2m&#10;POg+m4vpO2y6W/a+E4UbyGlvI+93GD7W2z2sXYuFCLxpqrEWRxiv1OJ/ePbWXjZGROLP0mtbdNrK&#10;Q/utJV/Zy7YJsotgMn3ZbHI+AMM4ARxDO7qfHKotw5bZLDbbYPT04PhHbO7a03aMSL8OYydqYdC0&#10;BvCD7U3tOrgWh26SKdgCuJw7ehfnpXszB3M2tGqNdSU2Z+w/o2M71hK9vMb8xZ7sL+VqjcE8XRSD&#10;9pxbCk3vDGZPU/mRPTvT9uAC/9L0AL/l0OvvcLi2RxswTPwm/lgDfb/+MevDlJkH8ssvNeq6zbwX&#10;Yqx3uk5wUHXw42Cd+Eb+oQslaG0VkReMKgqDslY20/mvhL6tnfcMerDFWiYF8M1acsbAXY941uNA&#10;i1Avd6uLD6TvJDDnX2o3P7QpQ/GwFQhSOIBH2fZPSWeqZF8m/RkEyFMBwRR7qc3pIsopf70WEwgo&#10;+nG5/u36u64cRv3em07F1hbdncpMWwQfU/ZMpxlOXA0s6BEVrL26eH8aCbWynZioGlQYlmNAicL2&#10;wwwuIo5+XB0q6TwPaUIXTsyrYcpD+/Nl1XjmzI2JmYsyT/sgiJJ4AfEptqc/7CTpQ3EIDT0k4Il/&#10;oS4QAAJAAAgAgdEkAFMAo0kXZE8MAmb6v4A9Ns4vMrK3RtWLmVU1D5ZEErePZrNfbDJ6LYe17Mpw&#10;fGDYSR/E/eQw23qs9mNqYMbMmGe3/SOtmLn/QdivKM7YkZ5qPzGB6Gy2JGnHrpTVwikaeWbGQUWb&#10;cw161flZley12/fu3oVL/BX9arOlvZN+mYKE1F2/S5IEmeoL96YXqbtH2l46ecgLYeuoAbk7FX/g&#10;fxTLo/XYXp55XC/emL6XwJy8wsVWiUe0A3kKczJr8IiSR6b5QzNnhcNwshedfOFJIQYWTH82s6Bd&#10;/FYaCTV2tici3K9LjKuuk859gdaazGfiU3dsT1rGNdUV7t1d7Hbm0IfiaGjouU3QAggAASAABIDA&#10;SBKAKYCRpAmynioCaEVxNlpdHFgC+FiLhvJuDn2bISDQsvDIQnv4a1Qm1XVM8rxlATlEON2hsicA&#10;H6WtJ/08prpcfrBBP8Sec3zbRYDx78QZX0OXdn07hz2Me0GuQNB+a6hX0Js0GtQ9g8kTrkzc/jpP&#10;fp7ucQNL7001GlFClL91DfaBRWMuN8jBRl2VVG3C6Pvt1WvazGh/AUcgiU/ZGddRpvBoldgVJCff&#10;cwWh7S1DMXBohzyioxLrb9cy+JTFVmvloTziWY8D1DaolGz0OINth8xDF4+8cPxmGzrcCCFndHg8&#10;g3XjzzABk4HAxzQaiq56/d0A7qNPtYQIfRzEDk9Hg+o6O/ZlIfkwCH6XPjw5brVymXQ0A+z0oTcc&#10;mPUaPWLLmC2QJKDMMZRVGTAuf8odyuBiUkurBj8pQx+KnmvoluFQCQgAASAABIDAEyQAUwBPED50&#10;Pf4IqCsVBssfxN0qqWJ25OLB+2y5MS9hZQUqcs3WVCu9yo9ZRFrKWByJfZtfg0VKyCcFWJKVDLmt&#10;MjrevMnFBnYKsmG0RTfGho7R/IP+UTwa9hyn+isrt47qy02DhAWHYNdqSP6m2nodZbd2nUJBPq3R&#10;rfqqcvZSiaNj0E25wYA/bjBkCYuTNBeVW9f2zbpGjePKe8sFKXH0PeH/DgPmbT10f3Dv/lyfdr0t&#10;BorPkMaIV/BrbTaaamUXu5no9pW2306VTNFC3iX2GwxGX+Y0V/q7+N4t7wtflDSeLNeTQWLWNQxg&#10;gPZ840FEdrVolbjORsys+0pmjIom99m78IhdV9c94nXpPYgeimm/Q97LmXXlJy+52CqBEpBdJSNv&#10;vvv15WddnRkxAGlYBOeqlIzRfkP1lcExOtAH9JMOATFxWFm+bZC4Kq0OjhEP9WvsXgCzJKu85Tax&#10;mKmxcYiNKk6jhYM/lUA+2G/WyU5evveIgfdISTeoMZfv31SrtmSGWaduGvT8gYGSORiROVOxgOjo&#10;ezJrapt1ijINxh6sFn0ouhoWRpMOyAYCQAAIAAEgMCoEJqPNk6MiGIQ+OQI+Pk/dy7Q9hY02iB4u&#10;udn615tG/4Vz/+/ckVNXNbq2fs6zwjm96rIjp77R/PVvd6bylgTP1CmyP5G2tur+xgyJDJ7UrOgU&#10;LLnz+Z9Onjl37qJm3obUfwpkUEWFz8Hv7Bm8iPmdfzl89CuZ/Jz8xuSVm5IWWY+Nw6YETb3xmX7Z&#10;byOtzyMzuEvCTKVZeaWyC1VVV1pmLFoeOqtdkXuiQnNb+920eUuC2bcVuZ9VNDdrWvs484X+vXXF&#10;h05e1/2t9V7Awojnoly0RYtdyLbW1rYHc54V+ntjfn7m04dzTl/6PvAXC/2tT/Lq5AeOXvquoQG3&#10;cbKK2vXA5hbMOqp6pqrckivNjbcQrjmtp75Q/LX9u+8nzxVPVh2zfZ6lO3G4uLG1scEYGB7eexV1&#10;0Hz7uzvT+AivyUK7ta1/zgIhN3jBvHbpx5+Wyi5Wqe4vifS92RsWE0p9R7pPSEhfec4RokJXxOp5&#10;NwuLrzOfWx78U7Pi7yFLdMV/KpaeO6fQzN2QuprrOAUwmevTeiT7hLzOKzy85+LxclVDs5Wn9Fj5&#10;9ebGljvec5fMCwpdPOta7oFCmVx+serGj/OWLw5ietmDi+PfKz/2ySnk/Qvyb01L39ywhI0g3qPr&#10;fXpo6A/F/3VEKldUqb4XrosyS/9SO2NxdHDworBu6cc5n5++IMdj4+3X8Dfxec2g6dd3jm/zibwT&#10;Z/Eo+vomZ91bv+RTTphAr0j88yVdY0MrctosnYOXLQGj1d4hwoeSGnbvP4d981mFqqmp1Tx7PhHz&#10;x04rLU5cEswLXeJ37eODhUjDqos3fgxZviTI4fWCeBCVHz4su3TX/xeLAjgLlsy6lk9kxIWr+nmv&#10;pawKwMnTMrGrolPYwyOYPYOmR1MdbpM1K5HhFA9GhcywieIumHXtT5mfnZMrrjR7/+Mvg5ukUj1/&#10;udc31LCnAglZEO6v/jizEIVQlbI7Opr99Vflt6ZFLJ9ntZEKFqeH3kJnj15/X+4C/l3px0dKz1dV&#10;/U/vksXMm73CmIDbUmcRFcye7O/b+mnmiQs3vETRIfZgZvCJQeJTqewcCgSvlamvLWJ6OaQDSldK&#10;oZo/9XpuSbWmseW7qXOJ8SG/VNFExnNQsDjs3pdZH52SoQBGw0nE86F+9kxwyNwhBpa4GO61Q5kn&#10;5PKq6mbv2F/Oa5Ke0vOf/+mckzHTW1dFTWpSa0cPOh9Xl4UvGZx0PzoOXI4h7f/zOTcLkAvlVVdb&#10;/VZFYqWfff73n60Kt22imDHHp+nEJ5+dPYfn6U2/V99K4Hl7eQcvmnUj/+Njp2VyFKjBr/02DgUq&#10;degjUoUuFGnT80G9Q3w6EOhTHPykNXRZsGPaePobBfWBABAAAqNF4P79+6MlGuSOMoF+r8m+06YO&#10;7qS3l7L92D0dvNCLFNyrCbXGDQE/P/ygOSgjTgB/lXpguuW99FBGmYC5OjvTvGF7jG2P9xD94W9l&#10;56YPeDf4KOtnF/9ke39sZnrU0dPBxHwlO7N3w/ZYd2LUI3xQGQgAASAABIDAaBHo7HS5K3K0uga5&#10;j0jA7MXwn0ldHCPlmUweP+QIDwI8oi+gORAAAiNGwH7uYpu80hwZAfdWI4YWBI0QAVuM9uvligeR&#10;z0GMjhBYEAMEgAAQAAJAAAg8LgKwC+BxkX6M/cAugNGAbbqUnVGi7mFwxa9uTV4Kf/ePBmND9UeH&#10;y+909aEH0VkRGzYn4pvkXRZTdXZGMe6Y5xK3/ofkcTvmyfbuEs4TqTChmRguZR8+297V34cORYh4&#10;bat7MfpE3ACdAgEgAASAABCgIQC7AMZvWIzgLgCYAhi/YeBUc5gCmIBOBZOAABAAAkAACAABIAAE&#10;gMCjEYApgEfj9yRbj+AUADwI8CQdCX0DASAABIAAEAACQAAIAAEgAASAABB4bARgCuCxoYaOgAAQ&#10;AAJAAAgAASAABIAAEAACQAAIPEkCMAXwJOlD30AACAABIAAEgAAQAAJAAAgAASAABB4bAZgCeGyo&#10;oSMgAASAABAAAkAACAABIAAEgAAQAAJPkgBMATxJ+tA3EAACQAAIAAEgAASAABAAAkAACACBx0YA&#10;pgAeG2roCAgAASAABIAAEAACQAAIAAEgAASAwJMkAFMAT5I+9A0EgAAQAAJAAAgAASAABIAAEAAC&#10;QOCxEYApgMeGGjoCAkAACAABIAAEgAAQAAJAAAgAASDwJAnAFMCTpA99AwEgAASAABAAAkAACAAB&#10;IAAEgAAQeGwEYArgsaGGjsYcAfPd2sL3t237w7ZtO3amHyiu7RhJDQ2VB4vVgwTeVuQf2rnxiGqk&#10;etJV5e/fkV7eTitPXXxIYbB906bITkPGpks1gyqriw9W2iuOhG46xbH9O9PK9Z7L0lVlp7+zMXfE&#10;CHmuAV0LU500e8+WsaWVK68NGRsjg8U9Z3Wri/bgWZZb3T1C3Q47ukam/6dZiquoc8rGpC4+sG2T&#10;B2MCGkMO7nxrbOWc+55/YiNGv16RnY7SLb1s8EDvvvpQEwgAASAABCY4AZgCmOAOBvOcEmgr339U&#10;K9l04MC+Awfe35u+UazNO6gwjRgwTuyWRNEgaXNjkl+N4o5YJxjvheRVwc7EiRI3x3CsX6rPyzmv&#10;I2PT1wjQJVUu9W9xUeKWWFvF4Sunl6Vb/2DnxbyxijcsSbwXUje+NIKEqEroy9M8uqOwU2ItXLNO&#10;zB6WQTjsdNkwJkNc9ebKa0PGhmMAuOrK2fduOeuuoqw9djfKspQoJoZRgsRBqrPrdF0PP7qGa+gE&#10;budhUriKOqekWKLEbesHj4jOySIvvxrlP17JD2vEGImsVJfL/yEJ/ailr8UHeihAAAgAASAABGgJ&#10;wBQABMbTSUBXmtMSu3mdkGU1nyWMWuTTPULLlGOQqdnMYE8fg3qBShOdQD/2YDoT3fxDAQJAYNQJ&#10;PDQzZviMei/QARAAAkAACIxzAl4//PDDODcB1B9IwM/PD6C4IKApTb8iSn9N6FBNo1JzxCI0KYD2&#10;rB4uUOI7Anz5K5KSEwTMu4qDmdIWQeLO0Jo8ubbLjE0Vrd+5QWy5sTF8W5j7Zb0R/8gO/3VK0lKO&#10;6VJ2Rok65I28FDFRo6O28HBJfQ821UcY/y8c+VV++pvEF2jT5kd5sjtd9o4wnfT9THlvTFKMvuJi&#10;i++L26nr84M7QjJUR9L1L67rPlWs6ujrm8RP2JQaE4gua0rTshVY3M7d8VxMXfyHgtp7JrMPyyco&#10;Yft67DiyxWj2YfsEvrR9C0+RnqPAXtyZnsDFhjQT60ZbeQuUFiv+Xag8y0y1WEEUddG2gqumHgbL&#10;hxGxYR/aAIFWtPSrXuku+VxluN83Fen1dgzXMuVIY7WDH9CCsDQw3YLOVFecVaTE2XrzY19Pjn/G&#10;ghztLf+gQNWFMXyF/5wsvC5jphLVBzvOLhiHUG3sYbB9pizccABfjzTrLuTmX9Ai+hgr/JWNSZLZ&#10;FDUsKGyUYjm4Vv4bhdfz5a3Gvoe+ERt+nygib2wRmMwThJKD5KDnQfafacHRMwMTtm6JQauatNG1&#10;v7QxLHH77Nr862195qmBMckbUdTZ1THVHt1feJ2X+DbnMuI5P/GApNHuNedA6GNjkGkUs+mY3Jbu&#10;yZI/eCEppq1C3uobZ7HCWqjOwiPkkCVxyETAzS9vwcNi+pSI1w6E1w0IEmfB48zvtm6dRZfZcLU4&#10;/6smQ38fnlMrk1NW8hi3SndmyY0MUWJaahQLQ7mZ9rnazIrb+v46wSCFKSiIgJkeu3UtNYYlHSez&#10;i9UG5CN+/KbUWMt2FRpopm/z9x+v5b2SyrmKElOUiGcEpq/MzjuPx5tvUGxScjzVwSikNbL8wktE&#10;NJKhrinelqtgxqW+ZCg904jGHF/RK5tel3AmYegJpuJj0qbOPtzIoFXJKXE8BqEIGmfySuqpA5eL&#10;dPMwKW6Vuj1WaMrzCyvxkQ1jz38lhVCb2HykX4NGpNvy/YdL2evJ4RE9TpJf0iHZlR4fgAYHQ+3x&#10;wyVqS2qv45y/zN9NDqIe0iOyZxCQB277ZXBSE0McO/adtcYvi9UI/kO002t7PD7YUjuy2zvEiEEz&#10;rA3KStrR3h6fZp08N7/CkTCu4fUeh9GGEtDwEQgAASBgIdDZ2QkoxikBsxfDfybNgp7J5Pk2ZjQF&#10;AGWCEfgJiisCfdVZWdV99LUetpTsypDdsXzZ1VKcse+ikfiszNmaVqTssnzR8sWOrG8ICcbKfe+V&#10;tT0krj40Vn6YoyQ+tp1JIz/91CbLsAp8aKw5vmNznqVKX/2nmWVaixp92lMZpEDU0eYdBbVkR3Yl&#10;nXSkzNv8bk7l9xYF7pSlfVBpURdX+D1Zm7W9Mi9NprcJc/gKVUw7Y69Ibyay84OMMisW5afvvkla&#10;YVeQYjLRO9Lr4veWr9ukaVaMzqymk9NSsiNDRrLtainK2Ff5A4H84r4MKalwl/LouykEaaeOs0lu&#10;k71n9QlybXXWu3lWdxouZ+0qaLAwtBcHSsi6zXtLGixu6arJ+WNBg6WmXpaZV2O0tDXW5GSUaAeJ&#10;seN1pqRelva2PeqUeTtylAPiEym/eZ/c5iYcsE0sPRBUxb3YsOnrlAly5h8LagaFJO5Zapx/mFNj&#10;CT4U5zYQyDRKqDgGCZ3T0TUnfndwDX10KXMO11jB9aHkLWrGG/V9k7VPbk0LPB9zlLi/2mS0ClOU&#10;kn2AMpFsiFJ+34dHS5oJ8Q/byt7LqCCi0Rk0PGA+qCCjF+lw42jmGwMSswAA//RJREFUKVu2l2XY&#10;9ST6u1mwI8cKuK+hKMuSucqclHePWoO07UxGBpGnyrwsu5HNRRmftRAqNRSg8CZ9hI8nR2/gpjsZ&#10;ZGxGepgUbo4VH9qC+SfjNzmZ5ZZxwJ5QA8LANjrZbMSTqbZgx2YyYYdDjx4IHrGu/eIkqdvO7Hv3&#10;oG1EQoOGJdnR2JhmHRvR6JRpUdrpiOE0vCkDjpPR3uq2rstZ79qc/f1/Z+04To5GjoM5JWPgIxAA&#10;AkDASmCC3fU8Veb8X+ePtIFs9LzAgwDjdBoI1H4kAobODoaPZeFsULlRoVq4nlzbwZiC3ySwqy+T&#10;T3IzxTHkwj8mEIV16HR44/vdZjaHbcmkSayQxcKBT9W3q2o5q0iBk1iSFyXk6q6pWnZPEk+u3zF4&#10;z0cY66znB3qLo5cO2jrttKMpkatiiEU2DAuUSO41tjwSGwyjNdOkrJkWa8Mifina9eEB3pGrrEcM&#10;cCWSnmZCryGsHqS26oJKvD6e3DvAFCQmsC9fQa4wKa8xY63nBTDF8aQqQziOBohecR5ba93Hgc2O&#10;WrdMq7jhApwgZo3Q4hamJDJYoyFOYWy8UMtbKWFZ+LMk0UGN9fSnMxIVhlBSZA0S5ICXowzfDj5M&#10;UhC9gvaUBCdA8P48io2hmEwRR1sD1wmlBnktb5XE8mQNivPnuY11wzwBwYnfHfuljS5MlPSG2JrY&#10;DEEYp6UZP+eSIYnlqqxZ3K6q50WLkb/cUfgeL3wp+bCQYLHY8DBk1TOE+EncqGVYSyv6NBQ0QZR1&#10;5wuK+/PdktW2bI+K6FQ6ONhsxmZyyJxnBIYv5PtazOVEx1vHHO7qBI5KhZiKXku2G/mMkKNpxI28&#10;odBK1ljrMnhzOeaHnqXb0LbQe512rGi/fHl6gnWswFjBfJ9+s4vUIr/W42PlajLIWUvjJORSx7Do&#10;0QIhOnLpF+dJ3RMSZRuRwsNZem0vktfX3cvmzCRtYAnEwlnkZ9oRw63wHvpnpV0hx9YmW53NWbEu&#10;qlWh6nePMdQCAkAACAABIID+kAEIQOApJMDxm23uof+rVN/WznuGcpDSpAC+WUve002izBr4cbBO&#10;Yu+/f8z6MGXmgfzyS426bjPvhZiBx+DptRiPcm0Sg5TS2qK7U5m531qOKXumW+V7M2me5nTake8I&#10;P2lNa2ZrS89cgd1+mxVDRA+tFUNYPVCUXn+HF0I904rLf3AHuULbco8v8LbXZhDD2FCOo1GyXYuF&#10;UIVwAzntbS5uWemmjQyaVqOqxObF/WWtbKbzYdXd6Argcu7oB2nDYFKspthED4So4FFsDMXEly4k&#10;qVwNrVpjHQXEGR2b6WSWzcWI48zvjs1oowtjMHuayo/s2Zm2B3fJX5oeWG4+J4ki/JXVxJSdrlrJ&#10;XYwfS+exwkymL5ttOzyEE8AxtKNb76GgUQJG26LTVh6yxUm+spftQEe0Zk1v0Z7sUnmdxtDLEr2A&#10;P5BEaE6pZR2LGNO6m2S5e3akE0aWNpkxZCQKLU4gZYZInIJvoPcg3VBnnicF7Vih1z4IQnv6rSUg&#10;PgU9ZORWQQrweZT0saQ2nvKe06MHQohz5Zchk3qKzRIWm91hxLfTcmJeDVMe2p8vq8Z/A+bGxMwl&#10;69CNGO6F99A/K+g3RUAZjTEu179df9ctxFAJCAABIAAEgAD+9wVQAAJPIQFGALejuWmg4R06Pb6k&#10;42lhChJSd/0uSRJkqi/cm16kdvdIwYdmzork7faya6+LA7OH25GnBtHWf2jGJo+EII+tHtwpWjAd&#10;3r3lSOg/UAa6/QpbR/Xi7lTqo/Kj0eUgmWMCiLn/QdivKCB2pKeOxGsmPAPYq87PqmSv3b539y5c&#10;lV+F2ZqLJPzGWjQHoKtp4EuIg+kfXWFyfsEtFc1mv1iHbM9wfGHIJI5kw65dKfFCRov8UPrByiFm&#10;o8zqgsOVrHXb308njFxnN3KwJiOQbm6ZN8qVRpDeAE1pJXuc1Mxn4lN3bE9axjXVFe7dXez2b8AQ&#10;2J7oaD/K7gTxQAAIAAEg8MQJwBTAE3cBKPAkCAgiRbcqB7ymXH9VpurEuIEBuluUNyr3t2sZfMqS&#10;1iBte/WaNjNarOMIJPEpO+M6yhQDVmPYHMzQQWNkiNBHo3Fzgyze3GVHowoyiD8FX4F/5OKB1Vxu&#10;kK6F+nJrvXYKvrrI43tr2wftevXQcQF8rEVDmfHRtxkCqIuo7hrKFYS2Oyg5ZEN3lWzXt3NQ3LhZ&#10;6IG42ZhS7ZGYcAWCdmrieN69tYUzv7shsalGI0qI8rfOED2gNJkfLdTU6HQ1LWHRllNAR0hhN6GF&#10;CKc7xNtAYzo1GrSezGDy5sclbk/iycsHPweCobHIzGFjTTXNooQVHNJI6x57FFoG6jaW2wppnQnz&#10;IN2QRm7a4soRXMexwqSWVhEbMCgFaWv8++Czi4ixkmZD+3Do0QMZqDutZM+SGs0m6TV6NJIzZgsk&#10;Ceg3wFBWhT+Z4aS4F95Dj/ZcPubw26HX3w3gjtsXKLqKJ/geCAABIAAERp4ATAGMPFOQOB4I8Na9&#10;FVJ5qFRjW7I3NVbf6MF31C9aJa4rKm+zGGHWfSUzRkUPtY21UyVTtJB38v0Gg9GXOc0RgGW6gfxz&#10;t1t11rrAx5Ks8pbnq6wamBobyU6d8HPZkQfcnf2p7VyEvzjirsyKpVtzSTl4mRI9XmHocHUkqSdW&#10;i1eKVUXlesstgVknlRmjn0eu4IgXGWRnyf67b1UrLXMurh2H7qoNBvIcXG7MS1hZgZW+qVZ6lR+z&#10;aID5blESvihpPGlVEmnZYI8pUhx1DmgIJesUCnKmqFv1VeXspRK3tzo4ATJUPNCa5g4T50LD4iTN&#10;tsRBIBoHgcDbOgsS6nUnfncjvv25Pu16MqNMtcVnqDt9BJECfWlJS8gy67Ml7insqlc3obEkKxly&#10;W7z1mxqbHBOotUL6P9bc6TYYJlsf7rlbrWggDdKflekWRwqw2VymnjSy31R7spw0clEMv1ZKBjS6&#10;fl7RzWShwylcDTKeJoUrHuj7gOjoe7axwqxTlGkw9sBmwSHYtRqDJbVNtfU6y5NPgsiFTZSxsryS&#10;nE4dFj1aIAP1oJfsOqkd5BgovwEY8RswdQhMzsObkpVDj/YBMXFYme23w3RVWh0cgx9vAQUIAAEg&#10;AASAgHsEJqN9hO7VhFrjhoCPD7wW2A1nzQhdHnavPO/jL86cO3ex6sr/9i/57W+j0OsUvfwWLJl1&#10;Lf9PJ9H1C1f1815LWRXAQAtZR05dbW1tezDnWaG/921F7mcVzVrtnWnzliz4uW/zibwTZ2Xyc/Kv&#10;b3LWvfVLvjfaDnq45GbrX28a/ReGz/FfIOyRZn5UKpdXVWuCosI7KqSyv/9sVXgQVxx278usj07J&#10;5EiBlhkRz4f6MXTyA0cvfdfQ8DdmSGSwwx/OzDmDO9JV5ZZcaW68dWcqb0nwTJ3i2BeKvzY1/83M&#10;me97I8smZ5au7MipbzStbf1zFiDtERw/P/PpwzmnL30f+Av2jf/vz5d0jQ2tqMNZOqdmBgeFPjvt&#10;m/xDJ2Tyqqs6zpKQjnZ2zGKHuZHJ/r6tn2aeuHDDSzRXd6KkWtPY8t3UuUuC2bcV+aWKpobm1j7O&#10;fGFQMI3Vdn/pqvK/+O+m9jt3J/8sInjegqUzr+VnnZQitlf0If+WEheE3xfPeGbBtKufHDp5Wl5V&#10;q5sdEfK9nh27hEvrOIdAmMz1aT2SfUJe5xUeFTKLFzG/8y+Hj36FO+7G5JWbkhaRJ7DZ2tgpPYd9&#10;81mFqqmp1Tx7vnBOr7rs2GmlFTsvdInftY8PFp6+IK+6eOPHkOVLghyPckRiyg8fll266/+LRQEc&#10;muhCHd5rVvw9ZImu+E/F0nPnFJq5G1JXcylTACb1icPFja2NDcbA8HDcg+i1ajavBbNpgTxwGhso&#10;BigBsNDf9oQHg5aJY19Uog7O8psRunjWtdwDhTI5iucbP85bvjiIqaVkChHOlCCJDqG818bhOo/e&#10;79audYpcJ9G1JEr0Q/F/HZHKFVWq74XroszSv9TOWBwdTHiWPavj/OU5/7ImdIZFkBedwl42+1Av&#10;Jyo0t7XfoSTHYxhP+WYNEcP+vXXFh05e1/2t9V7AwoglywcHkuMIgKccg7skzFSalVcqu1CFZ/ui&#10;5aGzKB7mzOn9+tgnX0rPyeXyq/eW/jZpCRu5pf3at9Of5Sg++aRUdk5+vR8P0hlI7Wc6cCMvVlUp&#10;DcLfLDefLq31lUQL+IvCeqW52Z8j/l/fmPzif74WjuKQQTfIUH3oSVJQI2GoscI/eNGsG/kfHzst&#10;k6MhNPi138YRQ+ix09fb9Pr7sxBAb5+QkL7ynCOlsotVqq6I1fNuFhZfZz63fNHiBT2nD35Uek6u&#10;uKIJig7/Xi49b/zZSjRWek7PizMYiLt+mUGT1GiwPVHRfPu7O9P4aLA1qe2D6pLwmU0nPvns7Dn0&#10;kyG/6ffqWwm83nrpcWcjhpNhzWFYXhY+Y9DPCsVtDD4xen0qRXEhv+G1MvW1RUwv9CpNfPzW6Nr6&#10;Oc8K59AfHOLGTyNUAQJAYIITuH///gS3cOKa1+812XcazSxzb6/HTzJ7oVcpTFxQT6llfn7oRhYK&#10;EBhNAprS9Cui9NcsW6qfbNGUpl0W7U4aC6oMH0R7efpX3PQ30QFuj14mBJBHxzARJKhy0/Rrdse7&#10;eZjeRLAYbAACQAAIAIFRJtDZSe6HHOV+QPzIEzB7MfxnUtZPrD2YTK424Q7SBbaOjbx7QCIQmJgE&#10;zOjYOUvpVl1QCxY/wZtuqioV6lDJE1RlbPgagIwNP4AWQAAIAAEgAASAABAY8wRgF8CYd5HnCsIu&#10;AM+ZQQvXBMxNpZkFKkN/H3rVHP+ljamxT25tsrex9NBxVWcfrkpQwsa3bW9fd23FWKxhqs7OKFb3&#10;MLjPJW79D4nttXMeqDrBgHhg+QSuinZzZCvumn14ce/sWDPwVaMT2G4wDQgAASAABEaTAOwCGE26&#10;oyt7BHcBwBTA6LrqiUiHKYAngh06BQJAAAgAASAABIAAEAACY5kATAGMZe8MrdsITgHAgwDjNwxA&#10;cyAABIAAEAACQAAIAAEgAASAABAAAh4QgCkAD2BBVSAABIAAEAACQAAIAAEgAASAABAAAuOXAEwB&#10;jF/fgeZAAAgAASAABIAAEAACQAAIAAEgAAQ8IABTAB7AgqpAAAgAASAABIAAEAACQAAIAAEgAATG&#10;LwGYAhi/vgPNgQAQAAJAAAgAASAABIAAEAACQAAIeEAApgA8gAVVgQAQAAJAAAgAASAABIAAEAAC&#10;QAAIjF8CMAUwfn0HmgMBIAAEgAAQAAJAAAgAASAABIAAEPCAAEwBeAALqgIBIAAEgAAQAAJAAAgA&#10;ASAABIAAEBi/BGAKYPz6DjQHAkAACAABIAAEgAAQAAJAAAgAASDgAQGYAvAAFlSdqAR0Vfn7d6SX&#10;t49d+3RV2envbMxVjR0NDYpD2za9tWnLHw4q7o6iVs4MN9VJc9/fki7Tj2LfY0u0TnHs4M63PAsB&#10;J4GtU2Snb/JQ1IjCGI4tSIEh81RdfEhhGFEtBwl7wtxQzGfv2eJZBIwoEEPlwWL1iEp0FPbYknrs&#10;D/ijSBlEAwEgAASAABDAMJgCgCh4SgnoZem2P6Z5LySvCn4MHFS5aeXDu2flvZC68SXuY1DR7S44&#10;MZu3xvuLkvZtifF3u5HnFZ0Zzlq4JmV1mOfyxm8LXswbr0Z5iNpJYPNiUjfGeyhqRMENxxakwJB5&#10;KkrcHMMhtdSXp43GnfIT5oZifp2YPaKO8EwYJ3ZLosizJh7VfsSkpg7pQ/f7uAZ8j6yHykAACAAB&#10;IAAEHh8BmAJ4fKyhJyAABIAAEAACQAAIAAEgAASAABAAAk+QgNcPP/zwBLuHrkeDgJ+f32iInUgy&#10;1UXbCq6aehgsH0bEhn34ypbqSLr+xXXdp4pVHX19k/gJm1JjAkmL9ZXZeee1XRjmGxSblBwvYFJI&#10;9JsazxacrG7v6u/DMHbE+ncSF7KIr7s1svzCS3grjBX+ysYkyUPFwUxpi9Hsw/YJfGn7FoFq/+FS&#10;9vq8FDFeG213zy/pkOxKjw/AzHdri49Jmzr7kETfoFXJKXE8Bl4HrXFJA9Mt9e2lW118oEDZg031&#10;Ecb/u1B5lpn6phij0wpt4t1/piXk1Z3C6/nyVmPfQ9+IDb9PnFWb/Ylc29OH+URs2JYospjWr1d8&#10;lCe7g1vMX5GUnOBgMaVvtNYq5e520Ej3Vfr+swafxUn/7z8kLMykOJBh+PWBdQIMuy1N/7DcwIzb&#10;um+dwKyT5+ZX4PIx9vxXUl6XcCaZ1Ccyc5slO3fH41sdTOrinAKF3/o8ZIuj4d23yvM+rWzrnzo1&#10;QJy82FBoWpOeQN0coZO+nynvjUmK0VdcbPF9cfuWWA4ilHlCabQ5YjZhQUdtYV5JvQl9othIo5i6&#10;+A8F1dNjt67tLvlcZbjfNxWFxtuSjpPZxWpDn3kqP35TaixSwM1qhB8HhpOtrbGkSG1AgeQXu3Vb&#10;PNcyPdtvqD1+uETdhTF8hf+8jnP+Mt8ROGZqLEcBqO/q60eRFrFhU6LIEoDWggJbuyzeeFZa34m8&#10;HP7KpiQJTsDmu6HIY4jdoQIlTokd/uuUpKXWVXZCOG2gEpnFjn1nrfHLYjWK4Ydo5Xh7vCWVXNhi&#10;qj2aUXi9h7N6e/rLPAxrLNwiD9mXGuWNmb7Nzyio7QlLej81qoU+TzWladkKLI6IH4KnsYfB9pmy&#10;cMOB9fiyNX0M2Bh1a8rzCysdAhK3T3chN/8CJYUduOGNTXXFWUVEaHnzY19Pjn+GqavYn3WKvT6H&#10;TGtFdn6pwRLVNJFp69/wbWHul/W4HCpnuhDFBwH/jQ4pTCYtjY02X1CHNckPxdkozMyWSI6xhJkL&#10;PoSipkvZGSXqkDfwIWsoL1ODDyXyYUv82LIMeXl/4XVe4tucyyih5iciBzlN6sHhd1u6J0v+4IWk&#10;mLYKeatv3Fb7FqTBQ/pg77iRFwQLD2PeYbS3RoJDEsJ/gAAQAAJjiUBnZ+dYUgd08YCA2YvhP3P6&#10;4AYmE/5b61lBUwBQJhiBn6C4QaDtTFqO0l5Pmbf53ZzK7x8SV+6UpX1QaSQ+9t04mnlK22f5rC3L&#10;OFxj+UwWvSznlJb8/NB4+XCmpZnxYmbGmTbyurEm50PZ9/h/lDnvyaxXfxqkQJpMT1TKy7L10ddc&#10;lPFZi0XOgPrENWPlBxlldyzfdyk/fffNPMIkJ1qh/jd/WEEa03U5a1dm5meXjYTJXbU5O/5cb7Gy&#10;/tPMMpvFpzKyvnGwmGJ8m+w9KkLLN32Xs/aR7O5fztmbkWPloMzLIAxEHb+bo+yy1P7+v7N2HG8g&#10;PjrAQSakWWyhGn5fmbPL2rRPW/Hh5jQbZLtayMgdBbWkfCQnM6/GYuNPyBEZJbi3HjYUIM3JKn3a&#10;UxlHbwyhWJvsAyTQEg4/tXyxY9+HR0uaCSYP28rey6j4gVTTnWpOwgl18W5mORkaXdVZO0rJoGo7&#10;k2ELJGNtwY7NA4G3nckpswbgT8bLWQdJ9jYeKLB3HLcSuCPLyLBEINV3zsi3yT7MqbHY/dDGjgLa&#10;aaDue/egrM3CHA8zgjnuRxe2ILol7xVYogF9zNm7z2ptmywjR0kIdJanjvHjGJm0MWC3w1j5YYaM&#10;TKKfjN/kZJbjyYq88G6eNUYMyIqCBlwBiuSWkh0IJmlmS1HGvko8EgYkBZWtY2TaFDBW7nuvjJTz&#10;EClDGE0fovggsHlvSYMldLtqcv5oxeXExrYz++zeRwp/kHn0ixZLPrdJ0zLkhHdd8LGTog5BSDKt&#10;l+21H7aU7LKB7Wopzth30RJMCNHmfXLrQOg0qZ2EH6L4x4Iaa37buxswQtJ7x17daV4MI+ZvFuzI&#10;sWrU11CUZR/kqerBZyAABIDAGCEwwe56nipz/q/zR9ooMnpe4EEAz2ZMoPbEJTAlclUMx5IQgRLJ&#10;vcYWYumr+ny3ZLVlGR5j8KIiOpUO52H5xyWtRiuWRJnEEgR3tbSiT/rL1T4Jq62r0ywefzpmdhuc&#10;6LVksaU/1OMzQo6m0ekhZyZlzbRYcokVY4pfiiZXaem1wgWyw0SkMUxJhL92tjiKRZjMXBot0Gnx&#10;cwpM1bJ7knibxc9HGOs8OgGMES7C6tWEuTfrzTEJzJsq4viDxvo7QmEAhrUr5NjaZDG5lYKzYl1U&#10;q0KFVrDdKTdr2peuIZsyeHErnJwF4C2OXkrKb7xQy1spsdiIsSTRQY316NDHGwqtxCoHeXUux/xw&#10;SMXu8cKXkmvrgsViw8OQVc8QHprEjVqGER4niutqzsPpXkiU9awHpiic1aYlCOpVtZxV1kBiLY2T&#10;DJr55a5Mig+yKsAShNxr0Q4kyZS8aCUQGJ/gr1S5eexlg7yWtwrt5SAsZUme5zbWORxk4TxQe0Ki&#10;rLsYmOHhLL221y1bMEwgCtWoNYTlDXrO6sieb4kDME1N9exwEfljRZunQ0UPfQzYWrRfvjw9wZpE&#10;GCuY79OP2OsV57G1G6xhOjtq3TKt4oZDL6oLKvF6m5mCxAT25SuuDvqgRKZd1v1uM5vDtlg3iRWy&#10;WIhnMW2IElUEMWuEluhmSiKDNRrCm85t7OE9a/W+IELc0RfyksAyunCXSTANPsi54OMULa2XKbVv&#10;VKgWrreNToLfJLCrL1sBCaJXWIdHZ0ntPPymiKMl1K1YdBq64R26vBhezJvN2EwOqREjMHwh33eo&#10;eITvgAAQAAJAAAg8eQIwBfDkfQAajA0CvkyaPyu1LTpt5aH91pKv7GVbb88tf7IzsLvVxQfSd+7B&#10;q+RfasdvJrF2rZkfYM8tbvybxP529wpjWneTLHfPjnRCZGmT2fn0QWtLz1zyD3qLMqRu9FoN6J7B&#10;9GZz7I+MzOZi+g5UpbVFd6cy02bxMWXPdAeLXRrBmh9ubGpC1VTf9oSLxOHspia0O6ldow8VoQcC&#10;ML0WE1B0xrhc/3a9e+8U0Le1B/AoIKc40cWb6UN+Y9C0GlUlNmP2l7WymZMwJIcTSJEjTsH3bbup&#10;GJPpy2bb9tpzAjiGdropGvpqQ4UTwxYwLDbbYCSEtmsxPo8ySNvr2Ez3xtqri/enkQFY2Y5uRwY6&#10;mtoqIOgBMdPjuhhatcY6CrszOjbTIRKGClS7a5AxHUZ8y6EbtmCY8NmAxiZkul51ky0Sh4UZ6xtR&#10;05bGqaJwa9+0eTqEOfQxYG+g1z4IQlNT1hIQn4I/WoK0DRF42y9zAzntbVRwev0dXgge0NbC5T+4&#10;42pyxR6ZlIb+MevDlJkH8ssvNeq6zbwXYtCcIn2IEo0YPoPz0ZWNZG8+KOXtsevP5dzVGzA329IR&#10;pvEyhWtbO+8ZCqBJAXyz1goIDT5kTWdJPUT4+dry26nb3fEOY3BeDDPmRWvW9BbtyS6V12kMvSzR&#10;CwOexXGda1ADCAABIAAEgMBjJgBTAI8ZOHQ3vgiYzX6xydvtZVeG45HY7eWZx/Xijel7d+F1klc4&#10;PCw9LFPN6oLDlax1299PJ0SuG+rU+4dmbDJdJ8PTykzcPT40c1Y4WLyXeJragxIgFN5t1KBl/15x&#10;BAsTL/VBmwJMDU3sZ4UeCBmZqmj6JGwd1X27U0f8/QUP8EVj14Wo5iqcXIsZWEN/NrOgXfxWGhmA&#10;sZaTDkaimPsfhP2Kwm5HemosNbw9CVT39VkQzr7VZDY1tXAlQowrXmBEmwIa/9cYNt/xhAP3BaIJ&#10;tNGPAQ/UoanKFCSk7vpdkiTIVF+4N71I3e2xuOHaiE8vDretx0p61sBV+Hkmzc3arjp1EvOTOJIN&#10;u3alxAsZLfJD6Qcr3Ztjc1MnqAYEgAAQAAJAYBQIwBTAKEAFkROHQIhweosG38ZMXwwqJRvty7Xd&#10;nqB7crwE8BnadvvmdpO6TKEbJIAbGGD8++DTO5pqmkUJKzjkSt/Qt5dB/Cl0C49OtHLPKyFCH43G&#10;rZtap/IEoiBd41W1URCGg1kQjqlVjc1TwhcQDbh8zEG+Xn83gIu/oC6AP91AnIjmtHD8Zhs6PDrv&#10;hCsIbW8hNpZTCyJvoK7o3lZI60zOFXOPm1u1XITTIBlsDmboGOopCYPqOjv2ZSH5pAOaY3D1SAVa&#10;kOcMfK8cPXmuQNB+axA7u4qeBCreyqUthGjv8HBzo0pdzyAmjLjzufoGlaYzBH+EZJiFPgbswriO&#10;SWRSS6tQsgbwMYfE17cZAqg7R9DulSCdQ2jptVPw3QToutHoUZD26jVtZrSFhyOQxKfsjOsoU9zF&#10;6EPUKQFXNg6F7lHaDik3MEBHjZ/+di2DP9iNzpLaVfgNHQ3OvOO0lSUvXHXqJOY7NRq0z4XB5M2P&#10;S9yexJOXe/To1DDjGpoBASAABIAAEHgEAjAF8AjwoOl4JuDe/SRLspIhL1CR63LopP0mhxUetA+8&#10;/Q55d2/WlZ+8ZKnIjY7qkZ0la5p1lWWtGHHb5XgXFByCXasxWO7ZTLX1Osvu9dlcpl5vEdNvqj1Z&#10;jm+pd1b8xRF3ZeVtlq+7NZeUli6daOWet1iSVd7yfKvF6MD5RlK+e82JWsJnfeovGrgLic323pII&#10;rLy817qtOiAmDiuzyTddlVYHx4jxcYjL92+qtRwigA5jVzcNng5gLI5kV8nI+Yl+fflZ139pC1+U&#10;NJ4s15M3xmZdgwZHuyiGXyslTUSQzyu6mSzMqWIeGO6qqotwGtRcELmwqbKavKHsVpVXDnxigoM/&#10;RnHH0s6sk528fG+wCvrKs1Z3mqrlTaJI6vZ1vLoT8mFxkuYia3Qh6Y0EO1vxJFDxRi5tsUhmhYWZ&#10;K6qZEZYJI0EEVyNVejvsuHcFGX3PYXMMBuuBx/QxYJMSEB19z5ZEZp2iTIMnKzfmJazMlvimWulV&#10;fswih57FK8WqImtomXVSmTH6eTzgka41teSzIaZv63U0B/c6WtCpkilayEm3foPB6Muc5iREnVvu&#10;wsYhkT1K26EEL1olrrPFj1n3lcwYFT34eSinSe0i/Gh6pg7pzrxDaUaXF8OL+dYK6f9YZ326DYbJ&#10;dI+UuRG1UAUIAAEgAASAwGMjMBlt9HxsnUFHj4eAj4/1UejH09/47GWyv2/rp5knLtzwEkVPvZ5b&#10;cqW58dadqbwlwTN1imNfKP7a1Pw3M2e+MCh4SZipNCuvVHahqupKy4xFy0NnUZ7F5S6Yde1PmZ+d&#10;kyuuNHv/4y+Dm6RSPf+lcN68RbPqP/m4UCq7IL/aFvLab+MC8EZ+fubTh3NOX/o+8BcL/Sf7hIT0&#10;leccKZVdrFJ1Rayed7Ow+Drzubi4RR3F/3VEerGqSmkQ/ma5+XRpra9krrb4i/9uar9zd/LPIoJn&#10;2ojPCH122jf5h07I5FVXdZwlIR3t7JjFXIxOKw5X85dTVzW6tn7Os8I5veqyI6e+0fz1b1aTsz+R&#10;trbq/sYMiQwNE4fd+zLro1My+UXc4ojnQ/0Y+GvAvvZaFY4v11sKepnc4eLG1sYGY2B4uD/lqWn8&#10;y1m9qvP9L/x6AXHUwOSZppoLk1741bOWgwcY/Ij5nX85/KlUdk4uv+G1MvW1RUwv/Av/n8+5WZBZ&#10;iNvS6rcqEiv97PO//2z+D6fths8OCvdXf4yq4HC6o6PZX39VfmtaxPJ5tlMcdPIDRy9919CAGxKM&#10;T7vMCF3id+3jg4WnL8irLt74MWT5kiAm5sVZFNYrzc3+XCaXf31j8ov/+Vo4kkCrmE6Re6JCc1v7&#10;3bR5S4LZtxW5n1U0N2ta+1Bo+PfWFR86eV33t9Z7AbM7Tn3hRrWFEc9FDQqndocu0Cr0kVNXW1vb&#10;Hsx5VujvL1zQc/rgR6V4gGmCosO/l0vPG3+20u4H7vxZ1w5lnpDLq6qbvWN/Oa9JekrP/yeKn9qv&#10;X2cv4iqOflJ67py8ujv67TcWzbBEePt330+eK8Yp0ZJftTAkdPGsa7kHkEdQJNz4cd7yxUEWTxFl&#10;RugztIFaeKKi+fZ3d6bxUSqh/S94mLW29c9ZIAxd5MIWUu6U1tN/m/fa83ziGRe/Sc3SO2H/FsnD&#10;/6ercpanvjeyqH6fzPVpPZJ9Ql7nFR4VMoM2Buyjlnfwolk38j8+dlomv3BVH0wmK4NHhOnRr2Ty&#10;c/Ibk1duSlrk68jNb8HSmdfys05KUYUr+pB/S4kLwpPcOzjkQXkOSp+qKlX3c6tD/rewWMmMWDa5&#10;ekBk2hRgzvFtPpF34ize0dc3Oeve+iXfmzZETXXS4xWqpqZW8+z5RAofO620jlo8mjhHuCi+sETy&#10;LQ0xrPn3qouzTlz/rrX1XuDC5VFRg3OkvTy96B4+mNgSvq7wcMnN1r/eNPovnNl4zJmX7UOBl9+C&#10;JbOu5f/p5Jlz5xDYea+lrEKj4KBxY4qTpBbMoQk/rXz/ny/pGhtarfltdyMaaChDegiP3ju2+nR5&#10;gWFeM4YR89FL5vV+feyTL6VoQJNfvbf0t0lL2LQPaFGVhc9AAAgAgSdG4P79+0+sb+j40Qj0e032&#10;nTZ1sIzeXuc7lp306IVepfBoykDrMUfAz89+yNuYUw4UGj0CmtL0K6L01x7/I/ejZxJIBgJA4EkQ&#10;aC/fc5a/6w0PzwF5EppCn0AACAABIOARgc5O6zY5j5pB5TFAwOzF8J9Js73QZPLoEUTcEngQYAz4&#10;E1QAAsMmYDnDDy/dqgtqwWK4/x82SmgIBIAAScCkrmfPH+ooUiAFBIAAEAACQAAIjF8CsAtg/PrO&#10;qeawC2ACOtWJSeam0swClaG/D8N8+S9tTI11/+WDTw8ksBQIAAHPCJg7TObZLJrXpHomBmoDASAA&#10;BIDAmCMAuwDGnEvcVmgEdwHAFIDb1MdPRZgCGD++Ak2BABAAAkAACAABIAAEgMBjIgBTAI8J9Ch0&#10;M4JTAPAgwCj4B0QCASAABIAAEAACQAAIAAEgAASAABAYewRgCmDs+QQ0AgJAAAgAASAABIAAEAAC&#10;QAAIAAEgMAoEYApgFKCCSCAABIAAEAACQAAIAAEgAASAABAAAmOPAEwBjD2fgEZAAAgAASAABIAA&#10;EAACQAAIAAEgAARGgQBMAYwCVBAJBIAAEAACQAAIAAEgAASAABAAAkBg7BGAKYCx5xPQCAgAASAA&#10;BIAAEAACQAAIAAEgAASAwCgQgCmAUYAKIoEAEAACQAAIAAEgAASAABAAAkAACIw9AjAFMPZ8AhoB&#10;ASAABIAAEAACQAAIAAEgAASAABAYBQIwBTAKUEEkEAACQAAIAAEgAASAABAAAkAACACBsUcApgDG&#10;nk9AowlOQKfITt/0Vq5qTJupLj6kMGCYqU6avWfLYF1NdcX7/7ApXaZ/PEY4U+Px9D7WevEQvkFx&#10;qFg9TBt0imP7d6aVPyY3D1PJEWuGwiz3/S22qDZUHhw2uBHTyVGQTSVqDNDHg0ldfGDbJrvvyIzG&#10;sBHx6YgIcQVpoAmu6rv43kbgEeW41RyGLLcwQSUgAASAABB4QgRgCuAJgYduJwoBvSzdw7t5Xkzq&#10;xnj/MW6/KHFzDAfDWAvXrBOzB+vKWpi4/V9Fo2yDKtd6A+NMjaEUUOU+rhkKu56jDIQU7yF8Tszm&#10;RI9cRQlpXswbq3jDtEpfnuZhZnja0Ui7GIVZyuowmxac2C2egfNUf8/r21SixgB9PLBEidvWU/xO&#10;ZjSGDd+nIxQYbps90AS3G9JXtBF4RDluNR/OkOWWYKgEBIAAEAACQGAECMAUwAhABBFAAAgAASAA&#10;BIAAEAACQAAIAAEgAATGPgGvH374YexrCRp6RMDPz8+j+k9hZXXRtoKr7Nh31hq/LFZ39vU9RKtr&#10;2+MDSRLd6uLME0oj+h8r/JWNSZLZJvWJzNxmyc7d8Vx0EW1PzSlQ+K3Pe1NMyDH1MFg+jIgN+xL5&#10;3+bvP17LeyWVc7VY1SFK3Lcu4Gpx/ldNhv4+DPPlr0xOWclj4J2gBVIpd3eKmIq+39R4tuBkdXsX&#10;Xpkdsf6dxIUs/PuO2sK8knoT/pE9/5WU1yUc28TdXcXB/aWNYYnbZ9fmX2/rM08NjEnemCBg4nXN&#10;ugu5+Re0XXYr0KdujSy/8BJx0Zsf+3py/DNMdK08v7DyDn7NNyg2KTlewNSUpmUrsDiLvWjpT8pK&#10;4tcVVuu6+iYFxv77RrwVKmgNtm1NegKOBOvXKz7Kk+FCfPkrkpJJHazm0XThTENrE2RaprTFaPZh&#10;+wS+tH1LLAdXw3+j8Hq+vNXY99A3YsPvE0WEGqbGcoRN39XXj/wVsWFTooiFof3S+8+0mMw+LGZg&#10;wtYtMdY9F5brIa/udJAzqzb7E7m2pw/zidiwjZSK+Mlz8ysILHbsgw25N1BPqwHq4m25CmZc6kuG&#10;0jONXWbMV/TKJqvv9JXZeedxL1iBE3bUFWcVEVFnc80Q/nUXvqn6o4xidUhyDh5sQ4e9RfMBIS1C&#10;bk7Tr3qlu+RzleF+31R+wqa3Y7iWCBzK6eriPxRUG3sYbJ8pCzccQKvRdG7Cbkv3ZMkfvJAU01Yh&#10;b/WNwz3VrS76oEDVhTF8hf+cLLwuY6YSaYJy8lCBEs8CdvivU5KWcpy5GA+su7XFx6RNKK9xwquS&#10;U+J4PerCD3M1kp2WcEWoc44r2OvzLBnYfas879PKtv6pUwPEyYsNhSY8qk2XsjNK1CFvkHVojLWE&#10;qCBxZ2hNnlyLXDxVtH7nBjERlNS0pWTEEMRMtfnvF9Z2c+J/l75mLoY1FG65EPJBahQDM9UezSi8&#10;3hO2/v0NWIGDStQYoH62hiCeomn6NXgWO2Q05TqmPrEpuxpjha3bTuz6oY3MEQ0M53DQuHrY4mLq&#10;GGIzgXbEcDoyDwqtNYaPsq1jGhGc02O3rjWWFKnxwdkvduu2eDKqUajRRqCVquHbwtwv6/E8tYai&#10;M3c7HbKIcHb8ibHnZvcp9NvR1zcJZVqq5IfibKSh2SHvBre1Oxw+AQEgAATcINDZ2elGLagyFgmY&#10;vYjbiEFl2iT0R7CHBU0BQJlgBH6C4gaBtjP73j0oa3tIVO26nLWrRGtppZdl5tUYLdeNNTkZluvK&#10;nPdkbTaxellantLyv7YzaTnkR/K/mz+oIMWiVodr+shWfS3FGUXNZCPZe9RGZL85p0gVfnpovHw4&#10;s9KIa1D5QVrZHVKE8WLmwGZIk7czZGSFLmXejhwl3mFXdda7ecouSzsDsq6gAVl0s2BHTg15sa+h&#10;KAu3qOH4jpxa67XGoqwzFivt9iIDN39YobWY0aXM2ZWjvE9WSSMr99V/mllG1ujTnsrI+sZqNFGR&#10;tgt6DW2EBzHH1dhb0mDRtKsm548FDST/nDIrtp+Ml7MOEtgIC6zqOQhF1ynmIDKZmZ9dtri7qzZn&#10;x5/rLR1czno3x8rv+//O2nEc780lq4E9pbx71Cqk7UxGBoGr78bRzFM2WGUZlghpKdmRYYvGlqKM&#10;fZU/EMKc+JdinQv4KEKpweY07CmqO4Y04vVuzsXvLd+3SdP2XbQA9rRfp27a/McCa1D+ZLy4L0NK&#10;5lmX8ui7KZZ4b5N9mFNj6fahPSeduViZl2XPuuaijM9aBseD3cb7REhb4qpPW/HhZlvYUDg4M1aZ&#10;szWtyOrili92kJH/sKEAJbg1q1BGHL3hBrGWkjQizPBw+CIn44McpWUU0ssyaEcbaoTTRzt11KL7&#10;jGDmoeHLqihtZI54YNDCedhSsss+jqGh0hpmdrWdjBhOR2Y80ymh5TiGt8k+eDez3Bpp1Vk7SslB&#10;xEkEWikYK/e9V0YO7w+NlR8S8UnvbvyngXbIcvITg+rv23Hc+tODBoQPMo9+0WIZSVHeZciJBKD/&#10;eaI4CT4CASAABFwRmGB3PU+VOf/X+SOte42eF3gQwMMpE6g+cQj0hERZV36Y4eEsvbYXt63xQi1v&#10;pYRlyQyWJDqosb7dM5sFUdZlUkyU9IbYOl/HEIRxWprREXtOin9c0mrrY9eTWILgrpZWVLOvu5fN&#10;mUk2YQnEwlmDmotWWfcvMMUvRxm+RUe/6RXnsbW2BcnZUeuWaRU30PKoGZvJIVcpGYHhC/m+GPbA&#10;jLH9rNe44eE8dG1gCVsRZ9m9gDHFa5YZam46VjBVy+5J4skaDN7zEcY6h+Pn6LpwouGQpAUxa4QW&#10;TZmSyGCNhvALd2VSfJC1GUsQcq9F68pd7DCR1RxJhL92tjjK4m7m0miBTosffdeukGNrk60LupwV&#10;66JaFap+t1g5dM6JjrcK4a5O4KhUesxUfb5bstoGKyqiU4lgqS6oxOtt0ShITGBfvmI9g4/Gv5RO&#10;XMEfBIM+7Idi5h25KhatEBO0JZKe5hb8k4f9DuGmKeJoCRmAJuU1ZuxLxL4SPNbioy3dNshreask&#10;xJ4YbBJL8jy3sW6oAwpFryXbs+4ZIUfT6DzrMOxmTfvSNaSXGLy4FfazAOxMhjCWKY6xulggCuvQ&#10;6fBWNxRaiVUmxuDN5ZgfukFMIBI0qzV4e31jOydhSU8NylnUrqGeLfLoMAdXCUB+3606mlkj2pRC&#10;6k8fmSMfGLRwblSoFq63jWOC3ySwqy87+ng4IwYltAbZcS8kyhZponBWm9ZMwKaPQFvr+91mNodt&#10;+XWYxApZLMQjlNYiogrtkOX8J6aH96z1p0cQIe7oC3lJYBl3ucskmAbPu0f/eXIzOKAaEAACQAAI&#10;TGwCMAUwsf0L1g1JYIrtWxab3WHEN0YZNK1GVcl+WylrZTM9zBKGj22XDoPZ01R+ZM/OtD24wL80&#10;Pegn/s6kLZMY2N3q4gPpO4m6+Zfa8dsGjBPzapjy0P58WXWjrts8NyYGbRIeUFBDWwngcu7o9Vi7&#10;FgsReNsvcwM57W16TLRmTW/RnuxSeZ3G0MsSvYC2zGOil9eYv9iT/aVcrTGYp4tiLE8fDCh2UBgp&#10;ilqhtUV3pzLThuyYsme6wz4lui6caDikuyhgKfW8sfbq4v1pJLbKdjTP4X5hML3ZHPtzM7O5mL4D&#10;tdZrMQH5xzchi8v1b9ffdY8VtXOqayYF8M3adkzbotNWHrLBylf2shmYXn+HFyKgtOTyH9yxzjzR&#10;+JdS0xX8Ib1pC/shiXkzfQZ/72m/zt3kaxevbbnHp8Ytg0g9Q6vWWEfJyTM6NpN+I5xFTca07iZZ&#10;7p4d6UQmlTaZsSFCQt/WHsAjJx3wxpRQtxs9hLFU7/hxsE58hziSyQmkyBSn4E8cuCYmDA9qbLyL&#10;ZqBU9X4i8fww4/82ImktzVPDRUPZ636422t2VOanpRVOWpPyPDm5g9FH5sgHBi0cdJH3DCUByGSh&#10;9j6cEYMSWjSGWKILLygPDEZinog+Au2N/WPWhykzD+SXX8LHY94LMWjWlt7dllC0/xbYZLj5E+OD&#10;hia2bTD253Lu6g0j8fM0nGiBNkAACAABIDDhCHh4czPh7AeDgIAjAXS7gJ6LtZddu1NtT5J7zKpX&#10;nZ9VyV67fe/uXbjEX9EtMNqEtpdnHteLN6bvJeomryD/NGc+E5+6Y3vSMq6prnDv7mJ1t8da2BtM&#10;4kg27NqVEi9ktMgPpR+sJJbZZkuSduxKWS2copFnZhxUtHku/6GZsyKZymwv9STyEenCuVL6s5kF&#10;7eK30khssbM915/awjzkDMKjs0I7MfxiHWBlPNqp8y7hPxoPp6097Nc9NyH4NPe65v4HYb+ixNeO&#10;9FTrrgQ69czqgsOVrHXb308nMmndkFnnHh0PjaUX6oYQkYjdcstsamjhLhZiAeLwTrQpoLHeGBZG&#10;Ny/nnupOas2OTd69O/FBab7KNqCMUGS6YeYjaT66jekjkNInU5CQuut3SZIgU33h3vSiYYzHw/2J&#10;wWeyhtt2dKGBdCAABIAAEBh/BGAKYPz5DDQeTQJcQWh7C7EZ17EE8KcbiCOgPClNNRpRQpS/9a7m&#10;wVBtDSolG210t/2t/9CycmnWa/ToE2O2QJKQsjPOUFY11KZmrF3fzmFzsAA+1qIhnmuwFH2bIQAt&#10;S3ZqNGinA4PJmx+XuD2JJy9HW9BNGg06gQtdE65M3P46T37exSvkTX83zkarndQSIvTRaIZYaKXr&#10;womGntAl6hpU19mxLwvJBzcQL8/PQ6Hpk8vHHCzS6+8GcP09ZuUgub9da+awsRDhdAfXEHW43CCd&#10;Q9TptVOCAmgUI/1L+cYVfI+JutnAs37ddBOP761tH+RBrkDQfosmJ51o2lTTLEpYwSGzzrbvhsv3&#10;IZboBxSO32xDB3HY5hDFM2PRTpkAA9p0Yyu3FdI6E/L80GmCqjNE4Q+aVPU3GeH4vAVXGKBvVGmM&#10;wULKjgI33eNONaYkaR1WlF9NTgLQRqY7chzruDKTFg66qKO6GCULg++YAM5GjGGNzE7Noo9Ae/Ve&#10;vabNjE1icASSeDQed5Qp7jpxt9MunP3EuIP6Udq6Ix/qAAEgAASAwNNCAKYAnhZPg51uEhC+KGk8&#10;Wa4n70PMugYN8Rcyl+/fVKsmb8t16ibbzcRQtxD+XJ92PfkHtqm2+EzTEDpwAjjtd4gHifHT/MtP&#10;XrK0M6hkihbr7bXBYPRlTh0opE6hwDevo9Kt+qpy9lIJA+PGvISVFVgX+Ey10qv8mEVoK3KF9H+s&#10;dzvdBsNkJnoEu+WClDiFm2jfYcC8yceyqb2oz1qBmDWyi8zIxY5LtSzJKm+5fTnR1NjouJWArgsn&#10;GjrYhuYyDB0ubuk5+Bb9O1ZsspOX71lFEK3ddPrAagExcViZzSLTVWl1cIx4kjNWzvW8W61oIP2v&#10;PyvTLY4UoOMlVjLkNteg10A04feK4pViVZENsk4qM0Y/b73vo/EvRV9X8IdBwK27Ytf9orkog4E8&#10;ddi5mxz044gXGWRnyZvn7lvVSrQrHpWwOElzUbk1qMy6RktOYvQuns1l6sms6zfVniwns86fz6XL&#10;YMbiSHaVjJzB6teXn6WbAnNtrCPmRTH8WimZfkiH84puJgt5fug0wUWwwsJ6Ky4zI0TEL7NgMbel&#10;TMmg7pAfhjuHaMIUp2wJqTxkCTz6yKS2HpnAoIWzaJW4zuZis+4rmTEq2nHiw9mI4XRkHhYqJxFo&#10;k9VJGY/7ifF4GobRWuS8eyc/MW7p+yht3eoAKgEBIAAEgMDTQWAy2ij5dFj6FFnp40Pz6O5TZL8b&#10;puqqck9UNN/+7s40/pLgmSZ12ZFT32ha2/rnLBD6c0KX+F37+GDh6Qvyqos3fgxZviQIvyv2//mc&#10;mwWZhTJ51dVWv1WRWOlnn//9Z6vC/Sf7+7Z+mnniwg0vUfQ/aAoPl9xs/etNo//C8Dne2PTQ0B+K&#10;/+uIVK6oUn0vXBdllv6ldsbiua1ffKH4a/t330+eKw5m27TlLph17U+Zn52TK640e//jL4ObpFI9&#10;/6Xl4T5NJz757Oy5c+cuyG/6vfpWAs/bi2LhvWbF30OW6Ir/VCw9d06hmbshdTUX3aAzeBHzO/9y&#10;+OhXMvk5+Y3JKzclLULH/HHm9H597JMvpefkcvnVe0t/m7SEPZnj3ys/9smpM7j8b01L39yArunk&#10;B45e+q6h4W/MkMjgSc2Kzp8vb//8TyfxOg3cf0v9p0CGqU56rPw6Onagd+Z84ZzpXHHYvS+zPjol&#10;k1+sutIyI+L5UD/KLAFdF040dPCdn5/59OGc05e+D3wO++azClVTU6t5NuquV1127LSyufHWnam8&#10;JcuXz7p2KPOEXF5V3ewd+8t5TdJTev4/hftjqHX54cOyS3f9f7FozmSLYKT2kVNXNbq2fs6zhBzc&#10;73/9Gy4neKZOkf2JtLVVh1sdKiL4fSqVIVY3vFamvraI6YXRGoLhPZF6/mKhP9kT3lv7tW+nP8tR&#10;fPJJKZJyvR93wgwvjMFdEmYqzcorlV2owmEtWh46i4H5LVg681p+1kkp8tcVfci/pcQFEQTp/Nvj&#10;AXz01rTDxY2tjQ3GwPDw3qvOw55ycgQlpOfqTpRUaxpbvps6d0kw+7Yiv1TR1NDc2seZLwwKHtLp&#10;GDaZ69N6JPuEvM4rPCokdD6dm1g39v/5kq6xoRUPNDwVZjyzYNrVTw6dPC2vqtXNjgj5Xs+OXcL1&#10;mhG6eNa13AMo+1CA3fhx3vLFQcgdtC5GMkKf6cCz7mJVldIg/M1y8+nSWl9JtCA41P/msT+hvK6q&#10;/ZvfPy3Dviz63Bi0KjwwKNxf/THKbLx+d3Q0++uvym9Ni3j2x1JKLtNFeI8aD6bW1rYHc54V+nvf&#10;VuR+VtGs1d6ZNm/JvJBFYb3S3OzPkcJf35j84n++Fo7GEMbQaUJE6IzJfzvdOu+15TwijvwmNX11&#10;R5gYySdOKECPAtlUmvt/52wJGEj5LETDDhnraumx09fb9Pr7s+YLe//bntH3yv/w5+s/NF27bAxc&#10;Ge5/+9qpyvOKi7eY4uWhz9BFJiUlRyYwvDg0cLz8FiyZdS3fMshc1c97LWVVAMNENcF/Ou2Y5mxk&#10;Hhha1DFtsgrlgea29jvkqmA26oXiRw5tBNogMOf4Np/IO3EWH1e/vslZ99Yv+d4YnUVoqDnuZMgK&#10;5tH8xDj+JOkUuIa3NH8zo0zz71UXZ524/l1r673Ahcujogb/PKH3U37SGrosmGb61o1fQ6gCBIDA&#10;00bg/v37T5vJE8befq/JvtMGrQViWG8vZeuve9Z6oVcpuFcTao0bAn5+9vPNxo3SoOjwCLSXp3/F&#10;TX+TeL85lLFFgPpK8+Fq9lT7F73N/rJod5JwuPCgHRB4NAIQgY/GD1oDASAwJgl0dpI79MakdqDU&#10;UATMXgz/mdMH1zCZXD3SOKgNPAgAoQYEgAAQAAJjhID9PMZuVYU6VAL3/2PEMU+NGhCBT42rwVAg&#10;AASAwFNMAHYBTEDnwy6ACehUWpNM1dkZxeoeBve5xK3/Qb43/WmxfazbidYPsxV3zT68uHd2rEFv&#10;DhtOeQr929tYeui4qrOvD8N8gxI2vh3DhWnq4YQOtBkuAYjA4ZKDdkAACIwXArALYLx4arCeI7gL&#10;AKYAxm8YONUcpgAmoFPBJCAABIAAEAACQAAIAAEg8GgEYArg0fg9ydYjOAUAKyxP0pHQNxAAAkAA&#10;CAABIAAEgAAQAAJAAAgAgcdGAKYAHhtq6AgIAAEgAASAABAAAkAACAABIAAEgMCTJABTAE+SPvQN&#10;BIAAEAACQAAIAAEgAASAABAAAkDgsRGAKYDHhho6AgJAAAgAASAABIAAEAACQAAIAAEg8CQJwBTA&#10;k6QPfQMBIAAEgAAQAAJAAAgAASAABIAAEHhsBGAK4LGhho6AABAAAkAACAABIAAEgAAQAAJAAAg8&#10;SQIwBfAk6UPfQAAIAAEgAASAABAAAkAACAABIAAEHhsBmAJ4bKihIyAABIAAEAACQAAIAAEgAASA&#10;ABAAAk+SAEwBPEn60DcQAAJAAAgAASAABIAAEAACQAAIAIHHRgCmAB4bauhoDBEwVB7c9s7GTb/b&#10;drDSMHpqmeqK9/9hU7pMP6gLneLYwZ1v5ao87fu2Iv/Qzo1Hhm5nUBwqVnsqeYzUN6mlH+3Z4sLA&#10;MaLr06aGR0FrUpfl7vldenm7hdLjickBnY6Eg0YhINHgM2L5aVIXH9i2Ka188BBDb3ybIjtt27Y/&#10;pEs1jwZnFLA8mkKj1dpUJ819fwvdGG7r0aO8GC09QS4QAAJAAAgAAY8IwBSAR7ig8gQhwIndsvUl&#10;rui1A1tiOaNnEmth4vZ/FdHJ58W88WqUv+c9z41JfjWK66IdJ2ZzIm2vnvc3Mi30snR3ZztYojW/&#10;jmCPTLdjTYq+PM1dDGNNdUIfj4KWJVqbkhBms2PYManKdf/+FhvQqZ2iBxGIN6J0OgoBiQafEctP&#10;lihx23r3k119Xs55/cCBfelrBMMIMUoAjwKWYSj0GJqwFq5JWW2P45EczB+D9tAFEAACQAAIAAEn&#10;BGAKAEIDCAABIAAEgMDEJ2A2M9jTJ76ZYCEQAAJAAAgAASAwNAGvH374ARhNMAJ+fn4TzKLRMAct&#10;DEoD01PEFNm3pekflhuYkqQdyRIWZqrcn2F45cAraL1MJ929v/x7n7jNB9Y9g6Ht/VlFSiNq582P&#10;fT05/hmmrmJ/1in2+hyLMJ0iO7/UINm5Ox5frlflpretSU8gVu77DbXHD5eouzCGr/Cf13HOX+bv&#10;dugfMzWWF5ys1nf19WMYK2LDpkQRi1Cvo7bwcEl9DzbVRxj/Lxz5VX76m2LNlzszLxgZosTdb0ch&#10;Zas/SitWm9krN8a3FxarQ5JJZbo1svzCS9ouirboY7e6OPMEYQIr/JWNSZLZdgi6qoO5J7U+LyS/&#10;8yrq3KQ+mZVf2ROwOvGttSIW2nV8uEBpQpV9+SuSkhMEzNvy/YdL2evzSMursvNLOiS70uMD7ALV&#10;RdsKrpp6GCwfRsSGfWj506y7kJt/gVBpUO94s/by9K84G0OV+RdbjPcxX/GG368XMXF6psaziE57&#10;V38fhrEj1r+TuJCF3SrdmSXHKaSl4hQuZad9rjaz4ra+v06AjDxk0ZYd/uuUpKUO2z3Md2uLj0mb&#10;OvuQLN+gVckpcTyGY5Sh5gcKlBbm/y5UnmWmvhlSe3R/4XVe4tucy5+rDPMTD6D1V5pezIarxflf&#10;NRlwPX35K5NTViLZ6uI/FFQbexhsnykLN+ANMUxfmZ13HufgGxSblBwvYJpo5NuUQjGQV1KPm4Ox&#10;57+S8roEqzq498vGsH/dzrmer2rv65sUGPvvG1E0YhitAnhDw7eFuV/WU0MXvzokqCGCdpD+uCyN&#10;LC9f0dbHmBq4OFnSUWh8GQUDCs4MSkwS8UzaYg0kWp3vKg5mSluMZh+2T+BL2y0bdtzudIgIpElh&#10;e+3BnToLyKHROYnMjav1hSXqkDfIlLF7hIzSqeoTmbnN1tEDZVxOgcJvfd6baGhx5la0Z0G/xjLa&#10;DAoSjn2SH4/A2nsmsw/LJyhh++YYDl0mmr7N33+8lvdKKudqsapDlIgnrKUMCuDhYbEEXNEHBSrL&#10;MJgsvC5jpqLxg846iy8EiTupo8Grs2tz8uS6rr6HvhEbfp9IjA1OAsPqVdqhwy68Jk+u7TJjU0Xr&#10;d24QW8R13yrP+7SyrX/q1ABx8mJDock6htsCxflgTheijmML/A8IAAEg8EQJdHZ2PtH+ofPhEzB7&#10;Mfxn0szlm0zEH4geFTQFAGWCEfgJihsE2s6k5SgH1uurztp30Uhc7bucl5GRI2uzVFHmZJwhPraU&#10;7MiQtT0kLna1FGXsq/wBfWqTvUcVpsx5z94wzdIQVTqTQQr56SdjbcGOzQP7bzuTU6a1qmS8nHWw&#10;klClTZaRIbtDXH9orDm+Y3OeRe++msP7KvDeiaKXZZDXKcrcLNiRU9NlqdDXUJRFaKWXZebVGC0m&#10;GGtyMkpsfVoq1v95R8FNitjDNX141y0lu6xqIMuLMyygBmBU5qXJ9Na21n+pdbqqs97NU5IqGS5n&#10;7SposGhiK3pZ2taMkpuWKl01OVZl9LKcU1ZNHxovH8600On7Jmuf3OIyXB1ZRo4SF9gm+zCnxnIZ&#10;QRtkpDIvi7CKkNBclPFZi6MSxsoPMsoszH/qUn767pt2tpv3yUmHOulFmWMhRshGoIqarbpRgqTv&#10;xtHMU1pLtT5tWQbZBPmOKt+mFNInzarPT8aLmZbQQWDf3muLRmXOrhzlfXTZiQI3C9Js5PEuj9Zb&#10;iA0JylnQ0urfp8zZYe2iT1uRudUWDJSYfNhQgDhYg1J7KuPoDec6I1tsqYRA0UFz3qndpQ5RSp/C&#10;VP87dIryhT4gXaFzEpmUlDFW7nuvjBxMHhorP7R4dVDvZOw5iytbffogcTCMkp7OMhGx2vxBBamV&#10;Q1Y4jnLDxWK8uC9DSmZQl/LouylWq+mzRpmzNbOCTJSuy1k7Mg8WXbbkNRob/lhQT4weTrLJqr2T&#10;oQNHvTWtyBqLLV/syPqGyMj7RCpZQhTF8YebbWO4jYdHeeFAEf4DBIAAEHjSBCbYXc9TZc7/df5I&#10;Gz5Gzws8CODRhAlUnuAEGKJwTF1vRlb2o39iE6bXq4jzzBr/t104n1jUv6ASr4/nWvKGKUhMYF++&#10;4uZRXHpVLWfVavJBftbSOMmgWTzuyqT4ICthliDkXosW/a8dbxcfSFyfxJK8KCGXvTCG5AWu0tq7&#10;/no9/3nqlgaivtmMzeSQ9RmB4Qv5vsiWC7W8lRKWxQSWJDqosZ48s43sWrQ4rKmWPE9Qf13JXizG&#10;F8hvVKgWrifVQJb/JoFdfdlNyylBo1ecx9Zal9qw2VHrlmkVNwYFVXDsmvkWrZmSSJ5GQ/TjH5e0&#10;mkdWncQSBHe1tOL/Y0hiuSqrJu2qel60GJnWIK/lrUJbOUhoz3Mb6xyUFb2WTFhFSHhGyNE0OhwL&#10;aVLWTIu1GSt+KZqyhUAQvcJ6GgN9L6KkN+yyBWGclubBR06aqs93S1aTOw8YvKiITqX1BEeKfDuY&#10;vu5eNmcm+X+WQCycZXVWnC0axWuWGWpuouv0CqguaSUvk4ucGIPH90fB4RKUs6Cl11/9bbvkn8ku&#10;GLy4qNBBnsUDSaGVrLHrMZdjfuhUZ8f2j9ApRdBwUpg2IF3FGH1kUk26321mc9iWTJzEClksHPJg&#10;Epdx5TRI6NwwVCYKomLIIY6upf3acLCYlNeYsS+RGcQUx1tTy7l108NEZKIwJYsDtBwx2u+DF6Yk&#10;OlSrvYs+DZFNRE0nQwchRBxjjUWBKKxDp8Mv3qxpX2oNURTHKwafBeBZXgxNEb4FAkAACAABIPD4&#10;CcAUwONnDj2OYQKssHBjYxNS8EZNz4Jw8bPspga0tUav0QtE+AFaev0dXgj1JC0u/8Edxxtop8a1&#10;azE+j5JwjMHJ5421VxfvT9u5Zz8q+ZXtxE2aXovxrLe++K0Cw75jfUEEV1VN/NGqq1ZxIxYM6lu0&#10;Zk1v0Z7sUnmdxtDLEr2A9vYbNK1GVQnegaWUtbKZAzQRxYp1SjV6GAHTq1ScaAneob6tnfcMxfJJ&#10;AXyz1k3LKWohCCECb/sFbiCnvW3QTII3c8CufLzBJAZ2t7r4QDpJ51I7ceuIrosi/JVWCkruYnzn&#10;sqFVa6yjGHlGx3YUyZjW3STL3bMjnUBd2mTGcNS20trSM1dg14HKHGMwrfo76YXB7GkqP7JnZxoh&#10;+y9ND/odZBOdaFt02spDNifkK3vZthkJm3yKQpyYV8OUh/bny6obdd3muTExc61fThkMk1YBFLoc&#10;LuUBDfGb+NMbrkA5C1pa/VEXAXzLXBVRaCKcCCROIOVES3EK8RTJsKG51SmF5LBSmC4gXaGjj0yH&#10;FPWPWR+mzDyQX34J9yrvhRhKng/KZdeInAfJYGHYUJnI8KHJPxoZw8GibbnHp44A1iBxJwAwpBjb&#10;z35a6Gx/TI9PAQyRTZYhwsnQYfnKVvw4WCf+lAwK0QAeJUQpKWat61FeYIYr+WSqH6sexTfQ0HgI&#10;LgEBIAAEgAAQoCcAUwAQGUCASoArDDM0atCyv1m8mIUtivS5WW82NTWxw4Wjz0l/NrOgXfxW2t5d&#10;21FJjqU8ou8kfUWS4MYaNAegq2kMlogGZ/MkjmTDrl0p8UJGi/xQ+sFKdLONbnbD1uHyybJrd2rM&#10;wHcT8CLnN11Gi/O2RfXRt911D+3lmcf14o3pJJ0V9hVTkYTfWEtQaOBLiGeXzf0Pwn5FMXJHeqrD&#10;qx/M6oLDlax1299PJ1CvG7jM99CMTXatEX0vver8rEr22u17dxOyf0V7nLjZ7BebTPVChotD4pnP&#10;xKfu2J60jGuqK9y7u1jd7Vw9txQgm7sC5awXj/V3QdMtnUe6U9ceHqqGO+gGR6ajRKYgIXXX75Ik&#10;Qab6wr3pRUN5FXMDkQdB8mi2D9HaFRY0rUk3v+CGdXSdPiDmAV0FhvOhY6Qx0GvCed6a629EjeIb&#10;aEbaGJAHBIAAEAACE5gATAFMYOeCacMhIBBxdWgffGdIGNpuOgk9GFCvamqcIrKcisXlBulaqK/U&#10;1munBKGlVXTdaHRxEgebgxk68KV1Z8Wgus6OfVlIbtHH72OJmkQ7Z22EzwtbanW62hb0gaZOp0aD&#10;znxhMHnz4xK3J/Hk5WqMKwhtdzCBTjTvxRjjldrGanJRHbc8MEB3i2J5f7uWwcctDwww/t39M0gC&#10;+FiLptfepb7NEEBdEx6KjpIds0Zo2QOMCrpLt5X50UJNjU5X0xIWbaHAFQjaqdoOFNtU0yxKWMEh&#10;70UGr9IH8ae4sbmDvpemGo0oIcrfep/zgNakEOF0Bw6uItWMNqIggxmzBZKElJ1xhrIqmtVEtHo5&#10;G61k0iuAQtSgp2zb0FVJ1SaXoJwFLa3+HDbHYHB1xhAKGAN138dthbTO5ETnAVSG3ylFkLMUduWB&#10;Qd+7ijGiwaDIdBDTq9e0mdFCNEcgiUde7ShT4GvaAfzpBnwxekBxHVduBYlV6vAzcWhSrrDw+N7a&#10;9sHDoGvrhujWRTYZVM6HDjqpHL/Zho6hxzSP8sLj0IIGQAAIAAEgAARGmwBMAYw2YZA/3giEhfuo&#10;KwyB4cROUIZEjJWfMYdYd4WLV4pVReV6y5+wZp1UZox+Hq+Ing6oqSXvykzf1utoTusURC5sqqwm&#10;/7LsVpVX4n/uUwuH69+uv2O5YtbJTl6+R3wURIpuUdqdxZfy7UUQGdJWWqoJiaR90XdrhfR/rH/L&#10;dhsMk5noCXvhi5LGk1YTUEcNGpoVZb/IiG7pceuiOt7dolXiuqLyNqt6X8mMUdG45cEh2LUagwWI&#10;qbZe5zPY35Q/qbkxL2FlBSqyR1Ot9Co/ZpFbEcIJ4LTfIR56wOmUn7xE1VoQKdCXlrSELLNSCIuT&#10;NNu0RfUbHY2czWXq9RYB/abak+X4ox/U4i+OuCuzGtutuaSkP/WAthd/rk87KRsBKT5jk029Q2ZJ&#10;VjLkNg7oxPKmoc9VMKhkihbrpIfBYPRlTrXoq65UkPC7VVLF7MjFDMyJAuIV/Nqv7ORlF7uZaD7F&#10;BShnQUurP0OylK04ryHVbCuX1dF5dlEMv1ZK6oHgn1fgejiFRr3XGn6n1Js6ZylM0dXlbB1R1wU6&#10;i7xBkUlF0knxaj/h1Wnoay7fH81BWiiadeomcjrAKSKbRKdBQueGYWSiW1M8rrBwxIsMsrNktHff&#10;qlZahkHX1tEZQV5zkU1DDh00YhmLI9lVMjKO+/XlZ63HdNjrepQXQ2gOXwEBIAAEgAAQeDIEJqO9&#10;qE+mZ+h11Aj4+NDcho1ab+NSMNpNfbjkZutfbxr9F4bPoTybjqzx4vQqy/t/sW4B8WrFyex7NYrJ&#10;L6y1/A/D/BYsnXktP+ukVH5OfkUf8m8pcUH4eq93cMiD8pyPTsmqqlTdz60O+d/CYiUzlHnj8/Lr&#10;d/T63pnzhXO82cIFPacPflR6Tq64ogmKDv9eLj1v/NnKcNs2fO78WdcOZZ6Qy6uqm71jfzmvSXpK&#10;z/+n8NAFwh5p5kel+HVNUFR4R4VU9vefrSLbsf0M56v/4V/W/HwGoZ9JfeJwcWNrY4MxMDzcP2hO&#10;79fHPvlSek4ul1+9t/S3SUvYk7EZoUv8rn18sPD0BXnVxRs/hixfEmQ9YdDuTG++182KqSvXP2t9&#10;waSX34Ils67l/+nkmXPnLlzVz3stZVUAbrlPSEhfec6RUtnFKlVXxOp5NwuLrzOfWx6MDh60lsn+&#10;vq2fZp64cMNLFC2cHzG/8y+Hj34lQwBvTF65KWkRpSZSX3q8XNXQ3NrHmS/0762THiu/3tzYcsd7&#10;7pJly2dd+1PmZzi9Zu9//GVwk1Sq579kpTCr4/zlOf+yJtRCAfOaEbp41rXcA4Uyufxi1Y0f5y1f&#10;HMT0smk0I/SZjuL/OiK9WFWlNAh/s9x8urTWVxI9z8ZhRuiz077JP3RCJq+6quMsCeloZ8cs9nVg&#10;i6KGtpcZoaE/4LLliirV98J1UWbpX2pnLI4O9p3M9Wk9kn1CXucVHhUyi7skzFSalVcqu1BVdaVl&#10;xqLlobN6Bsq3I5wxx6fpxCefnT2H4Mtv+r36VgLP2wu716zoFCy58znhlIuaeRtS/ymQgU13okDw&#10;orBu6cc5nyO/4+Tffg1/n5oLUJizoA2i0Z8x+Wfhc+o+zkTQke3d0S/4fX3qzC3mc8/eO0WJyWmc&#10;RWG90tzsz5Frvr4x+cX/fC2c6VRnXz8/8+nDOacvfR/4i4X+0zzo1GkEhvDoU5gykFE6Db57xllA&#10;zgsaMsZIeWzHyHQYeebxfZtP5J04i+fC1zc56976JR8fi/x/PudmAU6x6mqr36pIrPSzz1G+L4+i&#10;iauwmTc+P329Ta+/P2u+MIRPFyRWu0zqsiOnvtG0tvXPWSD090YnQtJk4lADI0YJ4PCei8PFMuOZ&#10;BdOufnLo5Gl5Va1udkTI93p27BIubdAi606cutra2vZgzrPEaHDk1FVNcys+GgSzdVXZn5zWtN5u&#10;ZQoiQ4WDs4nyuAF3Ac3QsdzrGyTOKtz7tiL3s4pmrfbOtHlLQhaE+6vxOMbHh+7oaPbXX5Xfmhax&#10;3D4+eJYX4/I3EpQGAkBg4hK4f//+xDVuglvW7zXZdxq5CEQ1tbeXssPWPQZe6FUK7tWEWuOGgJ+f&#10;9bZt3KgMio45ApqS/crF29fRbi4Yc8qOskKa0vQrovTXHsNxEJ4ZopelSwPTieP0oACB8UhAU5p2&#10;WbQ7acyl1nhkCToDASAABNwj0Nnp6pk99+RArcdPwOzF8J9Js9PYZHL/mVxSa3gQ4PG7D3oEAmOe&#10;QHe1rM7JwwVjXveRUdBMvI4BL92qC2rBYrhJGRmuIOWpJ0BNrQp1qARS66kPCQAABIAAEAACj5sA&#10;7AJ43MQfQ3+wC+AxQJ7AXaiLthWoOLFbtsdTXvA2ge2lNc3cVJpZoDL092GYL/+ljamxlJeEjQ0W&#10;pkvZGSXqHgZX/OrW5KW2YxLHhnKgBRBwRqC3sfTQcVVnH55aQQkb347hwkoERAsQAAJA4DESgF0A&#10;jxH2CHc1grsAYApghH0zFsTBFMBY8ALoAASAABAAAkAACAABIAAExhQBmAIYU+7wSJkRnAKA6XeP&#10;yENlIAAEgAAQAAJAAAgAASAABIAAEAAC45UATAGMV8+B3kAACAABIAAEgAAQAAJAAAgAASAABDwi&#10;AFMAHuGCykAACAABIAAEgAAQAAJAAAgAASAABMYrAZgCGK+eA72BABAAAkAACAABIAAEgAAQAAJA&#10;AAh4RACmADzCBZWBABAAAkAACAABIAAEgAAQAAJAAAiMVwIwBTBePQd6AwEgAASAABAAAkAACAAB&#10;IAAEgAAQ8IgATAF4hAsqAwEgAASAABAAAkAACAABIAAEgAAQGK8EYApgvHoO9AYCQAAIAAEgAASA&#10;ABAAAkAACAABIOARAZgC8AgXVAYCQAAIAAEgAASAABAAAkAACAABIDBeCcAUwHj1HOg94gRMdcX7&#10;/7ApXaYfccluCtRV5e/fkV7e7mZ1ezVdVXb6OxtzVR43HMkGbYrstG3b/pAu1TyiVJ3i2P6daeVP&#10;zA1O1TcoDhWrH9G4J9jcVJ39zsZNv9tmt6GhcMsBhYlUSVOatmXTW5t2FsmlH+3ZcuTRgwnh2oYE&#10;bvnDQcXdJ2g23rWpTpq9Z8ujJ8iQGaouPqQwuGXo6AWS+zo4KmpSFx/YtsmDpDOpy3L3/M6tweqx&#10;jasj5WW3fOhYqVtdvOcPaPTLrb7npLVJPUJpNQztoAkQAAJAAAgAgYEEYAoAYgIIkARYCxO3/6vI&#10;DRyqXOrfyqrcR5k10MvSbXcmvBeSVwW70f+gKrwXUje+xB1OS4/b6MvT6O+k1OflnNcPHNiXvkbg&#10;sVAMo4rlxbyxijcMGaPehBOzOdGd+Bh1RYbXASsq9a2ogBe22mzQqPVTOurrey3iBOt+t4YnWLd9&#10;fdyaX0ewPevCMSPItgjX1nh/UdK+LTH+nokb8dqshWvWiT20yaqE2xkqStwcw3FLdQ8Cidq7G7Ld&#10;18FRGEuUuG29J7HNEq1NSQhzQyMMc3tcdUvaEJUexcuP1rdBUdYe+x4a/VKiplMlUYY1lsjztHo0&#10;paA1EAACQAAIAAHnBGAKAKIDCACBESBgNjPYDn/+joBMEDHCBAQh7KYm67K/vrGJE7uiQ3ndTPbS&#10;0tgTFsYa4S5BHBCY8ATMmNmHyZzwZoKBQAAIAAEgMHEIeP3www8TxxqwhCDg5+cHJFwT6KgtzCup&#10;x++HfPkrkpITBPifcGhJv21NegJXV7E/6xR7fU6KGBekU2TnlxokO3fHc+8qDmZKW4xmH7ZP4Evb&#10;X8eO7z/TYjL7sJiBCVuJ1U60JfRQgRIXyw7/dUrSUrQuqJO+nynvjUmK0VdcbPF9cfuWWHKxUF20&#10;reCqqYfB8mFEbNiHr86qjqTrX1zXfapY1dHXN4mfsCk1JpA0RV+ZnXde24XUDYpNSo4n1LUXtFoo&#10;DUzH1e03NZ4tOFnd3tXfh3SIWP9O4kKWrupg7kmtzwvJ77wqYmEm9cms/MqegNWJb60VsdAe4MMW&#10;ha0cbsv3Hy5lr88jja/Kzi/pkOxKjw9QF/+hoNrYw2D7TFm44YB91RC/XnsPx+ATlLAdXws16y7k&#10;5l/AtcVY4a9sTJLMxrDb0j1Z8gcvJMW0VchbfeMsuPAyWCxaVdaveqW75HOV4X7fVITh7RiuZbqy&#10;X6/4KE92B8dg9xqJwVR7dH/hdV7i25zLqOH8xHc4MlonMioPIq+FvLpTWJsn13X1PZwavn5nkhgH&#10;SniEHfvOWuOXxerOvr6HnNgt2+NxF5iqP8ooVockEyHhvBqq2a0u+qBA1YUxfIX/nCy8LmOmWkBa&#10;C4qQAwXKHmyqjzD+34XKs8zUN8W0XsMswSZI3BmqzL/YYryP+Yo3/P7V2bU5FrV9Izb8PlFExMFQ&#10;WBzCpHxPOX9XMr7ea1LsL2BsTdCnXwjZixTAME3JzsqwvckLMay9PP0rzkZqp+st3ZgNV4vzv2oy&#10;4KHly1+ZnLKSx3DMCFtsE72iVVApd7eD+QYb/Ov58lYjacWs2uxP5NqePswnYsM20ia6VKJTwBI/&#10;02O3rjWWFKlx3fxit26LJwPGaj2eIKwkfl1hNUI3KTD23zfGP/MAT4SqHv6rKVteQPtOdIpDucW3&#10;fURrN6Ti/yVC090MRY9RZCuwOHyIwENAU55fWIlH6eBsdQgkvKosv/ASkSne/NjXk+OfsSf24N7R&#10;pvqsIqWRrjJyIEWHoZlQOrWlJxr70vRrkP5O058wTJaXr2jrY0wNXJws6Sg0voyGBRwUCurME4Ri&#10;doGUwLOOq05j1T4aY+z5r6S8LuFMwgzfFuZ+WY/LtI+lFJl0TXAv+28UUkPLErmmxnI0KOq7+vqR&#10;hhEbNiWicZB2RBp6mEVj58DREo9/WYuTUdFhtHSaVrS/GtS0hc9AAAgAgZEk0NnZOZLiQNZjJGD2&#10;YvjPpFlwM5ms6zvuK4OmAKBMMAI/QXFJ4GFDwXs5yi5LvT7tqYyjN4iPypy0M23EpzYZqmCXo8x5&#10;T2b5Aq9k/0xtQrT6MKfGSNR6aKzJySjRWpts3lFQS/ZH1a7tTJpDN3mb382p/P4hUeVOWdoHlRZh&#10;fTeOZp7S9pHqlmUcrrF8thW7HL0s5xTZK9Lh8uFMi4j6P+8ouGmtrpeREh62lOzKkN2xXO9qKc7Y&#10;dxGvPUirNJneUmcAFrsCyjxbnZ+6qrPezbPSNVzO2lXQYLFImbP5jwU1dBgG0kYYLn5PdilNs2iF&#10;MNR/mllmw3AqI+ubgRhk723eJ7c6aggnIk3eKyJVxCFk1dwnbWk7s+/dg7I2i8JdSHmrDx2lOatm&#10;vLgvQ0oq0KU8+m4K1b1IorHyg4wyK3Dlp+++mUdEmROv4ci2ZlaQJiNtdmQeLLpsgdFVk/PHgnpc&#10;T5dY7G5qOE723ledRVBtKCCFfC/LyLpsgaCXpW3NKLlp8RPqxhY5yhx74PWhaClqtkh2zAh7b06i&#10;BcH/kGLTrszMzy4bCeBdtTk7/lxPCKBNJWcKtMk+eDez3Iq9OmtHqTUFrMqgkKZ0qszZlaPEjTVW&#10;7N1H5hhhB21DdzKUCqHh+I4ca7L3NRZlkUOKjQsFy82CHTnWhOhrKMqyDTK2aKSMDy0lOzJskdlS&#10;lLGv8gc760GOcMrEeDEzw6YSGqU+lBGZZneis/TvQ3ysed2nrcjcak15vSwzr8biwZ+ow55NO/u4&#10;ShurKCnSrEnxE1IPB26s3PdeGZmGD42VHw7Oo0FNiIFr896SBlvk/rGgwRJMZ3LKbBFhvJx10Opz&#10;xxHJxTDrZLR0Pio6xr/TtHL2qzHAufBfIAAEgMDIEJhgdz1PlTn/1/kjbRAYPS/wIID7syVQcwIR&#10;uKHQStYQ676oMHhzOeaHI2Fdg7yWt0pi2Us9iSV5nttYZz3VzlscvdSdraJTIlfFoBUwvARKJPca&#10;W4g1rOrz3ZLVPAapblREp9LpuXT+cUmrrY/ST2IJgrtaWvFmosVhTbVkI/11JXuxGJd2o0K1cD2x&#10;yo0KU/CbBHb15Uc+h0+vOI+t3WClOztq3TKt4gaJd4o4WuIOBu/IVda9ElyJpKeZxCC7J4m3YXg+&#10;wlg3GIMgeoVbxyIwF8eQKk4SiMI6tHdsAdATEmVdQ2aGh7P0WvJp+QERQlvNpLzGjLWey8AUx0cP&#10;eDrcpKyZFmsDLn7J+r0Tr+FdTg8TkSYzJYsDtBxxlCXAmJLoUK0WnbRnqnYDC6l8iIDdSDwKoFYb&#10;w+cjQcLwYJWyCcN6m1p6+QJvq43BsWvmW/zElETyNBpLUIiS3iDCBi8MQRinpdm98+8GkEOruhSb&#10;Ivy1s5FNRMwzl0YLdFq8M/pUcq7AvZAoG3ZROKtNa328wd532Io4K0jxmmWGmpvoK1akxHy5lpw7&#10;V32rE0tcHkNBm6EOFj4wY2w/6+DCDQ/n+Q4CYL1gNmMzOdaqgeEL+c6rYqoLKvF6W2QKEhPYl68M&#10;maz0TPSXq30SVltzhMXjT8cGs6JVWP1tu+SfyaRh8OKiQslajRdqeSslFg9iLEl0UGO9szNN6WO1&#10;r7uXzZlJSmMJxMJZGHa/28zmsC0yJ7FCFgsdM4muCVFXELNGaIvcYI2G0IS7Mik+yGoTSxByr0Vr&#10;/R9lRHI1zD76aEmbVkP8ajiNG/gCCAABIAAEgMAjEYApgEfCB43HKQF9WzsnkHKjKE5x3Ks9TLMM&#10;rVpjXcl+WzmjYzOtd0zeTB+3pPrSPVOqbdFpKw/Z5OYre9lWuYOETmJgd6uLD6Tv3IPXz7/UTs5u&#10;iGLFOqUa7YPF9CoVJ1qCC0AceM9Qju+bFMA3az1/I8EAHdq1WIj9ZhL9/R3IaW8j71V83cRAi6u1&#10;RXenMtOG4ZiyZ/pgDAym7T52SOCMyfav2X6YgdhwTJYptk8sNrvD6GzHHE01bcs9yo00ulEeMMS2&#10;tvTMFdiVnsQgPzvzmqMJDB8G289+rN1sf0yPpgDcwkIKYjwTYm5Ftz+N9XeEQmILt0gkqFdrME1L&#10;e1iYPSW8bYFL1YDB7GkqP7JnZxoRW39petDv5s3jEJ5A/mJz7I8uzeZi+g4Mc5JKQylgR42cZjDS&#10;TE7Y/WWPSdaKVWxVDT4H0K+quRsV5XIGAKPNUAcDRS+vMX+xJ/tLuVpjME8XxSx0fsCCaM2a3qI9&#10;2aXyOo2hlyV6Ad+f7qTo9Xd4IdSzNrn8B3dcJCsdk3atmR9gD0tu/JvEwwuuC1IggG99LglVtwo3&#10;aFqNKsqwV9bKZjr7y4I+Vjkxr4YpD+3Pl1U36rrNc2Ni5mKYf8z6MGXmgfzyS/g13gsxjp6ha0KY&#10;gHKExhRvrL26eH8aOShWtqOpF7JQRiQXw+wIjJZ0aTXUr4Zrp0ANIAAEgAAQAALDIQBTAMOhBm2A&#10;AC0Bc/+DsF9tt5cd6anWpexHI2Y2+8UmUwTvynB+NH17eeZxvXhj+t5deIPkFbbFM17k/KbLaDW+&#10;XVXPixaPx9R/aOascMCw16NTzB/NB+61RrcWTidncAkPzRhl6sEu06nXhu72AT6/4xEWfwFf36LX&#10;qDWhIsvtJEMUzqmrr21uChCEuLCxV52fVcleu33vbiK2fuXeifDugbPXMuO3Z/SpNBoKeIsjmTWX&#10;0a30jRrjsmj3boZdmTRbkrRjV8pq4RSNPDPjoKLNef1JHMmGXbtS4oWMFvmh9IOVj7wFx5Vqo/A9&#10;OgwvbB11dNqd6vQdEE5ilflMfOqO7UnLuKa6wr27i9XdSE2mICF11++SJEGm+sK96UXENUqha+LU&#10;OP3ZzIJ28Vtp5KAYi44moSmeDLMjx3HUfjVGTkWQBASAABAAAhOOwHi8D5hwTgCDHjsBbmCAwbou&#10;jXd+WyGtG3CQBpcbZDR6eLgGVyBov6UZBWtChNNbNPTb0Qf2ZlAp2WgrrG0xEd1zWgvvxRjjldrG&#10;aiV3Mfn+L8RBR1W4v13L4KO1YXTd+HcPjbcrEsDHHLTVtxkCqHsuhg0oROij0Xiy7jwcJw5bO6Ih&#10;j++tbce3WjgpQfwpdCu3Q3jNtT6eYREKZ2mrVY0BzwpJyayw8Emq8uuMEMruBPpOm2o0ooQof+sc&#10;xwPXqg27Bn0qjZwCpr8bZ/tZZscYkhf4yurG2ivGiMUj8z4Ek0aDkofB5AlXJm5/nSc/7/SpHaxT&#10;o0F7TFDV+XGJ25N48nLnVVEw61qoo4teOyWI2MjhWQngM6ghalKXKXSOEpykP4fNMRhodsRwBaHt&#10;DooNoQ99rJr1Gj3Ka8ZsgSQhZWecoazKgPXqNW1mbBKDI5DEo2sdZQq04cVe6Jo47degus6OfVlI&#10;PqqATzDRVnUxzDobLT3DP6j2qP1qPKJe0BwIAAEgAAQmMgGYApjI3gXbnBJYFMOvlaos60r9ptrz&#10;im7mwL/+0Z7bmlpyN7Hp23qd/QBONgczdNj+iCT+R3YUFidpLiq3LvqZdY2aAUtXgxTi+M02dLi8&#10;2WZJVjLkBaS++OnxTU5XCzkBnPY75J/0Zl35yUsUDfwiI7qlxxv4EtsbwBetEtfZFDbrvpIZo4iF&#10;0OAQ7FqNwWKjqbZeZ3uIwdltANUwbsxLWJlNW1Ot9Co/ZtHQweiOWPwx41Xe8nwrBnTKd+MQ66tE&#10;h86dOErJwREvMsjOkt7pvlWtdLhvQdubxRF3ZdYI6dZcUlqqDuU1l5p6iEUwF6v5lh2+wCaXKxR1&#10;6U0CgcvbSX+uT7uejCdTbfEZdISApThmhEuF3alAm0pOFXBHIqY+W663hLRZI7vIjFxsnctYEMFv&#10;OC7tjYyke5WKexnqoEDLBSnxig28dHcYMG/np1+0Vkj/x1bVYJg88DEgau/ilWJVkc0EnVRmjH5+&#10;GLsWuNFRPbYQNesqy1ox+7MlFqXp058hWcpWnLfOwbWVy+pIG4UvShpPWhVDbwNpcD7s0ceqQSVT&#10;tFjn9gwGoy9zKtZJudZPXJtGhUzXxGkUcLj+7XrysA+zTnby8j3aqq6GWWejpfN+nUyaODbw/FfD&#10;rXCHSkAACAABIAAEnBOYjLbvAZ8JRsDHx72nzieY2R6Z48VZFNYrzc3+XCaXf31j8ov/+Vo401Qn&#10;PVZ+/Y5e3ztzvnCOt3dwyIPynI9OyaqqVN3PrQ7538JiJTNiWTATvXXRfPpwzulL3wf+YqH/ZPS/&#10;8sOHZZfu+v9iUQA7dPGsa7kHCpHYi1U3fpy3fHEQ00snP3D00ncNDX9jhkQGD/hre7K/b+unmScu&#10;3PASRU+9nltypbnx1p2pvCXBM3WKY18o/trU/DczZ74wKHhJmKk0K69UdqGq6krLjEXLQ2fZN5zr&#10;qvK/+O+m9jt3J/8sIli4YNa1P2V+dk6uuNLs/Y+/DG6SSvX8l8KJF/B5871uVkxduf5Z672Ol9+C&#10;JbOu5f/p5Jlz5y5c1c97LWVVAC7XJySkrzznSKnsYpWqK2L1vJuFxdeZzy0P9p3M9Wk9kn1CXucV&#10;HhUyg2SOFhKPnPpG09rWP2eB0N8bna8YMb/zL4ePfiWTn5PfmLxyU9IidMoZetnYny/pGhta6TBQ&#10;xOIYqjWNLd9NnbskmH1bkV+qaGpobu0jMIjD7n2ZhZyC8CIMEc+H+tkxmNQnDhc3tjY2GAPDw5Ea&#10;uMF0Tgxl3jhx6qpG19bPeRY5WleVe6Ki+fZ3d6bxl0y+Yf8cPJNqV+DdErvw3qvOqglDnl0w7eon&#10;h06ellfV6mZHhHyvZ8cuodyozQh9dto3+YdOyORVV3WcJSEd7eyYxVyMS+e15V7fHDl1tbW17cGc&#10;Z4X+vXVS9D9Nc+sdbxyMrir7k9Oa1tutTEH08lgaLOiVcl97rbI4nlqYD5rOfvfzf/1FsO3MBL8+&#10;zZkfha9F8vFnFExq6fFyFQkc7xQlRXNjC96paEnoD8X/dUQqV1SpvheuizJL/1I7Y3F0sK9jRtii&#10;YpA7cPEWK0j4vZbI+evfrDGf/Ym0tVWHMmVZ+JLBqTQjlE6Bua3HT1Robmu/mzYPcUH6U6DZbLzX&#10;rOj8+fL2zy2h3sD9t9R/CrSGjpf/jP87p1/wxi94NA9puJehvjey7Dku8O+VH/vkFN6R/FvT0jc3&#10;LGHbBTtGadCc3q+PffKl9JxcLr96b+lvk6hVES5q7yG8BUtnXsvPOilFaXVFH/JvKXFB1KdOqOPM&#10;ZBWKUCdMWPMWzar/5ONCqeyC/GpbyGu/jQvoUUuPnb7eptffnzUfZbCT9A8JC59T93EmGt1QAHRH&#10;v+D39akzt/BhISB0id+1jw8Wnr4gr7p448eQ5UuC7LMejuPqdC5NCs+Y49N04pPPzp7Did30e/Wt&#10;BJ637xzf5hN5J87iY8jXNznr3voln3rIB02T3nrp8QpVU1OreTYawFFoHTutJIfT5ctnXTuUeUIu&#10;r6pu9o795bwm6Sk9/59YNwaMSAzuUMMsRj9a6hRU1A6pRhktw3suOkureUF0vxoe/Z5BZSAABICA&#10;BwTu37/vQW2oOpYI9HtN9p02dbBGvb3ubRWmtPRCr1IYS6aBLiNAwM+PbjFrBASDiHFPQFOyX7l4&#10;+zrqoWLj3qaxbAB6Vftl0e4k6577QapqStOviNJfc/r9WLZtAulmrs7Oxd5MjXLvIMkJZDiYAgSA&#10;ABAAAk8dgc5OZ6ccP3Uoxp3BZi+G/0z7tmSb/iaTyw3FA22FBwHGnfdBYSAwXALd1bK6kEi4/x8u&#10;P/faEcfZEaVbVaEOlQy8v6d+f0EtWAz3/+5xHb1aGmn5pEgJ3P+PHmGQDASAABAAAkAACIwlArAL&#10;YCx5Y4R0gV0AIwRyQolB28ILVJzYLdutL6WfUNaNIWN6G0sPHVd19vVhmG9Qwsa3Y7iOE63mptLM&#10;ApWhH/+e/9LG1NhhPM49hswd56oYFIf2y+4K1+9KJt93P87tAfWBABAAAkAACAxNAHYBjN8IGcFd&#10;ADAFMH7DwKnmMAUwAZ0KJgEBIAAEgAAQAAJAAAgAgUcjAFMAj8bvSbYewSkAeBDgSToS+gYCQAAI&#10;AAEgAASAABAAAkAACAABIPDYCMAUwGNDDR0BASAABIAAEAACQAAIAAEgAASAABB4kgRgCuBJ0oe+&#10;gQAQAAJAAAgAASAABIAAEAACQAAIPDYCMAXw2FBDR0AACAABIAAEgAAQAAJAAAgAASAABJ4kAZgC&#10;eJL0oW8gAASAABAAAkAACAABIAAEgAAQAAKPjQBMATw21NAREAACQAAIAAEgAASAABAAAkAACACB&#10;J0kApgCeJH3oGwgAASAABIAAEAACQAAIAAEgAASAwGMjAFMAjw01dAQEgAAQAAJAAAgAASAABIAA&#10;EAACQOBJEoApgCdJH/oGAkAACAABIAAEgAAQAAJAAAgAASDw2AjAFMBjQw0dAQEnBNoU2Wnbtv0h&#10;Xap5REQ6xbH9O9PK9Y8o5mltbqg8WKx+gsab1GW5e36XXt4+cjqY1NKP9mw5onokiUMLURcfrDQ8&#10;kvzhNTapiw9s22SJdurn4UmDVkAACAABIAAEgAAQeGoIwBTAU+NqMHSsElCfl3NeP3BgX/oawXBU&#10;1MvSc8lbPF7MG6t4w5HxlLahoMMJcGK3JIqeIAqWaG1KQtiIKsASrfl1BHs4IvXladawGlqIKHFL&#10;LGc4PTxiG5Yocdt60l3Uz48oFpoDASAABIAAEAACQGCiE4ApgInuYbBvzBMwmxns6WNeS1AQCAAB&#10;IAAEgAAQAAJAAAgAgfFPwOuHH34Y/1aABQ4E/Pz8gIgrAt0aWX7hJW0XqufNj309Of4ZJvpo+LYw&#10;98t6I+Wi6dv8/cdrea+kcq4WqzpEifsSRf16xUd5sjuoqS9/RVJyggBviWHd6uLME0q8LSv8lY1J&#10;ktmYumhbwVV27DtrjV8Wqzv7+h6iZebt8YFU1dTFfyiovWcy+7B8ghK2b45By6mmuuKsIkKOTbHb&#10;0j1Z8gcvJMW0VchbfeO2bonxJ4UQXZh6GCwfRsQGpBumyk3Tr3qlu+RzleF+31R+wqa3Y7iWiT4n&#10;auNfmWrz3y+s7ebE/y59zVwMayjcciHkg9QoBvriaEbh9Z6w9e+nrmDhFh4qUJpQA3b4r1OSliJl&#10;zYarxflfNRn6+3AaK5NTVvIYmLp4W66CGZf6kqH0TGOXGfMVvbLpdQkHV8Osu5Cbf4HAbqWEtt/v&#10;P9MS8upOYW2eXNfV93Bq+PqdSWICaremPL+wEkeN+QbFJiXHk6xJ6+mdONgRePWO2sK8knpcedJr&#10;Gkd0/EvZGSXqkDfyUsSEdLNOnptfQXTNnv9KCq4/7qzq6bFb1xpLitS4yX6xW7fFk3htXjU1lhec&#10;rNZ39fUjGyM2bEoUsbChbERGyvLyFW19jKmBi5MlHYXGl9PjA+xBYoui7lMoAvv6JiGnpkp+KM5G&#10;OpgpLu43NZ5FHbd34b5gR6x/J3EhC5fSXp7+FTf9TWSVQbE/vVjHYD2ffAAtnw8RD8iDyFJjD4Pt&#10;M2XhBrwyLoSzMVSZf7HFeB/zFW/4/XoR7qFbpek5CuzFnekJXPQ/e/rYI4QS7XYXkEixKqvrr+fL&#10;W419D30jNvw+cVZt9idybU8f5hOxYVsi3o0z04hoX7M7Hu/b4TOmr8zOO4+HmTVsUCTvL7zOS3yb&#10;cxmlxvxE3CgoQAAIAAEgAASePgKdnZ1Pn9ETxGKzF8N/Js2yocmE/4HrUYEpAI9wjY/KMAXg2k8N&#10;hTurhDtTJPhtjLmxOFcTkxrPbShMvxT++zeJu0+zTrq/ImRXMrpRQNvFP7gZ9fvfxRE3e2b1scMt&#10;KzetQbe6qFLZ/rKA7anLGOge6eBXnOT/kLBQHVNtbpY2Ydc6tCdfL9uf2Ry+9R3iRrG7Ovu/9Gsz&#10;8OvUojqSrrfd9WlKdxYxN+2w1NcUZ5Zw394eg6Z0VLlbSpiJu5IIjR0KUk8amE7euOL1irCXt6cQ&#10;e7P1X6UXzti6PRbdCjpR2yZJU5p+RZT+mhBd0JTkFrViCb9LESMd2sv3fMXdhd9A6sszpZz/SJEg&#10;Yf2m2iMWC1W5H5mT35YgFqgLzcn9NUt2JT6DPqty3ypivLk7mWCpl+3Jx5J3JXC7r2SnqaN3Wwh3&#10;VGcfaonbnSREvSCty9hJ2xPxL/o1pWky/q5UiTfWeGKnImxnylLCIU3FubdiUolbTbLQOpHWEf2N&#10;hbsV4dtTSNeW7a8Q7EpeiHuWgo76X+SqtPro3ZYGhkvZB2/H7cXh6MsPZDaJtm5ZjauBzNmrX7v3&#10;1w7+1MtyaxemrLFcM1Vnf2resDkGvxd3YqNZlZv+beROggmadjh8qDpsm8MUAAFw/+HO2O3riehC&#10;EfKlThC8JukVAcKOXJzP3LprJQt5KvdqeMpaouN+U3VOvvn1LXjHtikAFNIHChj/v13EJJSreECW&#10;pkm5CICFNRJyQCn6j63r5iM1u2tz9za+sDdpPvEV0r9tDT4FYFLs/9CYlLYGD91+k+JQEXurtTnB&#10;QnEg0/hv6WuIKTBT5cGimVvwrxGWypCtqXF4PuEJUvtgviT51Shkafe3uXtvRu/dgE9A0JvmZArA&#10;XJd/WLNq01pLikr3f8XdjocosuiD+hW/376SEkL2YIJPQAAIAAEgAASeCgIwBTB+3TyCUwDwIMD4&#10;DQPQ/BEImM3YTA55N80IDF/I90U3I5e0kpctq88YxuDx/VElsgiirGvppmrZPUk8fnNBVHo+wliH&#10;nyDXeKGWt5K4Q0OFJYkOaqwnD3XrCYmyLhQzw8NZem3vUGqrLqjE6231BYkJ7MtXyNP9poijB9//&#10;08jyjlxlfTabK5H0NLcQt1z0atubC0SCZvX/v717gYuqzP8HfoZhuAwwAzoiF0EFFVRQQcULXtDU&#10;Siu72MXWbFt3y3azrXbL1tq0v9Uvc9das/VSbmmWppaiQiqmkGKKCoooIIIIyiAOlxlgYBhm+H/P&#10;nJlhgAFmYOT6OcvLHc4857m8nzMTz3Oei245QmlGoWTeuKqzl3TXpV8Wh+iel6bHJfnNYdv/dNiJ&#10;IiZ7Z6RSxkIWvxDGWZBGQJAkO8uwMpxkylyDpfeD8yQpKVJGGn+EefR5w9m+kQsm5sXrUqFDODZK&#10;/4ZdQEhQcd5t9mStmhF7GCrEOzTUj2rJ5DBXieYr4lJ8XsT8+qodKFFrWqoFpjA+jnmU67+gQzJ1&#10;QWRufAo91aejIjDyfn0bUhgSKirIM94kXGDvWYvn+hoiFwUEVmTnGX4zW8a0c4URD+lTEvjNjhxq&#10;NmNVfiMNd1dAeFhxTeD9bPufTW5iBJOjq2LP2YsfNHRG2IkCBlVm55pEpaXOi23qp97QD0Jp9X5o&#10;motBM+az7X+2riIm+OXkNFl0slqpFkvE3EfAThQ4NrjhCgE1SpVY4q6PVxQQFtxH/1ocFKL/PAkj&#10;wj3z+oax7X82mfFTAvLz2GRaLlrjrCoSjygjHjR+RCPDS5MNizwGTJmK9r/ZGwwnIQABCEAAAhDo&#10;RQLoAuhFlY2i1guEzJ+v+v6Dz/fGpebIVKKQ6TRYWyq9LfE2GYAd9mL9M0yBs6Gdm5udf/vEujWG&#10;4+vkKld6S5aTK0/ZYzy7Zn+uWGj8bNkbkxWJxcXyloZfUR78Ak0XBfT2r72t70twETpbVIOO5sKZ&#10;z7ZpfMGhvhkZRfS8N+WyR0jY8CD5lQx6OzvLITSELbssN0+ealLCQ/liIZ0XCKsyY7d88M7KD9jC&#10;/5RZqzW0iO0MYmyD0MtfnVfIFOYxgQGO9Yl6+0gKC/QtSQG//rzYg5GxEyGYkEfmq3d/8PmPcWk5&#10;MrVrSBQ3st14mKlE8xUhLSiU+Ji0/cKWmj6eNqMqzWMC9G1s3bve3p6FUsLRHQJjzVJ9yuSNV8N3&#10;ZAoTd65Z+Y5OZOuJwvqOJHNlpBr38jeZG1IfebOV7Sx0FIuNEp7ekiIpmwcCL0rcuXaVPuGThfXd&#10;HJl7P3j3w6SwpQt0s13Yo/X7oUnyjmx9t3R4Rj0blLxu7dbYkxn5SrXf9KiGo10kUc8EJX+2ZmtM&#10;Ivv2wKgomnLS+BBQ0ST105j6ejPS4paLZiZDedn5eSc+M34YtyarxMZeKqHJ7ddyafAuBCAAAQhA&#10;AAIQ6KkC6ALoqTWLcrUoYCeJeP7dd5fODRZkx3226tMTFu+jp1FLpi5ZXn+8+yE7qVjNqIMWmJ59&#10;f5lxun6XqAnz2W6QtZAQcfZ1tSI923tsMOMVFlpKgwIyLsuDgnStTbW2NuhxkxKuWLWMxhqo0rau&#10;PyF+dPmH77/Lvve4bZezZ5i+EYtXvLv0wWD7nLh1qz+NL2hoaaYSO78ipD+v21YY9vLKD3UiS2b0&#10;vff1T4WmRApj130rDXtplT7hqSbP4IMWvPvBO2EXNsUaAS24H6zPtzBg3rJ3/7Y4wldxefuHq75P&#10;UzaMQjhk7rIVyxdP9Fakbv/w/Z2N3zabnlrXgdJC0cxcpVZ7zGjwEV3dqfs8WO+IKyAAAQhAAAIQ&#10;gMA9FUAXwD3lReRdVaA0J4eexguEfsNnL1y+2C8uNo2e9PrKpCZbsucnRKc1XVwjMNg5J6fR2G96&#10;ShwwtDBbN4y+fQflIb9BPNI8e1+TkQltjt18thtEJwgJrc1MuXxVEMo25L2DvaQZKTnyQcHc03Pv&#10;gIDC601KmHk2J2RepKfhIWttM/nTFuapJWLGy5/JzjGZByEtkHmZPpxvcrUiJ4dqgGopeNbC5c/5&#10;xR0xDOjmQpqrRLMV4e3jJTMMN2AvvBkfndriuine/kyDWpZKi7y8DUswtlgJspQL4hmPBOunhLBd&#10;Jy3XmUQskclssS6PLCVZHDU/2Dg6QNPwJrXznv+H8OSNe3O4/FhwP1h9r6mkOQVqGowgCYiYu/Sd&#10;2cX74w3jJnRRqaU5UsqToG9AxDx6W7Y/ofH4ieZSbKVojS8LDHZtcJtZXRBcAAEIQAACEIAABHq0&#10;ALoAenT1onDNCeQejb5oaAQqZTK+kEZIh031TzqQon90qUiKOa4UNhx4zkYmipjjGLfVEIpRZGTo&#10;nqwGz4zI2BUr1bf31PnpOY0egVpYFWGzwlK+N8RDS5nFyKdMbmX2ssSjr6y4tYVAm8l2g1yJgoJU&#10;R08Jw0N03woBY72z9ycLhhimJQTNjsj63vgYWZ2fwZbQ09u5UGoU23kosz7CosT4dP070p9j8sdO&#10;CGC8o+5n9m+rF44+4x81uiWY7GPRug0I2ENZLGMcG66FaK4SzVfE6Cj/pGh9wrSW4ZF4rmqbpfOK&#10;ms3sN9ay4kx04qAodnHE1g8JO2VAt5ABuxRdzK5TFS1fI4gYL44/YuhUKoiNSW09DbMhJF6Swtv5&#10;hoRjd51scgP6zH3jcdn2r3QMrd8P1vdNlKbExGfrOx60MpncRehkmlOZyduM7m0HC4vaetEa3scR&#10;swRxxtuMdhPItHiMj4UZQjAIQAACEIAABCDQnQX4NFa1O+cfeTcj4Oxs2aTx3own6a/65esvf4w+&#10;HBcXd6Zi/J8WjxPzmX6jg5TR/934w8FjcXGX+LP+sog2JKNByxv2XM29dlXuOSq0P80kFniHBVX8&#10;uP6LfTFxxxNOZ7uFTx7qQU/B3YaO8zj/30+307UJxy+VB04a5yvMT9i042jWzVu3nfzHDXJXpO3f&#10;su+3nNwCbf8RwZ76OclNTnqMGO9+fuv6XdFxh+NOSwN/t3S2r4C5Gbfmm5P5Gem5wsAJg8SN6o3v&#10;6ZL7v3U7jl3ihQzM37EnMScj+5bDwHGDxDfjt+6Nz0zPyq2RDA/2HWQ22w3icuPfOJg7eNEkP928&#10;fA+7zAO3gxdO8OfWMuC5DR3b5/ymtdtj4qjgl8oHTxrrK3QbOrRk5/9tiY6LT0i5G7wgUh39U5Lb&#10;2CmDXArPn3MdKYn/8su9MYfjLmhnvbJ4tBuPlk8MH17604avDsRQ6UiYzrqQcPSWfWdy8gu0kpHB&#10;/R1N0cYNU8V9/eW+Q4cPH4s7pxj/4vNsLdUfZivRXEUwPMnoIFX0ps9/oMz/cok/88+LQtneBBO6&#10;Kf1yTCva1V+X0/9FU/bjLvFmLVs0WsjLj6f6zLmZd8tpMPEq0th85+YW1PYfaaxPGi4xvM/5z9bt&#10;iItLSMxynPHw4MzofVL/yXW/NVfGwJDQ/qn/XUesZKicMt3jl32HrgvHTBpkWPqw4V3E5eF6zg01&#10;VaqnKm3n+h0XbuXmVviMmh3lff4/6747HBd/OsvxvocHZUZHS/3Dir/7V3Tu7bRfrzmFTxykzvgl&#10;9hfKWYX/nPDRrdwPfG/n3C2f74hL5YWGVh3/NjZFfyN5qlKjv469kJWRfdtx4DheUv2dOWKYS9aO&#10;zTt+Ziv3l6uSBS8/7G86896tv3Pmji+/+/kwW5tXPZ55eZ6f6rJp1au4D8i1G7cd/Ojzkh//+ZfR&#10;ubn5N4SB8+cOalq0Sbzfvj54oUAqre4z3KfosPF1sKer97ggxd71m/fGHEtgP6KjJw3tU5W2Y8PO&#10;jNyMdLlPaCh9+mirxV94c0ItGtnRm78oUXYIQAACEOhpAtXV1T2tSL2mPFoev7K6pumPPa/OWgNs&#10;CmitWDcIj00Bu0El9fAsmm7Y3sOLiuJBAAIQgAAEIACB7iKATQG7S001zSc2Bey+dYecQwACEIAA&#10;BCAAAQhAAAIQgAAEOkfAoumtnZM1pAoBCHRLgZy9K7enFcWu+yhaPze9W5YCmYYABCAAAQhAAAIQ&#10;gEAPFMBEgB5YqZgI0AMrFUWCAAQgAAEIQAACEIBA+wQwEaB9fp15NSYCdKY+0oYABCAAAQhAAAIQ&#10;gAAEIAABCHRHAUwE6I61hjxDAAIQgAAEIAABCEAAAhCAAASsFkAXgNVkuAACEIAABCAAAQhAAAIQ&#10;gAAEINAdBdAF0B1rDXmGAAQgAAEIQAACEIAABCAAAQhYLYAuAKvJcAEEIAABCEAAAhCAAAQgAAEI&#10;QKA7CqALoDvWGvIMAQhAAAIQgAAEIAABCEAAAhCwWgBdAFaT4QIIQAACEIAABCAAAQhAAAIQgEB3&#10;FEAXQHesNeQZAhCAAAQgAAEIQAACEIAABCBgtQC6AKwmwwUQgAAEIAABCEAAAhCAAAQgAIHuKIAu&#10;gO5Ya8gzBCAAAQhAAAIQgAAEIAABCEDAagF0AVhNhgsgAAEIQAACEIAABCAAAQhAAALdUQBdAN2x&#10;1pBnCEAAAhCAAAQgAAEIQAACEICA1QLoArCaDBdAAAIQgAAEIAABCEAAAhCAAAS6owC6ALpjrSHP&#10;EIAABCAAAQhAAAIQgAAEIAABqwXQBWA1GS6AAAQgAAEIQAACEIAABCAAAQh0RwF0AXTHWkOeIQAB&#10;CEAAAhCAAAQgAAEIQAACVgvwSkpKrL4IF3RtAQ8Pj66dQeQOAhCAAAQgAAEIQAACEOhogdLS0o5O&#10;EunZSEDNE3i6uzaNTKFQ0MmLFy9aks6YMWMoGEYBWGKFMBCAAAQgAAEIQAACEIAABCAAgW4vgC6A&#10;bl+FKAAEIAABCEAAAhCAAAQgAAEIQMASAXQBWKKEMBCAAAQgAAEIQAACEIAABCAAgW4vgC6Abl+F&#10;KAAEIAABCEAAAhCAAAQgAAEIQMASAXQBWKKEMBCAAAQgAAEIQAACEIAABCAAgW4vgC6Abl+FKAAE&#10;IAABCEAAAhCAAAQgAAEIQMASAXQBWKKEMBCAAAQgAAEIQAACEIAABCAAgW4vgC6Abl+FKAAEIAAB&#10;CEAAAhCAAAQgAAEIQMASAXQBWKKEMBCAAAQgAAEIQAACEIAABCAAgW4vgC6Abl+FKAAEIAABCEAA&#10;AhCAAAQgAAEIQMASAXQBWKKEMBCAAAQgAAEIQAACEIAABCAAgW4vgC6Abl+FKAAEIAABCEAAAhCA&#10;AAQgAAEIQMASAXQBWKKEML1AQHrrkrQXFBNFhAAEIAABCEAAAhCAAAR6sQC6AHpx5aPoJgKyHNmX&#10;OSUggQAEIAABCEAAAhCAAAQg0IMF0AXQgysXRbNcoOSkVHNSWiKz/AqEhAAEIAABCEAAAhCAAAQg&#10;0N0E0AXQ3WoM+b0XAtKSX6oYpqriJOYC3AtexAkBCEAAAhCAAAQgAAEIdA0BdAF0jXpALjpVQJZT&#10;cZLNgOaX5ucCJCUlbdmy5ddff62trTVmNkN3VFVVHT9+nF50aiGQOAQgAAEIQAACEIAABCAAgVYE&#10;eCUlmP/c0+4SDw+PnlYkG5enZN/eG6vosX+rh7P4lwVDJLpgNTU1J0+enDp1qoODQ9PruPZ/cHBw&#10;q1EiAAQgAAEIQAACEIAABDpFoLS0tFPSRaLtF1DzBJ7urk3jUSgUdPLixYuWJDFmzBgKhlEAllgh&#10;TA8T6PPYgrGXnhv7SwC/uYJNDRhMAS4Z2v9mg9F36A8//GD68J8GCERHR2/btq2oqEij0Zw+ffon&#10;3XH58uUeJojiQAACEIAABCAAAQhAAALdUQBdAN2x1pBn2whIIsdceq7/4saRCbc/N3ZDZJ9W06DR&#10;FqNHjzYNlpeX5+LismjRIk9Pz6ysLC8vr8cff/yxxx4rKyvj+udwQAACEIAABCAAAQhAAAIQ6EQB&#10;dAF0Ij6S7goCwgDnhtlwFvi2KV8nTpw4d+7ctGnT+Hx2cAF1ByQkJGzfvv3bb7/Nycmh9QLaFCsu&#10;ggAEIAABCEAAAhCAAAQgYDMBdAHYjBIRdUsBbi8A06Ot+wLMmDEjNDQ0LS2Ni4w6AubPn79Ydzz/&#10;/PP9+/fvlj7INAQgAAEIQAACEIAABCDQgwTQBdCDKhNFsV5AvxeApD878/+5sdvZpf9a2heAS4Hm&#10;/F+9etV0awDufFBQUHFx8a1bt+g1zQXIz8/nzmu1WuuzhisgAAEIQAACEIAABCAAAQjYWIC/fPly&#10;G0eJ6DpbwNm50dD2zs5Ql01fev2tCzV/mBX+nzARl0evoT4veypjL9xVeXoNd2uQ78zMzEuXLhUU&#10;FFy7do1eFxYWDhgwgEb+S6VSiUSSnJxMLwYNGkRrARw7dqxv376BgYEUks7TeoG0OiAFtrNDj1uX&#10;vRWQMQhAAAIQgAAEINDzBaqrq3t+IXtoCbU8vouTmY3JVCoVlZjaJpaUm5Yqo2DYFNASq24WBpsC&#10;drMKQ3YhAAEIQAACEIAABCBw7wWwKeC9N75XKWBTwHsli3ghAAEIQAACEIAABCAAAQhAAAI9VQAj&#10;k3tqzaJcEIAABCAAAQhAAAIQgAAEIACBBgLoAsANAQEIQAACEIAABCAAAQhAAAIQ6BUC6ALoFdWM&#10;QkIAAhCAAAQgAAEIQAACEIAABNAFgHsAAhCAAAQgAAEIQAACEIAABCDQKwTQBdArqhmFhAAEIAAB&#10;CEAAAhCAAAQgAAEIoAsA9wAEIAABCEAAAhCAAAQgAAEIQKBXCKALoFdUMwoJAQhAAAIQgAAEIAAB&#10;CEAAAhBAFwDuAQhAAAIQgAAEIAABCEAAAhCAQK8QQBdAr6hmFBICEIAABCAAAQhAAAIQgAAEIIAu&#10;ANwDEIAABCAAAQhAAAIQgAAEIACBXiGALoBeUc0oJAQgAAEIQAACEIAABCAAAQhAAF0AuAcgAAEI&#10;QAACEIAABCAAAQhAAAK9QgBdAL2imlFICEAAAhCAAAQgAAEIQAACEIAAugBwD0AAAhCAAAQgAAEI&#10;QAACEIAABHqFALoAekU1o5AQgAAEIAABCEAAAhCAAAQgAAF0AeAegAAEIAABCEAAAhCAAAQgAAEI&#10;9AoBdAH0impGISEAAQhAAAIQgAAEIAABCEAAAugCwD0AAQhAAAIQgAAEIAABCEAAAhDoFQLoAugV&#10;1YxCQgACEIAABCAAAQhAAAIQgAAE0AWAewACEIAABCAAAQhAAAIQgAAEINArBNAF0CuqGYWEAAQg&#10;AAEIQAACEIAABCAAAQigCwD3AAQgAAEIQAACEIAABCAAAQhAoFcIoAugV1QzCgkBCEAAAhCAAAQg&#10;AAEIQAACEEAXAO4BCEAAAhCAAAQgAAEIQAACEIBArxBAF0CvqGYUEgIQgAAEIAABCEAAAhCAAAQg&#10;gC4A3AMQgAAEIAABCEAAAhCAAAQgAIFeIYAugF5RzSgkBCAAAQhAAAIQgAAEIAABCEAAXQC4ByAA&#10;AQhAAAIQgAAEIAABCEAAAr1CAF0AvaKaUUgIQAACEIAABCAAAQhAAAIQgACvpKQECj1MwMPDo4eV&#10;yObFyU/69pMjOVccnDz1nWDOI8c/9laUn6OVKSkyDn1y8ELR+D9viepn5aUIDgEIQAACEIAABCAA&#10;gQ4VKC0t7dD0kJjtBNQ8gae7a9P4FAoFnbx48aIlSY0ZM4aCoQvAEqtuFgZdAJZU2N34nYkjFz6q&#10;b7nX5sdt2ey2+IOJZj5XrcR2deeLRbPQBWCJOcJAAAIQgAAEIAABCHSiALoAOhG/nUnbsAsAEwHa&#10;WRe4vGcI2PtNGstcy1T1jNKgFBCAAAQgAAEIQAACEIAABMwJoAsA9wUEmgho7x7fvv6ZtWueWbt+&#10;dXw+2y9Qcnb1/73v98OFrCNfP//vNc+sWac/b3JpftLXz6/88M2Ya+xYHKbiQsx/H/3nunfjuF9x&#10;QAACEIAABCAAAQhAAAIQ6HwBdAF0fh0gB50vUFuRGHPWM2K0bi2A2rR9h4pm/3nXm8t3vfnn36sP&#10;/udiLdNnwj//GPVgxtnrY17Y9rflu5b/ee6dPZuv1prm3C/ihTfHOA8NHiZiz7qOjRjpFzzrn7O5&#10;X3FAAAIQgAAEIAABCEAAAhDofAF0AXR+HSAHnSRQumvPlje3bHlz07pHV39xfPDCV4Pt2ZxUXNhV&#10;Oeoxb91rxt5v7Mj8zGv6HA6b8mB/7qXT2Jljsy4bzhsKEDIyIDFVf/LulSt+I0dYu75gJ1EgWQhA&#10;AAIQgAAEIAABCECgVwigC6BXVDMKaU7A45knX1z74otrl76xf+Vf5t743yf0tJ+OW3mn75x9l7oG&#10;uJ+9V1RCrjuAYewML+h1v35D79y92yjeYRMelF5N09LZu4lXPe4bZRIedQABCEAAAhCAAAQgAAEI&#10;QKCzBdAF0Nk1gPS7goCd69h5UYr0q2xetLVDxj/Jdg3of/685eFhFufROzIw53gG9QBcPe89diw+&#10;XhbDISAEIAABCEAAAhCAAAQg0AECaKN0ADKS6A4Crm6ed0vZp/r+AZ55ea1vDXD3bpq7a9N5/n6T&#10;JhSlpGYlX/EfaXnHQXfwQR4hAAEIQAACEIAABCAAge4vgC6A7l+HKIFtBVxHP+aYuPlqtT7Wipys&#10;O4YEMs4eL+NeV184fmbIKG75wIaHaHRk1bG12T6T0QNg23pBbBCAAAQgAAEIQAACEIBAuwXQBdBu&#10;QkTQDQXSDq5ZdvLa+v+t2Va/ot+wyH6n/vTN2bu01N+TC0POb2E3Bfz3umU/5TNiQwmDR3me3KLb&#10;FPA/3wgf++sYe0XGsU9+zcm/enhXRoUhkOvM8H6KwWNDuiELsgwBCEAAAhCAAAQgAAEI9GwBXklJ&#10;Sc8uYS8snYeHRy8s9T0v8t2EF4/32/L0iFYTyv95S2LIi8/4tRoQASAAAQhAAAIQgAAEINBxAqWl&#10;pR2XGFKyqYCaJ/B0d20apUKhoJMXL160JLUxY8ZQMIwCsMQKYSBgsUD1hW8y/CPR/rcYDAEhAAEI&#10;QAACEIAABCAAgQ4TQBdAh1Ejoe4sUHHhk//Fn8/Y9+KeVLafrZmD5hc8858L4559AD0A3bmykXcI&#10;QAACEIAABCAAAQj0WAFMBOiBVYuJAD2wUlEkCEAAAhCAAAQgAAEItE8AEwHa59eZV2MiQGfqI20I&#10;QAACEIAABCAAAQhAAAIQgEB3FMBEgO5Ya8gzBCAAAQhAAAIQgAAEIAABCEDAagF0AVhNhgsgAAEI&#10;QAACEIAABCAAAQhAAALdUQBdAN2x1pBnCEAAAhCAAAQgAAEIQAACEICA1QJYDtBqsq5/AZYD7Pp1&#10;hBxCAAIQgAAEIAABCECggwWwHGAHg9swuZaXA7QqIYwCsIoLgSEAAQhAAAIQgAAEIAABCEAAAt1V&#10;AKMAumvNtZBvjALogZWKIkEAAhCAAAQgAAEIQKB9AhgF0D6/zryaRgGYTd7JTmttttAFYK1YNwiP&#10;LoBuUEnIIgQgAAEIQAACEIAABDpWAF0AHetty9QwEcCWmogLAhCAAAQgAAEIQAACEIAABCDQGwSw&#10;FkBvqGWUEQIQgAAEIAABCEAAAhCAAAQgwKALADcBBCAAAQhAAAIQgAAEIAABCECgVwigC6BXVDMK&#10;CQEIQAACEIAABCAAAQhAAAIQQBcA7gEIQAACEIAABCAAAQhAAAIQgECvEEAXQK+oZhQSAhCAAAQg&#10;AAEIQAACEIAABCCALgDcAxCAAAQgAAEIQAACEIAABCAAgV4hgC6AXlHNKCQEIAABCEAAAhCAAAQg&#10;AAEIQABdALgHIAABCEAAAhCAAAQgAAEIQAACvUIAXQC9oppRSAhAAAIQgAAEIAABCEAAAhCAALoA&#10;cA9AAAIQgAAEIAABCEAAAhCAAAR6hQC6AHpFNaOQEIAABCAAAQhAAAIQgAAEIAABdAHgHoAABCAA&#10;AQhAAAIQgAAEIAABCPQKAXQB9IpqRiEhAAEIQAACEIAABCAAAQhAAALoAsA9AAEIQAACEIAABCAA&#10;AQhAAAIQ6BUC6ALoFdWMQkIAAhCAAAQgAAEIQAACEIAABNAFgHsAAhCAAAQgAAEIQAACEIAABCDQ&#10;KwTQBdArqhmFhAAEIAABCEAAAhCAAAQgAAEI8EpKSqDQwwQ8PDx6WIlsXpzS0lKbx4kIIQABCEAA&#10;Al1HAH8MdJ26QE4g0HUE8Ddw16kLa3Oi5gk83V2bXqVQKKyNCl0A1op1g/D4r343qCRkEQIQgAAE&#10;IAABCEAAAh0rgC6AjvW2ZWo27ALARABbVgziggAEIAABCEAAAhCAAAQgAAEIdFkBdAF02apBxiAA&#10;AQhAAAIQgAAEIAABCEAAArYUQBeALTURFwQgAAEIQAACEIAABCAAAQhAoMsKoAugy1YNMgYBCEAA&#10;AhCAAAQgAAEIQAACELClALoAbKmJuCAAAQhAAAIQgAAEIAABCEAAAl1WAF0AXbZqkDEIQAACEIAA&#10;BCAAAQhAAAIQgIAtBdAFYEtNxAUBCEAAAhCAAAQgAAEIQAACEOiyAugC6LJVg4xBAAIQgAAEIAAB&#10;CEAAAhCAAARsKYAuAFtqIi4IQAACEIAABCAAAQhAAAIQgECXFUAXQJetGmQMAhCAAAQgAAEIQAAC&#10;EIAABCBgSwF0AdhSE3FBAAIQgAAEIAABCEAAAhCAAAS6rAC6ALps1SBjEIAABCAAAQhAAAIQgAAE&#10;IAABWwqgC8CWmogLAhCAAAQgAAEIQAACEIAABCDQZQXQBdBlqwYZgwAEIAABCEAAAhCAAAQgAAEI&#10;2FIAXQC21ERcEIAABCAAAQhAAAIQgAAEIACBLiuALoAuWzXIGAQgAAEIQAACEIAABCAAAQhAwJYC&#10;6AKwpSbiggAEIAABCEAAAhCAAAQgAAEIdFkBdAF02apBxiAAAQhAAAIQgAAEIAABCEAAArYUQBeA&#10;LTURFwQgAAEIQAACEIAABCAAAQhAoMsKoAugy1YNMgYBCEAAAhCAAAQgAAEIQAACELClALoAbKmJ&#10;uCAAAQhAAAIQgAAEIAABCEAAAl1WAF0AXbZqkDEIQAACEIAABCAAAQhAAAIQgIAtBdAFYEtNxAUB&#10;CEAAAhCAAAQgAAEIQAACEOiyArySkpIumzlkrG0CHh4ebbsQV1kiUFRUe/VqdX5+Db0oK9PU1taN&#10;GycUi/knTpTb2fHc3fmenvZ+fg7Dhzv27y+wJEKEgQAEIAABCEAAAhCAQAcIlJaWdkAqSOJeCKh5&#10;Ak9316YxKxQKa5NDF4C1Yt0gPLoA7kUlUbNfKlUHBjokJSlPnqzUaOrs7BhnZ7tJk1zuv1/E4zGJ&#10;iRW//FJRUaHRahk+nxcW5jxrlltubk2/fvbDhzvdiywhTghAAAIQgAAEIAABCFgugC4Ay626Wkgb&#10;dgFgIkBXq1zkp8sJ0OP9jz4qTEgoHz3a2cPDnscebCZdXfmTJ7tQO18otNP1BbjOnOlKowC4AlAY&#10;V1e7MWOcz5yp/PjjOxRJlysYMgQBCEAAAhCAAAQgAAEI9DIBdAH0sgpHca0RyMuref996YED8v79&#10;7R97zN3Dg08Ne/qh5/808n/iROH06a7UEcCdpI6ACRNcpk517dvXngLoegF49O78+eIBAwQxMQqK&#10;iiK0Jn2EhQAEIAABCEAAAhCAAAQgYEsBdAHYUhNx9SQBmuR/+XJVZaU2NNT5wQfFNLGfhvdzz//d&#10;3PgTJgiptd+nj761Tye5fgHqBZgyxYU6C3RdAOxJGjhAMwXCw52rq9kIKdqepISyQAACEIAABCAA&#10;AQhAAALdSABdAN2ospDVDhKQyWppPj8dAgFv1Cjn++5zowf7Wm0d/dTVscP7x48XTp7sKhLxKVij&#10;H8O7LjQjgAJzV1HXQFSUG/UCODmxnzi6RKHQdFBhkAwEIAABCEAAAhCAAAQgAAGDAJYD7IH3ApYD&#10;bE+lHjwo9/ERhIUJqelOD+3lco1EIqCH+dxof42Gbb3TC2rVt5BKRYW2pkZLYeztedQRwP2UltbS&#10;mREjnGgsQU5OdUaG6qGHxO3JKsOkbHppU4ppFI6SkEeWLp3l16W2IpDGrFp1QErZ9H5k1ap53qb5&#10;VRz74M09+Wbfap+MtVenbX358yQtE7Z089Iwa69FeAhAAAIQgAAEINA9BLAcYPeoJ3O5tOFygOgC&#10;6L63QbM5RxdAmyt1x46SixerFi704LoATpyoOHWqghsRQL0ADg48WhGQegGSk5XcyeYO6iPgNgU8&#10;e7aSxv8bY6C5A1FRrrR3IHUBbNlSTEMMFi3q0+bc6i6URv9zVdKo15ff70O/1Nw+uml9nOCptctn&#10;iNoXrU2v1qqViZte35HG9J397kcL/OrjlsauXBVdyEhmvf7Oo8HCju63YFNPijD2SrD9KQy6AGxa&#10;84gMAhCAAAQgAIEuJYAugC5VHVZlxoZdAJgIYJU8AvdkAWr/nz2r5J7200HP7elJflmZpri4lh7g&#10;04vgYMfx411qaupKS9mTLfxQAGr50wN/Ck8X0uUUmF6oVDSXgIufXVaAkqNE22kqsGMEQrFId0iG&#10;L3h2uign8ZSsnZHa9nI7gdBVwHiIRMUpZ9lH/oYjPzGxUCTyYPPf4e1/25YQsUEAAhCAAAQgAAEI&#10;QKB7CPCXL1/ePXKKXFos4OzsbHFYBNQL0Ph/apDT5H9HR15IiLOXl4Ae3Wdnq7Kza6jRTienTnV5&#10;5BF3ek1naGH/lkcB0HN+b2/ByJFOw4Y5OTra3bhRo9HU0cnAQEf6oRc0m+Dy5WpKu7CwVqWqCwpy&#10;amtNVGTFx9/2jYoa5sbFUH3zdHy663jflH+u/G/0wdta15NbP/kmp//D49wy4rZt2vD1d/uiDx35&#10;LVc4fMIgNyZly0urthw6dOgCf3zU0KxNL636kv3FbhzFpkjd+X8fbti5vz4wG7sibefH/2/DzuhD&#10;cWdynUZMGOymj+ESf4Dm8Lp//+/Hg0cuKPwjQj0bP9EvPH/o+rBpAWlnS0fOGenBZTX/2HeHXcZN&#10;U+UUUf5FJ1f97V87D90e8PA4miqgj1Y64OGx3rITa976+Nvo8xVO0h8/3RCndsn69OMvD53nj5sx&#10;1I2hJ/l//9cufZ4ZRp1/7L8frOOyIZRF/9+vbhSdWnZm9+f/3fztbir58UtlA8ax2aNn/v+Kr2Aq&#10;MuMNUVEWzzPBg7O+YQt4JDFXOIIlokNdlLT7v//dvGN39MEjxy/LB4zVF092bvsna/5LRKyGdnDo&#10;MI+OHsfQ1psG10EAAhCAAAQg0DsFqqvZvz9xdEcBLY/v4uTQNOcqlcra4mAUgLViCN8DBWj9P5r/&#10;T+P/6efJJz38TKbS0/h/2u1vyhRX2hSAdgTgFgWw8KCmPl1CGwQ88IAbbSLA7RTIHRKJ/YIF7lyK&#10;lDRlwMI4Ww1WpaxkPMSikMUbXqRJ7SmXZQ8uX7N28RhGenLX3tLQZe+tXbv2w1dGFe/8984chgn7&#10;47JIIRPy/DtzveiXpctniZiQxe/QdP307Su/SAt44UND4O0ZNPFBm7H9/c/TBi1hz74cUrzrk+3p&#10;FMOG5bMkzO3YGNns5R+t/fDFCHXC1r1pZrMpjJwcpjh9KkP/Zv7ZC7KQseFC7levuav+WD8LP+zF&#10;DUtGGaxmLH/nEW+mMCnDb8lHa9+ZG7V01TyJIQHvuSvfneup/02dun3dnhz/p99du2bVM4JTcfoR&#10;B2l7v04WP7ScSr52+Xzxuc83JygYKufa12d7snMQ1r4527g+QcqBU/5/+IjCzXZN2/lNHIWjI23/&#10;1mS3ucTIXu+W9PmmePZ8/t5Pv0rxepYw1r77pFfOgaOZrdYNAkAAAhCAAAQgAAEIQKCzBdAF0Nk1&#10;gPS7gADt7UeT/+lnzBghzc+nbfyM7XxXV/7kyS6zZrk5O9uZtuEtzDVdQqMAJk1ynTnTlfYI4K6i&#10;yCla2muQkuPSpQxYGGHLwdRF8TGnFd5hYYYmcticJ4IlIhENs/ee9dbaZXMDPNnpAsFREd4VmRmF&#10;tMJBSMRYYdqFJDUbb07yBUXI+AgBo046nqgcu2BxGF0qCX5sdkhFSlImnY1LVIYteE53dviC2SHK&#10;lAsZjJ3AmWKXzF7yJJuQJGx2hKcy5ya7+F/jQ6WsGj0lkklJ4joIcs6erYqcEWEyYqWBgUDQ6JG6&#10;Z9SCqX5sUehLi2/ynp09e4Y91EkJScqQBUvZYJLgJ+cZehSotf/+kol0UiTyi5oynMnIzKbdHoQi&#10;sZCbQ0GTFAxH2FNLI9mAAfPp6pvZFI6OkEVr339Bd5q9PojJzGDPy2Qyxj90FBVa5Df10fkTvQUV&#10;NqlDRAIBCEAAAhCAAAQgAIF7KIAugHuIi6i7hUBtLbtvH/dDw/XpV/pRq9nXLi5248Y5UxcANeO5&#10;k7W17D5/NB3AeHBrBxhXEODOUwgKY7ikjuYXjB0rnDTJhXYEoBkEunjYH0qCfrik6dc2c0kPrHpJ&#10;d7zyz73F45e98WD9qvuG5jG1eZUZe9a8+aou3MpoYxs9eHqkJC05iQYQ5SSflYdMCKP2sExWxDAX&#10;NnFxvvTq9jRGqaxmZMXFjDZl08v6pHRnq/R5tqtvRden2Kg8pTI52+PApFxg+wAyTifWjgkPsatS&#10;Wjh2ySSJZqBkchnjHRDQZDS+gCmK3/T+66/oMr7pQovM5rpiBIwsfssqw/WGHRhGz58/MHv72++s&#10;+To2KUcc+cL8ENc2VyAuhAAEIAABCEAAAhCAQAcJoAugg6CRTNcUoFn9R44ojh8vp/3/aP3/o0cV&#10;xp8zZyqpWe7gYEd7BBw7pj9/4kT5zZu0OkB9c51GB9DEAU9Pe+ovMJaR3pdK1QkJ+gjp8nPnlDQv&#10;gPYUOHeu0jQVivDSpSoKSdmgzLRNiR3Nzh6fbti4YdWzISJzH+ucXR9uPcNMeJkduL72jdnGkfSM&#10;34SwvmnJF9Q5F84qwqZEOOqzYIhTF/HatYtDdOc9Z3Mp6Y9F3FkrDupxEF5MTlOnJV2wj5xKl8tl&#10;pVZc3pagivjN/47O8VygmwmwdrFhfoHFUSniN62Jzu2rv95YZDvvuSs+XfvawnBRduxnb77+Uay0&#10;xU0iLE4OASEAAQhAAAIQgAAEIHAPBdAFcA9xEXXXF/j662JqfhcV1crlGtr/7+jRcvo5dqz8zBkl&#10;naGF+uiJPj2iv3q1mjoI6Hx8fAV1AVC5aIS/q6sdzRqYN09EK/+JRPyHHhKNHetMz/n5fHZQANcF&#10;EBdXThemplbTk386SREqldrz55UUFZfWr79W3L3L7hdw6lQlZaZtYoYdAXSD5M0f0oxMpWjmswuG&#10;swPXRQLGpLPBLzLSO+3C3rMptTRXX3e1RCxhZIXFztw2A7qDHezv0ZcpkhY7NjxrbY6px8E58dT3&#10;Z1OcJ0wIaHgxO7xfbcmgAIGdPUPTChon7SJ0pR6FJobZGRnakAV/5EbyOzNWN9SzMzKZkCe4CQIi&#10;Z/1kDoa5Gb91fyYTEDL7iWWrPl4ceDM61vwKCNYCITwEIAABCEAAAhCAAATuoQC6AO4hLqLu4gL0&#10;BF631Z/T1KmuEgm7BQA3RN/enhce7jxxogst5kcj/2mu/uOPu8+Y4UrtfO75P80LoDX8H33U/ZFH&#10;xEOHOubnq0tKNH37Ch56SPz442LaUICGBlAw6jugoQGRkS5PPCGmWQDUNUBdANyMAOPMAkrUw4Mf&#10;GekaGupUXq6lLNkMjV1hUK3WzfJnGG//QbSc/+UchUKRn7T1a/1Cd/r3Jkf6XY2PrwoLH8GdEETO&#10;ihSm7d10Mp+Cs+E3xdLEAcHE2ZGuaXu/StSf/XpTLK0mwB1afTLNZV6tYgOo2ea335yZfimnk8SR&#10;kX6GC9Ua3XVBoSF2aSeOsHmUpWzfSyPu1UrdJQyjUVMStYbWuyQkWFKaePSMjELmHNsVV0gBa9WM&#10;KCIyRHlm/950Oi/L2BOjH7Lv6+/H5Fy+oDsZs8FkqUIBI2Dk+TkyhbI+9w2XZeQyzF6fmsRenx67&#10;4UdDQ78kI+lIzFnO4kJyHuPtbViV0GY1iIggAAEIQAACEIAABCBgawFsCmhr0S4QHzYFtLASdu4s&#10;DQhwoKX+PT0F1BeQllatUmlp/z9qkNP6f7RiH20KSFv3BQY6DBzo6O/vMHKkMy3p5+LCp+6AadNc&#10;Bw50oDD09J7GCFDbnmb1jx8v7N9fQJ0CFJiG/dMYgblzxbQ1IPUvUPwUkjoRqMfB19eB1rrLzVVT&#10;HwH1BQwf7hQQ4DhggENlpTY9XUW7D1iYf1qrfvurn8TJ2Z3tLjlOmhaoX1yfvZz2vNtCTeCilFjd&#10;hn+ujGfQ4Irfdn/30+H4y+opT06Snz+fVM5uuccGdu6nSo3LHb5g8WjD/IB+o8d5FSXu3b035nDc&#10;2XyP8KjxQySOdpLR4/oXJe7evSf28C+/5YvHRY0fmr9Nt7deZVY8u58fP9q4055uPz+uINKYVW/9&#10;QPsPFKbEsHv+DfJQXTpWPumFeYHOKZuWfkm5VGbFszsRDg8OHVRxcs93P/0cf75u2qKwoqRTiSn8&#10;cUFZ/151qIiS+FV3ORupeMQI16zYH3YdOhov9X3hAffE3xJ/pQQnRYQOVpzcuyf68LGTNweMGHAz&#10;XzDu4XFDhg6lwLsp8Mmb/Z9+2Dvp0rnbOhOhr1vRr7GxP5/IEo9zOfzGJspJYbJuf8HK717S/ZYS&#10;Q3pz545xyzqye9eBwyfzvJ9+yDPp0oXbFGbcQKe7l2J/2ht7OO63HMdxi/+8IMjE3+IqREAIQAAC&#10;EIAABCDQYQLYFLDDqG2ekA03BeSVlJTYPH+IsHMFPDz0+653bja6eOrUbk9IKH/sMXdqtFNT/No1&#10;1a5dpdRQnzbNhToF6DE+DQegSfs0jJ8e43M9AlQibhk/Wt6PRgrQA3yZTL1lSzGN+ae3aJ8/2uGP&#10;2v+6sQNsMOoFoGC68f/as2eVMTHy6dNd58wR0Uk6Qz0CBw/K3dzs5s8Xh4cLKXBpaW10tJxGH1Cn&#10;QBfX6wbZ0yZtenkrs3Tz0vqtBrtBrpFFCEAAAhCAAAQgcO8ESkvv9SJM9y7vvT1mNU/g6W7mSSGN&#10;SLWWBhMBrBVD+B4iQO32J5/06NeP3f+P+6G1+qj9/8gj7k5OdsZNAaklT1P3S0s13AqA1Hqnd6mR&#10;z3UHJCWxSwbQW/SjUGhozb+aGjYcBaDH+9RTwMVDYZKSKmmWAWenS8uOugMeflhMsRlPurvbP/GE&#10;Oy0N0EOIO6MY+SmJOUXsTIKMH4+m2IUYpjZ0RlaQJgQgAAEIQAACEIAABLqeALoAul6dIEcdIkDD&#10;+6mJTmPvy8s1FRVajYYZPdp5yhQ3Wq6vslLDnaTh/fSonxrwKSlV3KZ9pvv/3b2rzsxUVVfrG/YU&#10;gJb0z8lhF9ozDUYTBGhCQV6empKgCClaipySoIQoRdpxkMIbssH2JgQGGhbl7xCHnpWIQn7lxOf/&#10;780333xnwwXx/L8tMW5w0LOKidJAAAIQgAAEIAABCECgjQKYCNBGuK58GSYCtFo7tAVAfHw5PaPn&#10;ntLT2v60kj+d5J7hcydpdgAt/s+t/z9ihNPvf9+XZgcYRwfQyYsXlQcOyOkq6iagg/YIcHPjP/CA&#10;iB7vGzNATXqK88CBMtodgE7S8gH0Q2P+6TU3rIC6Ifr141MXgELBxqIbUFA3c6YbTStotRQIAAEI&#10;QAACEIAABCAAAcsFMBHAcquuFtKGEwHQBdDVKtcG+UEXQKuItLffjz+WUXuea7fTMn6envY//6yg&#10;Af+mrXdu/X9qpdP4/AkTXLiJ/cajpKSWIrlypZrrOKB3Bw92WLDA3c/PwTQS6kpIT6/+9ttSevJP&#10;5439DlwYkcjuvvvcaI7Ab79VUupcbwJtQBAVZfmigK0WFwEgAAEIQAACEIAABCDAoAug+94ENuwC&#10;wESA7nsbIOdtF8jPr6Hx+TR0nx7sjx3L7v9HowCo+c0t48f9UACuQU5Nelrkzzix35gqXUIj+YVC&#10;/YfIyYlHy/jR4oKm2aIuA1oXgFb7Dw52pMY/Rcila/yhM7RxIO0USHmgzgjuPGWv7WXDlRCAAAQg&#10;AAEIQAACEIAABJoRQBcAbo3eKECj9+n5P23RN2GCcOpUVw8PdrV/swct1zdunJBCUludnvbfvl1D&#10;4//p+T+15Ck8tfkHDBDQ838+n+nb1z4szJle0Fu0fEBqahVNIqBL6ELqJhgzxlksbvbjpsuJy5Qp&#10;Ln368CljlL3eWCsoMwQgAAEIQAACEIAABCBwjwXQBXCPgRF9lxSgzf/o+T+1/6dNc6WmO7fCv9lj&#10;0CAHGt5PjXza/4/2CNy1q4zm/9P4/wsXlLSeH7XtaRIBbSVAYwRGjXLq08eeVge8fLmaAtD2frt3&#10;lx46JC8oqKFWPQ0lGDas2a3+KIC7O58GAlB+aPdByl6XZEOmIAABCEAAAhCAAAQgAIHuLcBfvnx5&#10;9y4Bct9EwNnZGSotC8TFldNT91mz3EQidlNAmvJfXFxLTfeqKt3Qf91B5x0deZMmudDKfKdOVcbG&#10;Kmj9f5mMFvPXFhdrsrNrcnPZtv3AgY75+WoKTwsB0rL/hw8raFY/naFl/2mFP9p6MD1dReFp90Hq&#10;KaAtA2hTANO80SiD4GAnHx8BrRFIOwV6eQkEAubGjRpaIACVCAEIQAACEIAABCAAARsKVFdX2zA2&#10;RNWRAloe38WpfsUxY9IqlcrabKALwFqxbhAeXQCtVhIN1KcWOz1vpzY8Hc11AfTrJ6C3qP1/9Wo1&#10;XUKj+nUr9tNQf4ae9peUaDIyVNTaHzhQQC35q1dVtOy/VFpLfQQUgAtJ6/zRrwUFtH1gtW5bQR49&#10;4ef2AuAO0y4A6nSg0QTUHUCDDgICsDVgq9WIABCAAAQgAAEIQAACVgigC8AKrC4W1IZdAJgI0MXq&#10;FtnpEAFayc90bf/m0qTF/GkZf2rGmzbajYG5Rj4FoO4A6h2gx/407d9sSDqvVlNIra4XoJWDMubm&#10;hg9ma0x4HwIQgAAEIAABCEAAAhCwXgAtDevNcEX3FzhxojwxsYLa5Nya/80dNJI/JMT5d7/z4HYN&#10;pDX/adUAGjhAT+lp9X5aJmDuXNHvf9+XNvO7e7d24UKPxx4TBwY6UP8CPcynYLQ0IE0loHkEtBYg&#10;vUvLClZUaM32EXAZoMxUV2uTk5W0gkD3N0YJIAABCEAAAhCAAAQgAIEuJ4CJAF2uStqfIUwEaNUw&#10;Pr7i+vUae3uGpujTUHyzEwEoEnpoT6390FDniAgXWhSQhvHTuACatE9r+02e7HL//SKaxk/L/lNs&#10;SmUdrQU4ZYrriBHOtLAft/Ofu7s9BaBg06e7Ul/AuXNVGRmN51+ZTgSgLomUFCUtOkDbB86cibUA&#10;Wq1GBIAABCAAAQhAAAIQsEIAEwGswOpiQTERoItVCLLT3QSolV5Rofn114ozZyppcj417JsrQU6O&#10;ipb9oyb9wIEOjz3m/sQT7nPnihcscOe2EqS1/c6eraR/aSLAxYtVFBWN4aeF/SnAvHliCk8vhg6l&#10;Wf28W7fUTdv/xkTp+T/lh57/HztWrlBoKHvdTdT6/KppwYR7fHRAEve4BIgeAhCAAAQgAAEIQAAC&#10;thXglZSU2DZGxNbpAh4eHp2ehy6egW+/LaF1+ymTtCPglCkuNM7/zp3a778vpX0BGuWcxvMHBTnR&#10;MH4az9/oLeoXoE0E9u4tpXUB6S2aGnD//W7UNUCzABqFpKUEaWz/mTNKuqTRW9Taf/RRMe0XmJpa&#10;RdMTKBsUgLYheO65PpYZagqSDh2/WlpLc3rsPIZOnR05UKi/sPz68Z8TblSyOx46eo+fPXOkRCBL&#10;3PlThsqBb6epqdbwnRz4tMRh/2kvzg1mmGbiufnrjmMZyjq+gwOfoVUOnXwnznlgJGXN9DylZ4yn&#10;IHHnz1fKufAajcZl8PSHZg4x5EifMbr2eIZS7TPtxYcoYTpkp3f+lK5yENBcCE2NZ6QuP+YOZV7i&#10;sV+zSmo1dfb9wx96aLS7LpAy79dDcdlKPs/eI2T2/HH92XONkribuDOaLTcXqabGMXj+wsh+ZpIo&#10;SPjmkDz894+M0i232gJX/bXK68ejT95Q8Zh6HJOI9e/SnBA7Sfjch0bparXs6uGfkwpVBOQ6dPbc&#10;af4NfMpTD+0+U6BhBe0ohL0kaNrsyRSk7NyPP6YUa/iDZi6ZM8SQQk3qgW/OFDL8ITOXzDSetOzG&#10;sSxUXsKOuCylLjccXU3/KVRtDTLJaIVeEXMeGKGrjuvHt8Zf1zB8yZgnHh9XeGjLr3foNqNqrWXY&#10;KNQ1jsMfXzhZYlniCAUBCEAAAhCAgI0FSktLbRwjousoATVP4Onu2jQ1hUJhbRYwEcBasW4QHhMB&#10;Wq0kmr1Pi/nTkH56ei+T1VIrmX6uXaM9Ndhx/twPt14g/UsT+GmV/v792X37TBcRLC/XHj9eTjsC&#10;cI+z6Ul+bS1DCwRQX4AxAzTFgIYY0GQBeryvUrELD1CfgjEJeuHszKPxBYWFtSdPVui6EtikaRwB&#10;xdNqKSiA8tLBvVmSuc8+MmXMmDGDNamHfy3xCR3gQrm5EbfrZHXYk8/MmUDv9L199HihT6if/Z3r&#10;d/rfv3DeRKH0gnrMH56aNUB7s8Rl+OA+zcbjPtCn+lq6IGLJglljxoQH16bGXBOMHdKHMT0/eswY&#10;QzyMm7+3MXxYuG/pmbgbruEBDfuk3AeOGlB9LaPae+wwri14JzOpegTlZsyYEb5il759xOZ3Q7iR&#10;sPeK24PPPTIlPEiTdiRVHRLcn6Rvntx31WPe7x6ZMlpSdOKXm5JRA2kKRaMkVHeyivo/+My8iaPH&#10;DHO8lVM7MmqMhDocGh/a62cSCmpUSv5wXcxMTXNcJhcW/HYoWTjjD49FhQdUJh/OcWRx6o/rv/x0&#10;c9DC3z04bswwbVosR1d+7kBceejTT80ZHy4pPPFroacux8bDsf8wqp0Sv0eee2TymHAq1K9HiDDQ&#10;w8l3BJ2/VamstB/BZY/6EpITzhVWu4587JExjbpZLLl5LAkjHuRTlZkuGL/kqfvGjBk9xr+Wu18a&#10;ZHLMSI878TFXHUcM6ctn+gz2190Ai6YPoPzdusIfvfixmb5V125JHlz0yGS3kqxav+E+TpYkjTAQ&#10;gAAEIAABCNhcABMBbE7aYRFiIkCHUSOhnikwfLhjWJhzeLgzLdRHLXCahF9To6WTdMbkR0gtfyo/&#10;Nd2Tk6uaLuZPDfvbt9XG89TULyxUX7/eeGdO6he4cqWKhvdTVBRheLjQNJURI5yoX0Eurx0wQDB6&#10;NJs6ZYxOWuZecP5yafCUyP7csp5uI6cE869cukEvy5PP3fCc+NAIfdvSJ2za+CEiahmPf+zx8aZN&#10;1H7jH2efHjcbT6Ns1KhqHQTm+ib08TTOdX+Jm+Zugay1wqhqNAxXBIf+Q/yaWwShRjhwYuQo3UN+&#10;obsbX6msYF/Kbt+x9xvCCtj5ePZRFhaUm0mtz/jHHxvvTm/UXP81xX78rGDzDeZrGTf6jIocWJqR&#10;ykXSHJdpCkJnqqs6tnJVao3QmYu47Ny+n86x46uGPPDHx8N05+rp6vqPnDJ+qO6kh0iorFK2xMMW&#10;SiMrNBL29/cpvZFZw10iu3pd4+PTkYtGSCJ090ujQ+ATOc739qVLTeiHzFzcMPjQ2Y+PY+sBBwQg&#10;AAEIQAACEIBAZwlgR4DOkke6nSlAj/RnzXKbP1/86KPuNGM/KsqNlvGnkw8+KKKTdIZ+HnlETIv5&#10;0TN5ymi/fnzuhelBl9AeAaYDA2htPzrZKBiNAadJBBSMYqAIKVoufkqINhSgp/0UydSpblxO6CTl&#10;gXYfsExHoVBKPOlpq+FwH+TrqGty3ykuc3M3GW4t8h/i2cKwgmbj0Ud869ctumN3unDieP/69Azn&#10;t8RmmMuwJq+gTOg7uLVh32VlCn7ZxR1bv9q640BiXrMtYof+Q0f6Uz8GjX24euW225BgQ18G367e&#10;XFPTuAvGNGOy8+cUgROHmJeoSb1W4DNs1ODAAGVORpllFcB2E9wXXh6/lXAOFQ6ePclHd12DvgOa&#10;5sDSZUlmTtHRifxHDu3PZkF7JzVLOXhoiwP41XkFJQ79fY2E5ULvgPL0S7rsFVzN4Q8Z1hGzfgr0&#10;9b/lkNl6pryIhUJ1i/SWeiIcBCAAAQhAAAIQgIB5gaKyiqY/bcBCF0Ab0HBJTxCgRf5otX9qsdNs&#10;fLHYjl7Twn5padU0jF8k4k6yLXwaty8U2o0dK+Rm+NPAfu6HDm9vQWCgIy31z3FQDAMG2OsW/2sQ&#10;jKYY0FR/Ly976gugCA0psqlQHmg3AZpcIBLZUYp0hjoRaHBBl/MdMO1F3bFkhvD8ocT6p/qG841n&#10;7+u7BrYeLpBMDONaxS0cfHef4ImPLFryx99Pc70Rd5odxdDSUZQYfZ6ZOFf3VN+6o+DqdWHwmGau&#10;q8m4UeQzZBjDDBgSUH39yl0Loy749ecrHnOWEM5DPjdo7YWml0kmL6R3nxoqi4u/bvKuMuPwz3kD&#10;H5wdYDah8iv72D6XrTvP1IQ/OnOgSRivUUGMLns5V3JEwaPFFuaTOk4yDu/YumXrjujTN8ppSsqt&#10;c8fTyiy8mJZt4A794g0WXoZgEIAABCAAAQhAAAK2E6C1AJr+tCF6dAG0AQ2X9AQB2g7wxx/Lyspq&#10;ja366uq6gwflCQkVNCmAa+TTQQ14av/TqoHcKgC0nh8tH8DtIEBt/ogIITXp6S36ob6D8eNduB4B&#10;CkDBjIv/URgKSeG5OClyevfCBeWuXaVKZX1atCnAgQNl1mwHIBIJZUW36qujLPe2qp8PPTL29+pf&#10;XmYyAL8g5ddMcyPk9Zc2G0+jmuYP9HEvL211YD9j6BqYP6j0+MnmHhwb43YLnhapWzKQ7+/j3srE&#10;gfIrhw7n+T/wkOlQfo22fm8BvoP5dQTYxG5dz3Ho79/MYIiyixl3tAW/fsU+zs+oLr+RXmDRXX73&#10;xm2ef5APOwyh/1B/bghG/UGLCaTl6ScVBPgKi+8Y3tUUnIo+w0ycP1k3r8HM4TbyMV2fy+Kn9Mvs&#10;1YdxHz1cSNm7fv2O7whu2UKLjvL8or7Tl7z4wvxRTGr0tq1b4+9I/N0tutKSQHKlUtACvSVRIAwE&#10;IAABCEAAAhCAQEcIoAugI5SRRhcUGD7ciZbfj41V0HKAtJ6fbt0+toX/888KWpmPVgegX+lwd7cb&#10;NcqZHs7TigBFReqkpEpqpaenV9P+f7QKgJeXgOJxcOBR897PT0BDACgqWv8/K0t16FBZYmIFrQ5Q&#10;VaWlEQRDhzrRbH9a7Y8Sqq7WXrhQSR0QajX1JrBJ01WlpbVxcQpaXJAmC1jM5TMu1CPjVOIdXVaZ&#10;8iunMjQjRw+mlw6howYXnTmUwY2q1+RlXLld3MII+WbjaZyTW0VlAkczjeyScz/tO1fWJN+0FgAj&#10;L26ty+BG3Ne7z+h2JrkjK+frujDMH8qMQ/tSPWY9FenJlJ3/6afzbIIS3/61+ddZAW1BUYnQq/mp&#10;8TXFpTUid3fzUZdl5ZYPnqV/1s0+7M69blEfgNhNWHX7hi7zygJZeaNmsEP59TOJqUXsu2U5t8vF&#10;ffXLH57efVQx6okHqB/j+vHtx03HBlhS9Q4jg9xzjp666z/Smk0A3IKmjfejFRPcBk+ev+iFJUsW&#10;PTRKN6vCqsPI3uAqdUHi+du+o0d35KoEVmUbgSEAAQhAAAIQgAAEjALYEaAH3gzYEcDCSqUW+MmT&#10;ldRE9/QUVFXV0SwAeiZPvQC3b9fa27MT+AsKaj087KlNTq16epf6CxITlTR6n7oAdPsIMI6OdjSa&#10;ICOjmub533+/iKYM3LhRQz0ItP5/ZqYqPV1FfQE0IkAgoDUC7KidT8Fonv+lS1UUFW0oQI1/6lyg&#10;+GnswK+/ViYlKadNcx08uPnn2E0KJvAa6q28+MuxM8mpFy9eq/KdNneybglDhucRGOhaeCbuRFLy&#10;xZSUApfxs6cMEuqnzOf9+l38DbXiVp42YLgv19/QbDw3f/0pqUBdfutyWurFSxcu3LQbGhU1yl1A&#10;u+6ZnL94MaOwnPEICvUXFqQcT80rl5fJnf0HSxwZ+8qbqdeqvUb5m7YOrx//5pfrVRrFrStS+4Bh&#10;/R09vN3unDl6/MKllEzlgOmzwvuwJcg4tOWM1rBlAFfu68d/Si3VyG9evnjpYgYt+9cnKNRPyLj3&#10;71N+6cQvZ5NTbzIjZt8fpNsrpXES7LnSnJRbTqHsJU2OgqQDZ3J5Ln6Dh1CeqS+l4Nr13Bs3y4SD&#10;2DKY4aqPgN/fX6TPfGqZx+RZ0wc405u0HGBsQf/hvs59fER3k46xRbtS4Tvj/vFs0UrOHIzPr6m+&#10;k3H54sVLN+5WO/o1KGb5lZ9PXFVUlhRUe4WYstE+fIfTy6tL8iolo8d6FF2403/qZPfrh6JTi1Wy&#10;m+WSUYMsnxJg4eeDDZaX8FNSoVpx+/JlNrdGdo0+MzmXU+nGS5U6hM97IJg2omC3Y+RuDCl/6DAv&#10;3Z1MGddlMrtMNGawhVtdWpFDBIUABCAAAQhAwHIB7AhguVVXC2nDHQF4JSW6B1g4epCAh0dHrBDW&#10;M8Def19K4/9pHX6a2B8XV07P9qlcNP+fRuNPmuRCj+jpNT3kv3KlmqboU5cBNeO5WQA08p+G99Mk&#10;f3ryn5lZXVJSO2mSK/UOUHcA7e1Xp5tIQA1+6ibQrREgCAlxphcCAbtxIPURFBezQw/ooPn/06e7&#10;KpUaav87ONi9955Xz4BtbynKz+3eWzb+hdnskAYcEIAABCAAAQhAAAK2ECgtLbVFNIijEwTUPAEt&#10;BNA0YYVCYW1u0AVgrVg3CI8uAMsrKS+v5vLlKnoUTw/naV4AjfY3XkstfFoIgCbtU8uf/uVa9SpV&#10;XXa2iroDuGkCdFBnAa0UQGP7qSuBGvbcSeogoP3/6PE+rf/HnaB+BBcXHjX4Kyq0xmD0BjX7KWma&#10;BUBTD0JDnf2bm6pueZF6REhauu549cSHmlu6r0eUEYWAAAQgAAEIQAACHSyALoAOBrdhcugCsCFm&#10;D4wKXQBWVSpN6eca7cal/rnLqZF/7lwlTQ2g5QBdXWlTQPYkNeBpxj5NHzAu9cetBUiH6eUUODxc&#10;SPv/cXsE0lsUT2pqFXUEhIUJuai4g7ucW33QuF6gVflHYAhAAAIQgAAEIAABCFgigC4AS5S6Zhgb&#10;dgFgOcCuWcXIVccJUMObRuzTQf/Sa+6HFvCjhjotAfDbb5W0dD8NBOBO0hoBusD12ePWEeRW9TNp&#10;2LNhDJfwqL8gLa2KG/9P0eri0f+YJt1xZUZKEIAABCAAAQhAAAIQgECvFEAXQK+sdhS6oQDtxpeT&#10;U00/NMg/N1dFvxrb87Q6wPHjFb/9VkFzBIyD/y334/b/S0lR0kYDxvH/dJLWILx5U5WTQz9supSi&#10;5XEiJAQgAAEIQAACEIAABCAAgbYJoAugbW64qkcJ0BT9jAzVli3FX34p+/rrElrV31g8avaXl2sO&#10;Hy4/dYod/N/oaX/LCrRwIF1y8aJy/345dSVw6/9xB+0vSAlt2SKjRClpykCPAkVhIAABCEAAAhCA&#10;AAQgAIEuKYAugC5ZLchUhws89JB41ChnpbKOns/T6gCmo/rpNQ0BOHhQnpBQQY/0Lc8aTR+gSQS7&#10;dpXSQgCmEVIM1B1AKwjSToSUKCVteZwICQEIQAACEIAABCAAAQhAoM0C6AJoMx0u7GkCixb1mTBB&#10;aLqqH03ad3OzozX/6Sk9vThzppK2D6CTIhF7soUfsdjO0ZFH0wp++aXcxcWOLuciofX/DesOsr0M&#10;ERFCSrSnOaI8EIAABCAAAQhAAAIQgEBXFcCmgF21ZtqRL+wI0A48hp72035+tG4/DeO/dKnq7t1a&#10;Dw++cdl/ipkGAtAPNexbSIWe8NN6gLQjoOlGAwqFpl8/QUgIe5bm/9P4fzz/b09N4VoIQAACEIAA&#10;BCAAAasEsCOAVVxdKrANdwRAF0CXqlnbZAZdAO10lMlq+/Sxpy4AGvlPa/hFRrpKJPa0FwAdlZVa&#10;GgtAL2inQHqqb7q9H5coLRZAYajvQC6vnTrVjcYL0Eka9l9aWnv2bCVdMmWKK+0CQOv/Yf5/O6sJ&#10;l0MAAhCAAAQgAAEIWCWALgCruLpUYBt2AWAiQJeqWWSmSwhQg59r29PD/JSUqoSEcnqAT+12Po0G&#10;4DEKhZZ2Cjx/XklNfTrT6IdWDUhNZff/KynRUGDu3cpKTWJiZVISewlFS5Gj/d8lahqZgAAEIAAB&#10;CEAAAhCAQC8TQBdAL6twFNdiAXt7XmioMw3mT06uOnJEQY/xjdsBlJZqaIMAeqovl2uMOwXSi4oK&#10;LQU+caKcxhFw6dBJ6j44frycAtNCABQhRWtxFhAQAhCAAAQgAAEIQAACEICALQXQBWBLTcTVwwT8&#10;/R1WrvSeN09065Y6OlpOo/e5xQKpYU8TBOhRPzXsudX+uV0DaP8/au3fuVNLI/91wepoHEFsrDwn&#10;p+aBB0TvvedFEfYwIhQHAhCAAAQgAAEIQAACEOhGAlgLoBtVlqVZxVoAlkpZEy49vZqWBgwMdExM&#10;rKAhALRxII3nd3Xl33efK03vpzH/ycnKmBgFPfOn9j8N/g8Lc37wQdHNmzW0F0BwsJM1SSEsBCAA&#10;AQhAAAIQgAAEbC+AtQBsb9pRMdpwLQB0AXRUpXVgOugCuKfYNMg/La06P7+mqKi2rIwmAtTNnOlG&#10;WwYeOiSvq+NRg9/T097Pz2HECCd6cU9zgsghAAEIQAACEIAABCBguQC6ACy36moh0QXQ1Wqka+UH&#10;XQBdqz6QGwhAAAIQgAAEIAABCHQBAXQBdIFKaGMWbNgFgLUA2lgHuAwCEIAABCAAAQhAAAIQgAAE&#10;INC9BNAF0L3qC7mFAAQgAAEIQAACEIAABCAAAQi0UQBdAG2Ew2UQgAAEIAABCEAAAhCAAAQgAIHu&#10;JYAugO5VX8gtBCAAAQhAAAIQgAAEIAABCECgjQLoAmgjHC6DAAQgAAEIQAACEIAABCAAAQh0LwF0&#10;AXSv+kJuIQABCEAAAhCAAAQgAAEIQAACbRRAF0Ab4XAZBCAAAQhAAAIQgAAEIAABCECgewmgC6B7&#10;1RdyCwEIQAACEIAABCAAAQhAAAIQaKMAr6SkpI2X4rKuKuDh4dFVs4Z8QQACEIAABCAAAQhAAAKd&#10;I1BaWto5CSPVdguoeQKzcTjZaa2NG10A1op1g/DoAugGlYQsQgACEIAABCAAAQhAoGMF0AXQsd62&#10;TI26ADzdXZvGqFAorE0GEwGsFUN4CEAAAhCAAAQgAAEIQAACEIBAtxRAF0C3rDZkGgIQgAAEIAAB&#10;CEAAAhCAAAQgYK0AugCsFUN4CEAAAhCAAAQgAAEIQAACEIBAtxRAF0C3rDZkGgIQgAAEIAABCEAA&#10;AhCAAAQgYK0AugCsFUN4CEAAAhCAAAQgAAEIQAACEIBAtxRAF0C3rDZkGgIQgAAEIAABCEAAAhCA&#10;AAQgYK0AugCsFUN4CEAAAhCAAAQgAAEIQAACEIBAtxRAF0C3rDZkGgIQgAAEIAABCEAAAhCAAAQg&#10;YK0AugCsFUN4CEAAAhCAAAQgAAEIQAACEIBAtxRAF0C3rDZkGgIQgAAEIAABCEAAAhCAAAQgYK0A&#10;ugCsFUN4CEAAAhCAAAQgAAEIQAACEIBAtxRAF0C3rDZkup0CshOfvvnqS6/87c1PT8jaGdW9v1wW&#10;/9nONDPJ5Md/veadlbFSy3OgSIv+4oPXt6RYfkXLIRWpO9e8/cqqGCuyYKOkrS97OxJWpEZ//sHr&#10;m9rGlrazo+8xW9eyWbn8hK1rVqyKLWwHazsuvYc33s34rZ+981Kzn5G0nW+//srLr7z5ttmPZMMi&#10;KdJ2rn3zFas+oaYRWFeP+fGfr3rlZeNN2tyXRjvQm1zaufdAiyWh74dP36nXsL7U7aw76xPEFRCA&#10;AAQgAIGOFEAXQEdqI62uIiCZ8fob93uHLFr7+gxJV8lTs/mQRL22MMTwrjRmleHPfL+oF+b4tZ57&#10;aexKwxWikPlPhItbv8TSEKJRC5c/bcyapVfZIpyFZW9HUimbjF0bolHzF4S1lS1kock9lrKpzQ1C&#10;y4ti61o2m7Lf9CVzBlmeJxuHvIc33sCoJc9Eejeb35CFHy8O8Zz7xsf1H8lmw4pCFr75bNs/HtbV&#10;o1/Uspfmehrz0uBLw5b6Jp+LNtwDJl9ftsxUk7jo++GZyHoN69NqZ91ZnyCugAAEIAABCHSkALoA&#10;OlIbaUEAAhCAAAQgAAEIQAACEIAABDpNgFdSUtJpiSPheyPg4eFxbyLuUbHS86hon1VLwxoUSl2U&#10;tPPr6MzSmhqGcfGds2TpbD+BLkBB/OcbYvK0Dg5eYUtmMjH5kcvm1UZ/tC5OFbU4Snr0eLbLzOX0&#10;sFeZtnPdjmQ5hReFPvnS4oi+umvp7GfbkhX0Shz6xNLF403GHSiStn60PUkpmfu3VfMHMkz69teP&#10;BX6yLFLAKJK+Wr39QlXQs/8IT6VpAIFLNrI5Tfv+zW1nFFUCkbMg/Hn2OSQ9VZbOeVK554cUWXWN&#10;g/+8V/4S5d2gW4/GLW9LlFcJxM72o55fS48kC2NXHZC8NDR56/FseTXjEvb8W8+GCDmDFvJZFP/p&#10;mr0ZQQuX903aeqGgRu3gE7XkpXkB7IX0VLBg/qp59NxULTuzc+uBTJmWxfOftWTpLD2e7Nz2TT9e&#10;Zlkc/Wc8t2TuEF2CLSR3M3rVv2NlwojFK5ZEiBjFiTWrZU+ufTKAYfKj318Te9d59mtrFwxpvuxa&#10;afwXm2NuV7LZmLp4CZvPfEsrSydB80TWHMpWqJ1FQp95b7we5cmwd4vnS8EXtsblyms0LuHPv7XQ&#10;hM1MpXOk1/eu2hjPzHyH9SHDddHZcrWz2NnnfvZuYZrmkwsTsPAd0wp6pm/Sxs1x+ZUN0i1O2r55&#10;z2X2pmLEw59c+lyExLTem6tlrSLj5227Egsr2ToShz/76sJRopwf31l3TC4IWfj+XyIJO/GLlTvT&#10;1OJZb3z4RID5+9nwiUnZsipv4lz5z9GXS2sY59AnX2nxhm+psGc3x+VVqhmHkGffeT5MfzdyqXTY&#10;jUeeG/ZcrmIcnIPnPiaJO+O/6sWGXw313xPsjTf//bkNRgqYg9VdYRLYbJWp8+M2bT3K3qvN1aN4&#10;sW/y9kTyMfnQMYz0xOebj+Sxt7jvjMVL5uo+ijTeJ9r7ffqioEpcbfzSMPtZa1ulN/1c0D0gnblA&#10;uW9nSnFNjR19AS2L8tGVW5ERSzeatLJGS1+G4c+/sjBE1PTry2ja7FcHF0Jxbuuab5P8nlwmOUMJ&#10;0UCMhSFmPuMMo5UlfbthT1olI3AJfmiB5Mgpf1ajwWH+u4iG/W/gvqKN3xgN685MNSnSdqzblBXx&#10;DncnUAwbt8V7PLv5xTAzuW2YB/wGAQhAoHMFSktLOzcDSL3NAmqewNPdtenlCoXuL0KrDuoCwNHD&#10;BOpwWCBQcGjlxuTG4ZI3rz9boz9Zk/X96u+y2V806dve3Xi2UndeUxDz4V9WHirQ/ZK88bUV25K4&#10;N+rqpDHrNp+Va3Sv5Wc3rt6Tx74qiPn3xrNy7tr6s/UJZ+9Z+W0692v27o2rP9mYzMUgjVm9mctf&#10;Qcx79TltmG3KwN83Hr/LXV4QvfLj41xKpkeDyynalW+s3nOVy3Pl2Y0rtl3VX91KPunCv6yOuc0F&#10;rkzevGJjsk4qeWO9xoZ6vOydq7/P0oW9um3l5mS9UU3e/tVfXeYK1SJLTeJ6Q1lqTm1evXpjDCdO&#10;ya2uxzdb9prL/1u3P4+rxZq8favX/8a9tqSyTNzqy6XL7qGVr324J93I9o9t+jozX+nNxZO88T1D&#10;Qeqaz+cb647q8195av2KdZ9+f4qrVaquf2y7zN4e8hOfrNyvr4s6+fF1je/k5mpZGrNxn+6upEMj&#10;P7Vh3Qk25pqzGz4+WmLIs/HGa61oyZtfW/Gt4Ya/HbN6NVc0szXbQmFXfm+4O7J3rzBUlglgR9x4&#10;BWzuOU/6kH674jX9R88kG/UvTSuxHs0crO6u09e42Sqj+v37RkPx7/66foXhq0AfL1uP9TeD8UNX&#10;c+mrdfuMt/j+1frPneknveFrM5+1Nla6yedd96HaTF9AJ+5yX1m396/8RHdDsZ+XjfsNN1qd/NT6&#10;T43nzXzrskpmvzpM+NkP4CdHC7iEmvnsFBxabfhyqJMnbVvxWpMveLPfRZrsPe/Wf7PRF5fhm8dY&#10;d81VU8M7gSrLcNs0zK3ZuwgnIQABCHSaQA9r9fSq4twpLTd738itPzARwKoOEwTu4QIhi5aEcY/9&#10;GUYwJFiSk8GuFpiZlDNqTgT3dNLOe+5sk+m9jmFTxusfW2YcS/KbFSHiPlKiiCm+GZdpsbT0uCS/&#10;OfQoW3etKGKyd0Zqw8XzAkICstJy2LelGYWSeeOqzl5if1GkXxaHWDCP2HHCHMNyBt4REVVZ2a3X&#10;0KAZ84dzeRZGTPDLydHlp9V8UpiQOXO5R3yMMOyRSNm5RmsUhix+oR4vIEiSncXipZzMi3jE8GhX&#10;4OfvqVZbkJwgJJRJu8yG1NL/zZjnejlFt/JcxpXC4OGG569my65IjKmImKsffyDwmxwuTzXks9XK&#10;atEuIGp+sJFtUE4Olx+zld56HVAFN59P16AQff6FEWO98iRh9HSeq64pQ/PyiuhVjVIllrjrkxEF&#10;hAX3aZKk2Vr2nL34QcPyEXaigEGV2bl0oSBiunfyaf1tKb1w2X8y++jUgqIJI2YabnifufM8k9k6&#10;MnsjtVBYYViU4e4ICAkqzs83g3evb7zClCSJ4d6mD+lM/WfdkmrUhzEPaxqBuSorjI9jHl1iKL5k&#10;6oLI3PgUemxuegyNNIxEMn7oFIlHlBEPGm/xyPDSZHPLhRpiMf/RbnOlN1KxnzAnSj8CxScioiKD&#10;+wLynrV4rq8hpCggsCI7ryVN818dja4IiDQMcTJ/O0nZWnxQ/+UgGj87osljEvPfRZeOpox61vjN&#10;FvDUPHHiqQbf0ZZUU5PS1efWitsIQSEAAQhAAAIdJIAugA6CRjLdQkDgpMyM2fTBilUfrKFjb6aa&#10;oVaoLDfPaxCNQjcc9iZFcRQ663+T5eTKU/awl3HH/lyx0I69Vp5qcvZQvlho6GPQXxgc6puRQe26&#10;wpTLHiFhw4PkVzLonewsh9CQRiHNEdZnwGJgx8Y5oCstyCd1YZjkx8tbclvasDNDIKzKjN3ywTsr&#10;dXg/ZdZqCU8qvS3x9qrPW9iL7NDc1pMTBYXKMzLpuktnq0aEho0UZ6bTGCdpjpS6TAyxmS17bnb+&#10;7RPrjNXwdXKVqyHbrVVWy4IC56bVYb7SLaqJFvJpcj0lKvaoX4mwL01JYLsAJFHPBCV/tmZrTGJG&#10;vlI9MCqKZpE0OszVMluDRYk71656R1dFW08WqjW6y0aEe6ck6hrf+Ykp3uEj2DvC7P3cMBGBwOQ/&#10;IF6+tXnSZmq2hcKa3lQeEqaUnS/S+LjXN540j/EzWVjTTmDBB69hHpuDrQ9lrsoo3YAAk7S8vT0L&#10;dfVrcpgpe152ft6Jz4y3+NZklbiFDDf7WWtjpTeqHBdhg5kbxs8mU5i4c81K/Y12olDX8dfsYfar&#10;o3Ho+g+g+dupMI/x9zO5IU1vTl1c5r+LpAWFfkNMvt7tvPzVeQ12urCkmpoUzdzXRUsEeA8CEIAA&#10;BCDQkQLoAuhIbaTVxQXUads2nBAtWP7RqneX07EgSJdftbaWMW32my8E9RYELWCv0h/vvr+M5pDT&#10;tUGPm5xdsWpZkz0IQkLE2dfVivRs77HBjFdYaCkNCsi4LA8K4p79dshhST5byYgqbev6E+JHl3/4&#10;vg7vcQ6vGazWWbyDg2QZBHFFHTZWxIye4Hz1slqRmSkODW45Hxq1ZOoS03r40Myi7OYry3rpdsRj&#10;UT6b5qiWa7QLh8xdtmL54oneitTtH76/M01pWd4LY9d9Kw17adWHuipaMtWwLIVdSMSgjLPUB5B/&#10;NmNQRAj7n4U2Fs38jdTGwlpWKBvfeJYl2ihUc7AmwdpYZWayo1Z7zGhwi69uaXuCZj/atqv0pnmU&#10;/rxuW2HYyyv1N9oMblWU5g5rapCN457eTm2qf1wEAQhAAAIQ6F4C6ALoXvWF3N5TgcyzWSHzpkr0&#10;j9TYh9js4e3nJyto+MDbTC68A4YWZusG9Jse3gEBhdebnG0Yhga912amXL4qCGVbzd7BXtKMlBz5&#10;oODmdyazPYIl+WyQaqG0UCJusKFi5tmckHmRnobnkbV6PG9fmdTkmVp+QnSagrEkuYAQ7/zMpLTS&#10;QLYrxI4mBlxOycywb3VyRGCwc05Oi48cWWSzlWU9azvisSifzeVITcMhqIyCvgER85a+M1u2P4Gd&#10;c9HqIUtJFtN0BmPXkqbeKXhycHZSfn5SNr3g7nprieSljETcTM22q7ANi3Uvbjy6kWXFreq1EKAF&#10;WMNV5qrM259pcK9KpUVe3i1sZaeQy9kPXWCwa3aOytL8tvBZa3+lN5MJWcoF8YxHgvWzothe1BZz&#10;a/6ro/lLzN9OulpsKSFv899FPl75pl/R2sI8gb/JuCX6KDRXTV7+rjJzo1YsrRqEgwAEIAABCHSW&#10;ALoAOkse6XZBgb7eQqmUe6CqVSTtimUHotMRFC45E52iPy9LPK0/3agAwTMjMnbFSvV/g6rz03PY&#10;K4JmR2R9H1ugD6vOz9CdbXiIgoJUR08Jw3VPX5mAsd7Z+5MFpmNTTYJLPPrKiq1a9pMaDTJZq4u/&#10;WpLP1Ph4fUNJmXLgRN/xEQ2GH3t6Oxfq8WhDg52H9EphU/2TDujx6HzMcaWQmqCWJBcU6px2VOYT&#10;qusKEUSEMbGH1IGm46bN3kGiiDmOcVsNCdLK5BkGfNPg5ivLNIRlzcLW42mQSZNWimX5bOZDIkuJ&#10;ic82tN9lMrmL0MGSj5PES1J4Wz/ZXp0fu+ukyb0YMCGwYO/enMAJhjHRFhRNeuJnY80mxmWGsNea&#10;rdl2FZZh7vWNFzAh5PqJRP2nSpny84lWO/waabcEqw9qrsq8omYz+433quJMdOKgqLBG/01OjTF8&#10;e6hzYuOE7IdOFDFLELfNIE+bEWS2mN8WPmttqHSLPhcSdkbDba7k6vyYXacq9Armv76a+epo9pY2&#10;fzsFTBiVaVKLsScaTalgGPPfRaPnhKUav6LV+Qdi5JFTGnS/NltN3v6e1EnJfQ7V+WmZ6A6w5FsI&#10;YSAAAQhAoCsI8Gk4aFfIB/JgQwFnZ8P8dBtG2rOiouHTG/Zczb12Ve45KrS/o6FwbkOHFO/8vy3R&#10;xxMSkmXBT01SH9yb5BIxZUjgCP+i6P9u2XskIeGiatxY4VVVcNSwsri1X528lZ5+Qxg4YRA7Xdtt&#10;6DiP8//9dPvBY3EJxy+VB04a5ytkeG5Dx/Y5v2nt9pi4uOMJl8oHTxrrK+Q10nTj3ziYO3jRJD8+&#10;+4aHXeaB28ELJ/izsw9o66kNOzNyM9LlPqGhno4M39Ml93/rdhy7xAsZmL9jT2JORvYth4HjBolv&#10;xm/dG5+ZnpVbIxkeTAGNB9/bOXfL5zviUnmhoVXHv41NMYRRpUZ/HXshKyP7tuPAcYN9W8lnRVZ8&#10;WeC4/J3/2Rl9+HB8zsDnlz3oXaWLgdYEULkPDw4MGVrC4sXFJ6TcDV4QqY7+Kclt7JRBg0YHKaP/&#10;u/EHYom7xJ/1l0XsbnqWsPAkquRY7bQFI3R7XPLFFWfj+dMf5X7Lj9/UXNl9B4UFVfy4/ot9MQR+&#10;OtstfPJQD0G+RZVlWi0eHurYDRtiThZ5Tht859C3R1MyM3PVfYcH91el7f/6YHJWxvXbDn7jBvmZ&#10;q3RjPDfj1nxzMj8jPVd/j1CkBzdsPHjyrs+0Ub6+TfNZlRa9Zd+Z3NyC2v4jgz2pgui3nKxctoIG&#10;ifMTPv/yYE7uzVxhwH0TvDJ3fPndz4cPHz4Wd9XjmZfn+TkabypFWnRztTxxUp/z/1n33eG4+NNZ&#10;jvc9PCgzOlrqf3+o7sGz2EN2JLHfY/OHuemzb/Z+NiEqvHBBPNo7/qsv9x4+HJeonPKXF0bTpeZr&#10;VuDdWmEdb8Zv+u5oVl7ebafBVNj6dDrixhOPCK6KXvfF3ri4hMQc38jQ4qPRMWUD5oQW7Xz7F94s&#10;zoc7mtxI3GnvEWZgJ/F++/rghQKptLoPfTz8nZtWmcA/fHjpTxv+Fx1zmD4cvFnLFo1u8OXAlj14&#10;UgH3ofsl3WsRfeio303gPS5IsXf95r0xxxLYW3z0pKF9CuO/3h1/rfDWXf7AsD75pl8aTi18BVld&#10;6YzJ56JPxpd7Ths+CO75ugxkZt1Q0xfQ6DF9zn+2bgfrmeU44+HBmdH7pP4PhHqafH1NCTQu1+c6&#10;1PxXh4sevcnXtbnbScCIg0dUHfz0i73s7Z3jOyX0blz0EfkA0+rrZ/a7yGPEuD7nt/5n1yH6NJ2R&#10;Dl60dI6XgD5E9XXnO7SZavIc1v/qtnX03Z5wJtdjzgRm73c/lA2YWHfY3H9cGn3n41cIQAACnSZQ&#10;XV3daWkj4fYJaHl8FyczT31UKosHBxoywKOtFNqXGVzd5QQ8PHStJBz3RkB9+vN1queXz+jAmfr3&#10;piDWxcpuNe/d/Gbp1kWG0BCwVAA3nqVSCAcBCEAAAhBoXaC0tNWhoa1HghCdIqDmCTzdm2x4Qw8M&#10;FVYNEGbzjokAnVKDSLS7CRgXtNZK4+JrJ4zpZe3/7lZdyC8EIAABCEAAAhCAAAQgYFYAowB64I2B&#10;UQA2r1TZyc83/FxYqa2h8dLhi95YyI5l702HIvHz1TvTqgTeYxa+8ccI9H/0prrv1LLixutUfiQO&#10;AQhAAAI9TwCjALpvndpwFAC6ALrvbdBsztEF0AMrFUWCAAQgAAEIQAACEIBA+wTQBdA+v8682oZd&#10;AJgI0JkVibQhAAEIQAACEIAABCAAAQhAAAIdJoAugA6jRkIQgAAEIAABCEAAAhCAAAQgAIHOFEAX&#10;QGfqI20IQAACEIAABCAAAQhAAAIQgECHCaALoMOokRAEIAABCEAAAhCAAAQgAAEIQKAzBdAF0Jn6&#10;SBsCEIAABCAAAQhAAAIQgAAEINBhAugC6DBqJAQBCEAAAhCAAAQgAAEIQAACEOhMAXQBdKY+0oYA&#10;BCAAAQhAAAIQgAAEIAABCHSYALoAOowaCUEAAhCAAAQgAAEIQAACEIAABDpTAF0AnamPtCEAAQhA&#10;AAIQgAAEIAABCEAAAh0mgC6ADqNGQt1SID9h65oVq2ILu17m03Z+ekLGZkuRtnPtm6+sjJU2em3M&#10;siIt+osPXt+SYrsyKNO+/+DNt998c1OikiLVSuM/X0W/rtqf044kZPGf7Uxrx/VtvbSz0m1rflu6&#10;Lj/+6zXvcHdClzs6JW9pOz+L131I8ukWfeXlTbrPgOnrLsfU2RkyipnPiCJ155q3X1kV02VuscLY&#10;Vbb8ZrMZv+zEp53ydWazAiAiCEAAAhDo0QLoAujR1YvCtVvAb/qSOYPaHcu9iCBk4eszJGzEopCF&#10;bz4bwiVh+tqYqChk/hPhYhvmoSh+f+GM9z9eu3ZppJCiTYuN67d47cdrVz0aYFUi0phVXJtMd0ii&#10;XluoL4VVsbQ3sGm60tiVJjlqPeaUTabt7ZRNNmsaWROVCaNf1Atz/FrPdoeFMPXslLyFLHwtSvch&#10;8Yta9tJcT67gpq8toegStdx8Rq29aRvF1Ohyo5j5BEWjFi5/ujM+ppZUlNVhbFmzDb/NGMmM1zvl&#10;68xqA1wAAQhAAAK9UgBdAL2y2lFoCLRHQMvUugrZxj93aNQCN+f2xIdrIQABCLRFQJrnHBDYlgtx&#10;DQQgAAEIQKAXC/BKSkp6cfF7ZtE9PDx6ZsFsWSplTszW7SfzKilOR/8Zzy2ZO4Rt0srObd/042V5&#10;w5MpW1ZJZy5Q7tuZUlxTY+c/75VlUT76rEhPfL75CBuJi++MxUvmBgjTdr69LdF1xhuPKvf8kCKr&#10;rnGg4H+JKN71+c40WY3awX/uK8tmeHMXK9N2rtuRzKYlCn3ypcURfeuLl39g1ZqfZc5jF//zjxEi&#10;RhG/drXsibUL6BH7zehV/46VCWe/8Udm+8Z4ZuY7q+ZxsdHjLOn89+fqfjF9bYiThsseEC/2Td6e&#10;mFepdvCJWvLSvAC2wDSG/4vNMbfZEvhPXbyEO2l6UC4/25asoFPi0CeWLh4voQGua2KzFVUCkat9&#10;+KK1oalvbrtQpVA7i4Q+8954PcqTaWLCRtcUNu37N7edYaNxFoQ///E8+Rerd6YFLtm4NIxRJH6x&#10;cmeaWjzrjQ+foDLn7F2xLk4hCHn6/WVTRWYjN+RXLTuzc+uBTJm2hi3OrCVLZ/kJ6L3ipO2b91xm&#10;i8CIhz+59LkISX3PJ6VlTFdXd/IqgdjZftTzaw3jKtjLtIqMn7ftSiysZGMWhz/76sJRIqYo/tN1&#10;0dlytbPY2ef+5c8x3645lG10CL+5dc23SX5PLpOcodsmZOHHC4OKknZ+HZ1ZWsNmznfOkqWzdZkz&#10;zZ6+CpQkbBJVlKf5e5UrdUNGeu7I1v6cJ01vvyhvrrxW17VD2q71WxOq/J9Z+vp0GluQH//Zpp03&#10;nUMefX7ZdL8W7l5DdTT1NJ+3/KNr1u8TP8tWPR00Sn/rXlnEO7qbuf62Mdx+9fem/rMQsXjFEvZD&#10;cmLNatmTa5+kGyY/+v01sXedZ7/2MvPt5/HMbC4qhqHH3dHe73OpmL42RGl9LUdVRX+wPq52+uKo&#10;gqNxuS6z33g9kmlzLRuyQffVmr0ZQQuX903aeqGAvjTqP63q/LhNW4+yn1bjnWzmpm1aNbqbRDzj&#10;1UflP+5MoztQQ4+ol89lv8QaXS7cu9JETJERS3e9tLJGS99R4c+/sjBEpMskDVEpmG/45jFWCE0O&#10;+mRbSiUjcAl+aEnwhRjhsqVhLZAGLHxnaPLW49nyasYl7Pm3numbtHFzXH5ljcYl/Pm3FobovofM&#10;3LH50R+ti1NFLY6SHj2e7TJz+TPuOczoCG+7lj4jbfj80veYmdS5jzyb87Ob4+iLlHEIefad58Mo&#10;r40+hv4nP1+9Jy3whc3c3cY0V3Hsfynke75PY7+yPGa88eZc/Ue1/i7HKwhAAAK2FygtLbV9pIix&#10;QwTUPIGnu2vTpBQK3Z+5Vh3UBYCjhwnU4WhV4Oq2FRvPVnLBatK/Xx9TQC+ublu5OdlwMm//6q8u&#10;695P3vza3zeeuKvR/XJ7/8pPTsi56y59tW5fXg33moJvOKt7XRDzyYptSVyQuuzdKz7+91d7snTv&#10;aAr2v7f6aInuDWnMus1n5Vyc8rMbV+/Ja5DnmlPrP9YnU31q44erNx5iM6jLzOoYKfdq40rDSfaX&#10;93RF4N6of22IVBqz8o11R/WZrUzevGJjMmWp5vL/1u03lmDf6vW/caUxHgUx/954liuKxiSXFNvm&#10;5PpQJjkxb9IMbMGhlRvroymIec/4W96e1dsuczi6Aq3WlbQZcGNGkjfqq4ANm71z9fdZ9EJ+4pOV&#10;+2/rw8iPrzNJkTtpmq7paxMGaczGfYb60chPbVinr5pG1A1qpI5K99onRwsMpUjevJ67P9jMZX2/&#10;+rtsnWr6Niq18Z7bt/qrS/oi11eu2XvVtJIaMCZvpLv1+F192aJXfnxcf7e2qa7lRz803Ie6ilix&#10;V+fQyt1rzFwjz+by1iQYdwPLT3z83n49oEZ+4t+Nq64mcb2xdKc2r1690fARMNwwDT8LrVV0m2qZ&#10;TF77xzbDVwl9PNtayyYVSrwr/7I6Rn/TGj+tlafW/914r9z9df2Kb9Ob3MDNVk3BoY///mmMHpNi&#10;etf4hdMMPn0wDm3cb/xWkp9a/2n9XW/yzWP8ZH28Olr/DVSZ/NXfl+oqqwVSk6+jU+tXrPv0+1Pc&#10;fVp5duM/uM9+c99OJE5fsPrPjD75lj8jbanZ5lN/Y+X3hk8sfb0bvzMbfpuxH3/D/dp8xX3y93Wx&#10;BrTE9foPl+mdgNcQgAAE7oFAD2v19Kri3CktN3tHyK0/MBHAqg4TBO4pAmo14y7RP/EW+ISO8neh&#10;h1sn8yIeYR/psIfAz9+TAnGH/YQ5UfpHxz4RERUZ2exJReIRZcSD+ke5Ar/I8NJk/Wp2FX6h47nn&#10;ZUzA2DCZJnDOEN0DXzvvyIlMdi77MuNYkt+sCBH3+RNFTPHNuNxgxUFBaAhzOU2X/tXL6qh5wqsp&#10;ugW4Mi7fDg72alMtDI00PHcWhj0SKTuXRiWIqYiYayzB5HB5asP1+NLjkvzm0CNWXeZFEZO9M1Jb&#10;XgbMvEnzsM0VxG/OROmpS/p3U87JJ0ym57jNg+sDhix+IYx7sk71FxAkyc6ileBqlCqxxF1/VhQQ&#10;FtzHej3P2YsfNEyxtxMFDKrkKrHVIyDS8ASeYUIWLanP3JBgSU4Gu0zdpfi8iPn199xAiVrTJFZz&#10;92pLSTtOmMMtEsEw3hERVVn6u7VNdS2aEKE+laTvWk45lx8WwTq0dvc2nzuzeWsueLVSLZaIuc+I&#10;nShwbLC+VIbwgpBQJu0y+yHR0v/NmOd6OUX3Icq4Uhg8XD/WptU6qg/Q1lq2D5sSYRg80/ZabpTR&#10;kDm6p/R0GD6thfFxzKNLDPeKZOqCyNz4FHo+3/BovmqqAiMND5mFoaEiaZ6qFRvvWYvn+hrCiAIC&#10;K7Lzmr1CkXxeOON+vbkwbO4UrqpaIHUNCtF/8wgjxnrlScIiue8ZYcSUoXl5RezHvdk71jFsyviG&#10;w5Va/oy0oWZbSF0YFmWohYCQoOL8/FYcW6i4isBII1pIqKggz/BfHCtuWwSFAAQgAAEItEEAXQBt&#10;QMMl3V8gZP581fcffL43LjVHphKFTKchrlLpbYm3Ses67EX9KE4auG0y8d1Y9rzs/LwTn60xHFuT&#10;VWJD+9PERyh0EYv1/QG05J2XRFZITT9ZTq48ZY/x2jX7c8XChp9F0fBQeWYmRZRyrio0JCxUnJlJ&#10;DbHCHOnQEOvW3DPmxc4kd17ekttSaW52/u0T64y5+Dq5yrVBCWS5efJUk1weyhcLzRTRpLRmTVqA&#10;bfZGEo0Nl59OYv8gViWdkodPYKe2tAouEFZlxm754J2VH7Bl+imzVksRSKKeCUr+bM3WmMSMfKV6&#10;YFTUQOvvXqIrSty5dtU7uoi3niw001A3F6vAuZ5L4KTMjNn0wYpVujj2ZqoZypy0oFDiY9JYDVtq&#10;vOfq4zNzr7ZYBEehmYUZ2lrXoqlzxCln2T4AbcrZoshItgeg9bu32fyZzVtzoT2jng1KXrd2a+xJ&#10;tur8pkc1XulQFBQqz2A/JJfOVo0IDRspzkynnEpzpAFt+ZC0tZZdTLzbXsuNEJp+WqV5TECAycfP&#10;29uzUEpN5QZHi1VjbwwqEouL5a2OA3VkChN3rlmpv+tPFBq7RJtWWF52hX+AY/15gb7jxqIPDn1M&#10;xB71y5X2pclEVK4W7timd1HLn5E21GwLqZtWjYeEKWXncrV0tFhxeii6nupEJtftXoEDAhCAAAQg&#10;cM8F0AVwz4mRQFcUsJNEPP/uu0vnBguy4z5b9emJNuxxpVZ7zFiyvP54d7VFK0Dr2qXU/gtaYHrt&#10;+8vY2aemh1dwcFFGDj32V4WFi5iw8c40KECRnikeGWwzT41aMrVBCT40nQBPudTWBj1ukssVq5YZ&#10;Hi83k4c2mpiJzWPCBNXZFBWjTjlbO26Crg+ltchVaVvXnxA/uvzD999lM/14EBetcMjcZSuWL57o&#10;rUjd/uH7O9PYbQytPApj130rDXtp1Ye6iJdMbfQ02pLY1GnbNpwQLVj+0SpdHAv0mbPkUhvcq+yS&#10;jW2sa8ewCcKzp+jp+qWz8olTdN0VFty9lpSr9TDCgHnL3v3b4ghfxeXtH676vmnVeQcHydgPyRV1&#10;2FgRM3qCMw2ZUWRmikPb8iHp3FpuXcOSELasGunP67YVhr28Un/XzzBZrKRJVqh3wFznYBtJa9ku&#10;ttbu2AZ5aPkz0oZsWJW6JTWDMBCAAAQgAIGuJIAugK5UG8hLhwmU5uTQQzCB0G/47IXLF/vFxaYx&#10;3t6+MqnJaPz8hOi0lhbXCAx2zc5pbTBtMwXyDhhamJ3TcmkDQnzzM86kyQOC2AbwCBrznJKRZR86&#10;whZGCrlcIpYEBjvn5LQw9NQ7IKDweiu5bJgbsybWwnJRimjSxNkURcoFJmIyN4qiNfDMszkh8yI9&#10;DU2RWi4eNT0UpjIK+gZEzFv6zmzZ/gSrn7TJUpLFUfODjWM5NG0Yrpt5Nitk3lSJPnNsNxB7ePt4&#10;yQpMup9uxkenNrnnzNyr1t8Dba9rQcR0/+TEjKTT8nBqZutybcHda1UO6Q6Ry5t+1lTSnAI1YyeQ&#10;BETMpaor3h/f+KE3ExDinZ+ZlFYayH5I7GhiwOWUzAz7kLbsWtfJtdwCWKG0kD6t3v5Mg0+rVFrk&#10;5d2o39CWVSNLuSCe8UiwfrIS2yHYQhb9/B3zCpsEaBdpa3dsg9y0+BlpSzasSr3lm92iirPq84LA&#10;EIAABCAAgfYKoAugvYK4vlsK5B6NvmhocyhlMj470j9sqn/SgRT9Q2JFUsxxpdDY6jNTSFHELEHc&#10;NkN4Wvs604qhBMEzIzJ2xUr1fzSr89Nzmj6cDh7pfPm4zHuU7smrY0Q4ExurCjQdbWudfGpMbIG+&#10;VZwTGyccHyEQRcxxjNtqKAGjyMjQBzBEHDQ7Iut7w1W0rHWGmVw2yIR5k+ZgJR59ZcXN9rIIxk5g&#10;zm09y0yI0A8wbg3c09u5UGqsvp2H2BHiNGo9JSY+29Bml8nkLkKH5t2opSWTNRkgTdM3Cm/rZ/yq&#10;82N3nTTWlVjCyIqNLR/db81E3tdbKNVnTqtI2hXLZY4ZHeWfFK2vATp/JF5/z5lGZe5eNU2lZUZ9&#10;yPbU9Yhw//Rvo1UTdNMx2MOSu1cX0LxnU6LAAOZskr5rRnHucj632G2pSdVpdVXn1OTSoFDntKMy&#10;n1Ddh0QQEcbEHlIHmo6Xt/hD0sm13CifqfHx+ltJmXLgRF/6tHpFzWb2Gz+tijPRiYOiwtj/gDdA&#10;trhqjOk1V0cSdqLBbS6YOj9m16mKFiglYaNlMT/rvwCV1xOTdZ01zZNaUCut3rGmcbT4GWlLzVqV&#10;OnevN/dt1mzFWYCAIBCAAAQgAIF7I8CnMan3JmbE2mkCzs7YpL01fEl/1S9ff/lj9OG4uLgzFeP/&#10;tHicmM/0Gx2kjP7vxh8OHouLu8Sf9ZdFtDVVfsKmPaezMq7fdvAbN8g9P/7r3fHXMrNuqCXDg30H&#10;jQtS7F2/eW/MsYSE09luoycN7VMYv2nH0ZybebecBo8bJL4Zv+m7o1lZObk1FNxTlbrzs10X8m/k&#10;VniNCh0SMs7j/H8/3U5pJRy/VB44aZxv4/34mD6qlCPa6U+M0LW8+O6Ks8fspj8+Uvfbzbg135zM&#10;z0jPFQZO6JMf/fXBCwVSaXWf4T5Fh42vgz3rJ+dWZMWXBU8q2PmfndGHD/+S7rVo2YPeAkbgHRZU&#10;8eP6L/bFxB1nSxA+eaiH6XhentvQsX3Ob1q7PSaOAlwqHzxprK8wT1eovLzbuiIqUqO37DuTk1+g&#10;lYwM7u8o8G5qIjALyxbJ0yX3f+t2HLvECxlVtX/DzozcjHS5T2ioPt/2vg6XvpNO/NMEw2R585Eb&#10;q9p16NCSnf+3JTouPiHlbvCCSHX0T0luYx+YIMnc8eV3Px8+fPhY3FWPZ16e5+fIM16jSNthmi7f&#10;2zl3y+c74lJ5oZGBbsZQ3iP6nP/Puu8Ox8WfznK87+FBmdHRUv/7Qz0ZDw/1wQ0bD5686zNtlCef&#10;fovdsCHmZJHntMF3vtuw52rutatyz1Gh/ake3IYOKWYzdzwhIVkW/NQk9cG9SS4RUwL8Rwepojd9&#10;/gMJ/3KJP/PPi0J1t4FJVKNH+pi5V01ucBPGgfk79iTmZGTfchiou/227o3PTM/S3X6+g9pQ1xwU&#10;z9PtzmHpiBem+fH1yboNNXP30saT31dEjTVdh8/U0+HCpuby5ikaFFgbu5Huw4SEFOWYBwOvbN+Z&#10;LAyfOaFf1o7NO36OiTsc98tVyYKXH/Y3mW7OZYUnUSXHaqct0H9IxBVn4/nTH+V+y49b+9XJW+np&#10;N+hDwk9hP7mFt+7yB4aZvh5UPwfd+loeXX28/mPIxtSOWu5vsKWMs5/WwHH53Kc1Pmfg89yn1T98&#10;eOlPG/4XHUPfWpd4s5YtGi1kK6jhTWuuauhLbMfRrJu3bjv505eYIm3/ln2/5eQWaPuPoO+IBnV0&#10;pl5sUNDwPuc/W7cjLi4hMctxxsODM6P3Sf0n1/32dewFWkhE5T6cPu/G29BtyAinM19+tutgXEJS&#10;ft/wwLtS8Yxx3mZJJ/F+o6+M3NyC2v4j2W9F3RdIVu5tR/aezU/4/MuDObk3c4UBUybNaPrtZFqn&#10;JnVn9vu8HZ/f0f2dzHw3VqWxeTXk3JH7ejd8E5p8DKf0y9lu8vF3NVdx+Q3+S6FoEHPW92/+wptD&#10;3y84IAABCNwLgerq6nsRLeLsAAEtj+/iZOZRlkpl9bBkHm2l0AE5RhIdKeDhYXha15GpIi0IQKBn&#10;CqgTP9/EvLgsskkDvEFxC2M/+Nn/3RfaMgi/Z7K1uVTUmXLAe9WL3J7y3fHI2bvyVMj7i9uyIkN3&#10;LC7yDAEIQKBbCZSWtroebLcqT2/KrJon8HTnhko2OBSKlqYumxXCRIDedOOgrBCAAASsFciJjrUz&#10;Tsdo9mJF2mXxcCtWObQ2FwjftQXUxg0DlClH04ZGoP3ftesLuYMABCAAgV4tgFEAPbD6MQqgB1Yq&#10;igSBThCQxX+2JqYo+Nl3jRvSN5sJdbFC3VfUZDZLJ2S6eyepSPx89c60KoH3mIVv/DGipdVIulQ5&#10;VRl7P/s2pbSmhvZQ9Z330l+ivPF8oUtVEDIDAQhAwCCAUQDd916w4SgAdAF039ug2ZyjC6AHViqK&#10;BAEIQAACEIAABCAAgfYJoAugfX6debUNuwDQUd+ZFYm0IQABCEAAAhCAAAQgAAEIQAACHSaALoAO&#10;o0ZCEIAABCAAAQhAAAIQgAAEIACBzhRAF0Bn6iNtCEAAAhCAAAQgAAEIQAACEIBAhwmgC6DDqJEQ&#10;BCAAAQhAAAIQgAAEIAABCECgMwXQBdCZ+kgbAhCAAAQgAAEIQAACEIAABCDQYQLoAugwaiQEAQhA&#10;AAIQgAAEIAABCEAAAhDoTAF0AXSmPtKGAAQgAAEIQAACEIAABCAAAQh0mAC6ADqMGglBAAIQgAAE&#10;IAABCEAAAhCAAAQ6UwBdAJ2pj7QhAAEIQAACEIAABCAAAQhAAAIdJoAugA6jRkIQgAAEIAABCEAA&#10;AhCAAAQgAIHOFEAXQGfqI20IQAACEIAABCAAAQhAAAIQgECHCaALoMOokRAEIAABCEAAAhCAAAQg&#10;AAEIQKAzBdAF0Jn6SBsCEIAABCAAAQhAAAIQgAAEINBhAugC6DBqJAQBCEAAAhCAAAQgAAEIQAAC&#10;EOhMAXQBdKY+0oYABCAAAQhAAAIQgAAEIAABCHSYALoAOowaCUEAAhCAAAQgAAEIQAACEIAABDpT&#10;AF0AnamPtCEAAQhAAAIQgAAEIAABCEAAAh0mgC6ADqNGQhCAAAQgAAEIQAACEIAABCAAgc4U4JWU&#10;lHRm+kj7Hgh4eHjcg1gRJQQgAAEIQAACEIAABCDQjQVKS0u7ce57d9bVPIGnu2tTA4VCYXry+eef&#10;bxpm27ZtpicxCqB330ooPQQgAAEIQAACEIAABCAAAQj0CIFGrX0qU9Mz6ALoEVWNQkAAAhCAAAQg&#10;AAEIQAACEIBArxcwbfM3bf8TD7oAev09AgAIQAACEIAABCAAAQhAAAIQ6CkCXMvfbPufzmMtgJ5S&#10;zyblwFoAPbBSUSQIQAACEIAABCAAAQi0TwBrAbTPrzOvtnAtAEuyiFEAlighDAQgAAEIQAACEIAA&#10;BCAAAQhAoNsLoAug21chCgABCEAAAhCAAAQgAAEIQAACELBEAF0AlighDAQgAAEIQAACEIAABCAA&#10;AQhAoNsLoAug21chCgABCEAAAhCAAAQgAAEIQAACELBEAF0AlighDAQgAAEIQAACEIAABCAAAQhA&#10;oNsLoAug21chCgABCEAAAhCAAAQgAAEIQAACELBEgMeEzrckHMJYKtBvmKUh2x/u7rX2x4EYIAAB&#10;CEAAAhCAAAQgAAEIQKCnCry4YM6WvUeNpcMogJ5a0SgXBCAAAQhAAAIQgAAEIAABCECggQC6AHBD&#10;QAACEIAABCAAAQhAAAIQgAAEeoUAugB6RTWjkBCAAAQgAAEIQAACEIAABCAAAXQB4B6AAAQgAAEI&#10;QAACEIAABCAAAQj0CgF0AfSKakYhIQABCEAAAhCAAAQgAAEIQAAC6ALAPQABCEAAAhCAAAQgAAEI&#10;QAACEOgVAm3cFHCQj+cgX0/2Xx/P0UGD3d1cosaHEBhv1KM2YfPzkowM9Kd/Ra7OFKGioiq/UHYl&#10;O4/+tUn8ZiP5/fyZj86c4O7mSoX6JvqXz3YcLCuvtDo5bApoNVn3uMDPjf8PP7spE8YXVVbJ5ZWq&#10;sjJ1WZmmtOw8j396iItklFNVhUqjqtOoGEbLK86xz7lSde8KNqqmL0UuYOyy7RVldpRke48NX+3j&#10;sR9ghqmj/zF1dYy2jg72Xy2dqX/B/ko/7/31yfYm2YHXl9z4hc8w1N9JP1REtqQiUZ2Tk7a0VKtW&#10;a6jGdD8aKiz9yzB+AbPanzs7Ht/RydXJSezo6Oro4OYgcOHz7Qk3I6t+R5b2p4IYIAABCEAAAhCA&#10;gFkB+oNHqFH711TMYezpj7sjTG2+g5uSL6C/9HB0BYG61P1WZaM9De1GmwK23gUwJljXwh8XMlDX&#10;4J+x5N0WstuenHEEjg6CByLDI0KHTg0fETLE30PkSidLFRXZ+YVHf7uYdDnrcGKyqkZtlZclgakL&#10;47VFD1/MuEFdG6+t2br/PyvKyit+/+56q3sBLO4CsGPqZjtUTHMsH8Srttdq7tY5nK912V/jXlZH&#10;n1LLjrvXLAvHhnL18Bg150HfkFHO4r6MnZ2y+K704vkLx45Ul5dbHknLIS98WD5qILWh6o8DF/hL&#10;NruUKdk2V3c/HGWZGyYPnve7Z+0rFLwiWV3BbX7OjYrMtAN3Zf97dvjkfw4rvHunulpRq1ZTk1l6&#10;pP/lPeJ7UWSinFzjFarrAuCOYp4qRyC/4HC3Pcl98dW+FQ/OqK2t1UXCYxvEuoPrENA1kKkfgP1P&#10;hr2A/+aPCTbvAqAOuFUvL6T4V23c+U308faUpem1d2/8Qm5c+587hOvX2993X/nixeoLF6hUXONf&#10;3xHAMAHt6wLw849wdnRzcHRhY2V7UnS9Kew/9CtjZ1//AdfWacrK8goL021bXsQGAQhAAAIQgEAv&#10;F3DR1K7Tqp7WqB3Yv3BqtXVaanpUM9rdfMGbfFEln073wOO+CaPOXbmuqFB2i7J13S6ApjmjRv69&#10;6wKg9v9T90fOmzru6QemUM3Fn0tLOJ9GL6aPC+FGGfxw+FTMyfO7jyTavBdg/3/+sWrjrs/e+mPU&#10;H96hhGg4wGuLHqG+D+oCoL4A6hTILSiy6GayrAtguH3VZx5FQzUK3QNW9oGrroWlrbTjr64euKem&#10;j0VpWdYFMHeA4qp4st/kGYWMoE9fvtAjgJzLqmucKkue6Ff7y+5v9ifmWpRca4HUO+TTb32fONeb&#10;C1ibOoP+Tb1pd9+HrvekF6BOGzhy8IzIME+xyMlBoNZoldWq24VFWbm30q/kKivoIbwtux761JW8&#10;IShZGDWVV6Vkqqo15RWqkuLaWzknKpRfLxgS8pJ/pbxCpVZq62p4DmrpvsGpR20wy4ZXxwzWiNSM&#10;Nt++gjDt63gzVAMCa0XUDn/4jVlFN4ovHr1SWcYON9jkeqW1+mnp/S+27lsx6081qhpdS9n04J6L&#10;cx0BGrpZ7QWCtw5st2EXANf4H+jTz5jqzYK7tu0IKMg5xt0KxhvC49gxxWuv8fr2rU5IYLs3dIXU&#10;v6irCw6c3R7MkND5XOeJ2S6A9B//bIxcXasd9ezmjIwj7UkO10IAAhCAAAQgAAFTAWGNkv4ulGjV&#10;dXX0xxv795vujxLuNVNsZxdm56F0cGkZjVp8XLuv/Y94bVs79Kfj16tfNZuroEG+fd3dTl/MsG2K&#10;9yi2TuwCsEErxYYo9Pyfa//T0/jBD7xIIw6oWU4/9IJ+pZP0FgWgYDZMlIuKxv/TSAd6Ef+/D8tO&#10;f7/vs39MHzdydNAg+nf+jAk3Dm/JPfylrRIdyqv82jUrQCPXR8irb6lSj93/2ef8XnDHVml58Gs/&#10;9c353cCaESWx/8/5Xz4FB66VlWWWK9Mqq7LvVF6RVn66fO5/FtvseXXCgGep5c/9sC0uvjBs1ITS&#10;/bPrjs5q9HNx48T2lrG25uEZEW/Pm/ZYeHCAROQjcg7s7z5v0pgVv3/i23+/+e7fFnv59GU7Vmx0&#10;OLuKi+Vlmlu3qgvuVN6VycsVClVVNQ0j12rVWrWqWlVXQ890azUa6tLRMtXt7VulQf402v/ZqmFz&#10;qv3mVQ+cUNPfuc7+oaqB1P53Fjm9uv2FOS9NW/TxY5+cW2GT8umcuCfldNCoeQF1OOhe0xn6lXvX&#10;xgd9g9PHir7ETdv/lAb9SifpLQpgkyRppgT9UPcG96Kafi5edH7rLWVuLr1mz9TV1dTVqXQ/FKzD&#10;DoG9Hc0X6LDkkBAEIAABCEAAAj1egFoTaUxdX/aPGt1UTvaHa//TC/ZPY7FWdUEjc9F05J885tX9&#10;vfst/8PjRzatyo/bWn1+jyVVw7X/G4V8ePp4L4kHncy5VShyEYpchZZEterlZ+Snvw8ePIALvPtf&#10;b1KbnH5MT3JvUUjuLQrT3BlLUmwuDHVntPDTnpibu7YLdQHQzH8a/8+1/6nN3+ipO/1KJ7leAApG&#10;gW3FwbX5qan/6VtL6F/6EZu7bxq1UtqTetToEr66Wl3L9sOxh2kzlf1oat+2zx1hZ5sRLIOclHWV&#10;DktV0e/ZHZhUdbmgWMIUXrtVItfIK8urNL+lyTzcXF54JnTOKBsssmDv+USjH37fB3mOPmatRgey&#10;Uzzac9jxascE+l27c/ejTV/+mni6tKSE0WjLyyuSM66dS73qK3LeuurPjz46namj57s2OHj2jjKV&#10;SlEmL6solyuVlVUqVU2tWqOhIRy1akZTo2anzdNzZHWdlr5yle3tAlhUPpQG/LtpBX0HeNjx7cJq&#10;JL+rGOaldenj6/7W3qVDJwzmikRv2aBs3Ch/dvA/e0uu/fWrf53csvbXL8fdzw7G4U4a/rVJakxz&#10;jX/T2G3YEcC17amdTz9Vun9Lvv3Wadas8rw87jzXL6DvI7Bdt5FZrJFPb+F+bEOJWCAAAQhAAAIQ&#10;6KEC9PeStY9D6InNOo2qn7aWnt3UDRXWuVXz2Kc4WoZXRy/q3FR1w5x5vDoPjeqjWlkLj3e4B9SN&#10;/uWawU1/2sBPjf/v1/ztwg//pjbdhp0xkYvfFk1iJ4S2fHDt/xf+ub5RsIuZN8YEDRbY86l5RSvH&#10;+fVvpZ1IIwWux2x66v4pisr6pbsG+/Z/f+MuaoqLJz+bceOWMQnqI1jy+Ozh81+hHxqZTk3Rpmda&#10;y3gr7zcHy51vZ+RmL7dN+8EmOaP1/+ZMGkNRPfba/5mdgU8n6S0KQMsEUGCbJEqRNNfmt1X8jeJx&#10;Gag+P9Qpm6dVa2rVWi1//oJbb2+9tuJ7ZtXbdk+JnJ+s7vNc9YA/qtc9lmuTDExzlwtdda27Wjum&#10;3O6b6ti3FXEimdz11l2nu2VFsvLdp++4OWsmBhfaJLmOjMTZzdlb7ObM46/684t/eOLRwf5+Lk6O&#10;g/r1GT9k8Njhw4o0zKWbt5c9HPXS7x9itDboBaAOG7mWqVTVVKjVSrVapdXQmVr2X/bQ1NZp2d6A&#10;OobPdrjWqBqsidAGFkce+xD+5S+fW53wtzd2/VHcX2TP4/mH+Cz/aanXEHbMfEWJ9WtVNp8Pyrph&#10;tH8djUrZ9Nc1x77Z/8hf6buY6Dg9LgD7gi1m+w4a+U9D/Vvu8uTepWDcGgHtOUyf/3OtfeWdOzRY&#10;o87fnx0FwPUCGPoIbLC4InXN2PEuf/8HyhBOmigAABYcSURBVHParj/NmTA4eFDfq3uWckW48sOL&#10;3E97SoRrIQABCEAAAhDo2QJcc5d+rOoFoPX/ntaq6U823pNjXA8edImN0Q6i1j81/3naQQL3n4/3&#10;PfSr/dMz6P0nasucWxwIYPw7jXNu7s+2NtTCQ9PHndv5r/ScfBrl/cpHWw4mnMuT3q1RcytSmT+4&#10;xjDX/jddNIpO0mxxavYXFpcOG+hLFxfLy8VurYwCKC4rHzJv6eOvf2yaGE0oTjdp+dOTf+omoM6C&#10;Zx6YUigrpU4B+qEp6k/MmtT0TBsQOveSLtQFQJ1AgX5eNP+/hVn39BYFoGUCbTgKwFgB8gplwnl2&#10;QjX1AHFTD+7F1BfhALVcZL8vpF9Zrdph/pNbnRb++1TfjSdd3kucXD1+bT9/oai/o1Mf+6khFXxb&#10;jLye37dCW8OjB+H0oNNRyPux0v3zsmnOd8qYopLK27dKi+542JXV8UQzAixeg7Bzb1iT1J0cBX3d&#10;XDR1mi3Rse9/vml39EGeRn3y0pW4M0nlt66O68cXODokS+8uvm/yAzPDuGfc7TlqeYIqO2dNpZyn&#10;UPDKy+zlZbyKMgeeg52mVl5RWKbKLy7PkZfcLpdW1GSKVOU0kN4Gx6j7ghV3K/xH+rwb88oDL09/&#10;Y9efRP3cqK/hwLpj378bbYMEDFGwQ8QY+uZlf2gsw/XkK0f+95ODkPbj0Lyw7h/vHd3+zuFvDUsD&#10;trf9T2la8oTfkpECFgpwz/+5dj7347poUcHnn3uuWVMrEunnAhgmC1AwC6NtIRh1L9C7Qif2NpgQ&#10;4jvMv351D4wCaD8vYoAABCAAAQj0bAHj425q8VrVCzCwpoJGotbxtIwdPexn+B59XLftZfzt6vzt&#10;xdt/ol/pJPsWj+Z8av1UZS0w0pLw9C73Ly0Jb6vn/6/+7qH/LP/T7BdXrt68u0JZPTNi1Ob3/px1&#10;aKPqwt6W65Trg2i0aPTrn2z96+8epgupF0Di4UYvaC3AvmL2hVUHNfV9Pfvu+uTvpqP9uRhGBPrd&#10;uK2fo301O58GCzQ9Y1VaTQN3uYkATTNEmb5HcxVo/z9a/59b/6+FgwJQMG6zQBseHpG/c5/8LLcW&#10;IK0+0HJPRHvS5buxq/9dHCq+4Ca4OfLhS/nsJ5HaC/IqZl+6j0Yyzk5ob+csEAr5jvbtbbVSPsUa&#10;pba2rk7NlN5kNh7p+4Mi4HaRvFR6W377Zo1MWld4c/4UB4Z3W1HRl/2e6FZHnV1dQtbND77clpGb&#10;7+A32C1wxOhhgW7OjlUC51NFmq+Ppdy4eiUz79aBy9defmy2s6C9mFU12kqhS1pqRlJ69omM3Ois&#10;mz/kF21XaY/VDFT/6p6/wvXO28OKXx9X9e591d8+WFlsswneO9878OqIVfYO9vPfnOModLibV7J2&#10;weafN5zgGpm2OnSx6Rf/p+UNBo8ZumD5HyrYTTG1/qHD//Pcq9ve/MCwap5uJpktDq4jgGbicIt9&#10;Gg/6lU42XSOgzWnWLwHAMDTeq0YodH/uuVtffqm8edP300+1np7UEVDr6qp1d+cmBdjkOJqUOy3M&#10;73y6dPigvoG+fT7YeoqLFqMAbMKLSCAAAQhAAAI9VcDY/qfmLv1Y1QvwIEPtB/rTn3YA0DAajUah&#10;sPPwcN26223rbjt3j1qFnKGZyLR6VR39n2YGzRdo5qC1memPMcoJ/UuvuY6A5g7LB6vTKPq/P//o&#10;9BdWpF7LpeH0J7Z+8Pk//kRP1x959UNLJgI0zQD50CLudJ4e7NMqAPSCHua34cbgxgVQI9c42p/a&#10;g3SGzrchNmsv6XITAcxO9mghl9YWuOuEt3rzv7ZmXcujbTnqqgW8E2MHlNe5cGt0cHuvlSkZnqOI&#10;J+Dz7O0Y3T/tP5RlvFoVOwRAWcQL8rAruqPyUGROcbngVlXkUCz10sg0hd9oy/cMcMqroylCNjpi&#10;iwdGJj9h9ofeslEiDE2luKOo7D9oCOM3VG3nUKyQV1SpZowacS3nenr+7YKKqpTiitSMa8cvXL52&#10;t5SvLmtnuvaM9nbt3ZTHfKR/8q97O8h3bXDYxmFR/+sz7A+OnmUPTCzcOr7y36Nq/zm4/A+eF+f6&#10;8PzamVzz37I2an83TEA3CoBmNtB2m7V0g/7+X+8MnTz2wPptNDTgl2/2/OGLj0Lvi6S3dPepDWZV&#10;mCZOM3HoPwDGjgD6jw39SidtCGh8+M+u9sfjuS9aVPrbb/zAwPLcXLeoqNFnzw5YubL/K68EbtzI&#10;dhbYYhQAZT4jt+SBSYHHkm5K3IVDB/a5fF2/pQhGAdiwZhEVBCAAAQhAoIcJmLb/uaJZ2wtArX+2&#10;eUH/aDTKz1bXxJ/mu7vTjyrhVPmn79H0WFq8ilspULdMgPnj0dc+KlNU0vMY+ve5FZ+2f1YmJUOD&#10;uD//x4tP/u2TW3eKp40dGf+/D3YfOTXqib9++u2B9JxbNt/urW03BvVH0KwEGu3ftsu7y1W2aGXa&#10;qKyKiqpSRQWtstByfBSAglFgGyWrj8bYr0G/m/Zx2DYVik1TTU/b6VNZd8nHwd3upj09LeYGWNfV&#10;jfPX8FXZ3Ixr+lWlsUGb/HyFUFVFidb16a+NFJX8Fv7LqZCDr9X9Otn1ur1S/vx9N+uK01XSotNn&#10;rB4w04LMhzfHNfduC29ZS62uqXls7MgvXvn9jADv8iqlUqVas+/oubSrf3/k/lF+/e34PD6vzsHR&#10;2Y7HKNW1fPq/9h21WsZvcN9X3xvz/NLhjz0xcOpU3zEhfYf4Cgb4VFTx7qgFlTWOcrWdXOVQXOtU&#10;prG32f258P89sv7qKo1aE732qEpZ029g3zf3vvTgKzNotnn7CtTgat1aANQTzP43Q62pe2/WUx/N&#10;f+FS3Ak6U1ZUtOPvK0fOmj5gZDC3NICtRgGY5oDrCKC9OWkAzrYDx21YNIqKKoN+tH37qgSCOh8f&#10;r5dftvP0FD/8sDw7O2H06MKDB/n9+xclJFSXlrLzBWyUdubN4lnjB17NuXv9dmlUuH9Grn7FTYwC&#10;sBEwooEABCAAAQj0NIGm7X+uhJb3AsQyaju2KaGlHap4alqqqrbiry9XHT1OP4pXX2T/0KMp9zTn&#10;k0ftf+a4XbMtQVqCfdADf6Kk6V9qt9Muae23/vi1xVt/ijt7+Rpt3bd33fJF//h04+7DfL4dTQ34&#10;bcea8jO72pAEie0/fpYupJH83PN/oZNjG+JpdAkN+DeuBcAN/ucCcFMAmp5pZ4pmx923M86WL+9C&#10;XQA0hSPteh6NAabZJs1lmt6iABSMAtvWxXTFC9NqsG0qFJuqyJ5dOp7dplP7UcGeV2Yph3nV+bhr&#10;nx6vGer6I1/NrT9Zd+2Oo6rWBm28Y8q+leVMjZLd202jrItP5f99n/ilE4FnUjUeqjtPj7hTLeXd&#10;Ou5x4kr9XGWbF/keRVhTWXWrVOHs5PT6ow+8MCFEWVVdpa7xGThw2Tvv5V9KfmL8qKenTgwbMjCw&#10;f18xjQtq94qANEVeUWFfWKgovltZWlKpkNdUVtZWVmirq+t4dXbsiCpGraFWdJ2GZ1et0tpmn5VL&#10;cemifq630gs/nLfh8MaEdc98pZBV0C4Aj7wx69kP5tsQVteqZ7uL6bE/jQyjfw0/mgf++vJzn39S&#10;UnhXfreQArDBbPScvGn+uQ046Tytx2HD0nGjAIK/+cZx1KgBr79emZv72yOPpK5YcSs2tkIuP//K&#10;K/kHDvi+9JIsJYVbL8AmSV+9wX5HZdwsvpLNvlBTH5LuwCgAm/AiEghAAAIQgEDPE/hs+R8bLXdn&#10;LCPXC0ABWi51noNbNfugX1NHG1fTHx9qFaNxrnz7tYq3X63TCumklvthN7DS5DuyG+m1erTa/rdk&#10;9TSa/jln8piPt/5I6xBsff+V/7fph2NnLvn063Pmu09mTxyzYv0O75m/bzkn3DPaRosj0oZu729i&#10;/2ikIQaFsjJ6QTsC0oqArRaquQA0VYEWpzNdF5Be0/4FNG2BfuhR9I/Hfmt6ps3JcRfaZJMFq/LQ&#10;hboArmTnnUy+Srnf99k/3N1cmhaDTtJbdJ6CUWCrytl1AlflOmnZodY0BEd7qeTGX6+8zx/4w4Dh&#10;0aeKPgjR0H6Y+inZm8+wq763//ilxiO7XFuhYFQV1AphZgxQ/26k8qH+d98Kvp2w8Hb/Qqb8rDD9&#10;tPZ61T25ExLDfzT+tL8sjWKorVbll8j5uuPZ2TMO/eMvq56Zv2X3j7fSM2P3xbz797cO/LT7vuGB&#10;//3LC452dZWl8nZmgGbI12oFtWpq/9I2ADRMg74/62rZyVbUlaqurVXXVNdQL4BWq661V9W0e3d5&#10;2luQMrzppR3vTv3Xv5/+srRQTjdMXtrttU9supPDNild+5j5jLS5jLon+9zi/9qP5j7Bdh7rf1V/&#10;8tCj/3r40S//+Cd5ES2FQufZkWX39Hj+kZkraafWCtvsi0lZ5dYCUCkUwvDwfg8/TG1+dl8A3QaB&#10;3EYAWTt3/vrcc1c2beL2C7DJISurCln4lbJa/cWe8yOe2myME6MAbMKLSCAAAQhAAAI9T4AWJmu0&#10;3J1pGektCtByqZV8wS6+gJ7ZqKPPlTz9gHr/b1qG/kB1YH/qqqv3/yJ9ao5q/5E6puZHO1EV36JN&#10;rG2yDNwzD0yN+fU8/XV334RR7iKXjT/87OggiPnin/QM/+FlH5xIukxLA7ZQNC4PTZdFoJM0YIHa&#10;/159Pa7dvE0x0FqA8nKr/4ak5r389PfUFKcVAdd/d+iHw6eMawHQa8ptevQG+qEX9GvTM93uVrwn&#10;Db+2KdCD/aTLWWRKC07QkOBGYwHoVzpJb1EACmbzUQBU5WWnv6cJyZR5GvjR8mCEthWQu0pTyVdc&#10;ctUtAciOBbhbLd+ec+K/V2Jf7Zduz6OZ2GwXwLmbTl/81uxQCKtSr+bZ/6tmQPEdFS3/oSxn1BV1&#10;o5xq3hxW9vQAWta+riLLruya8mhJv9Tq7jcKgFY5Tb9x097eXlZatiP60JK/v/3gvIePffd9XZ8A&#10;RhJYyYjiYuKfXvhc0MRpb/35ldp2T2CnRrKWJ6iurtbUajTqGrWqiv7VaB1UapWySlFdqVRVKmto&#10;zcBqhhZfrGn3KIDtbpmJDoUKnqqkoIxSTBXIvnPJKuJXyfJL1z65OfvCTe42oN0BrLofmgusa9XT&#10;k392FIDx+b/uV3aqGP1wmwWw+wUwbC+ITRJtORKxaysbulieB661r3VwCHj99eR33inJy2Mb/7p+&#10;AZogoO8g0DX+bTgKwPLsISQEIAABCEAAAhCwiQD9ibacLyq247EDAW5U6fas1j96pCGr7I7IN2Q0&#10;3LPEjr/SaaCFf8/ZZLG6GRGh0SeSqIxP3R/51Y9xlJWXn3rgdlExDQf48NVFNAuA/m1VwDgholHI&#10;MUGDL2beUNdqBPZ86g7Iv2PRaHGa9u83ewn9S7HRv+LJzxp2pG48FpW6Axq91fRMq5nvUgF4TGhL&#10;w4mbLvBI5W9h1UdLxoG0UH7qDaLbYt7UcTQGg4LRrGBugwAadMGtGU7t/5iT53cfSbThihGWL2Jp&#10;Uen6DWu9gnmMKKLMeVgVtwAfNageZsq/Gq3isU2suou3nB/6euhtuQW7yt291npabDOxdmJF/p8d&#10;Kgb34QtdGQdnhhYgsLNnVBomo6Bqk8z1uMNARuBkUVQtBrq4ceLoQFcKQgsBcgFpCIDxikYnL2VX&#10;jHn5TLsSrSobEj7Mr3+/cwd317LN72qtUx9G5MU4ixken6a0M+pqdvAD/WsvYIR9GYf2NilD+9W9&#10;9rtLfT1F9HVKk6f4/Do3F9Wpc322fOQXULmozqmS16dc7VZcI1FcqbjZtvVIG4HQDTKwll2mIdee&#10;HdFkX2d3n2rA4Fo3gZPgkb/NLswqunj0SmUZu+7AJld2P8s2H6s+3f3Jk5HUqdFaDHV8AX/Z97+t&#10;eeuZ1kK29L7lHzouFos+es0n+EXmz+wHTRfA+K9uIRzDqBvjdgi6F28Hz21P6ULYL1V2hQ/qdmA/&#10;3rpD94J+ZdJ//LMxchqgN+rZzRkZR9qTHK6FAAQgAAEIQAACpgJCVeUFrcyDFgPTP86hVj/9FaKb&#10;zskwJTz+ZIehVQ7sH+0ddtw6tnXSouX0EJf2/6P1/2n9P5r/T+P/6fk/bQfoILCnUQBuEy3685Jb&#10;McHsH4e0ygAtCnD6YkaHlcuGCdHTbtNNsqghTLvU2yr+FxfM2bL3qDG2VroAKBw9eKcR+FHjQgb6&#10;eNKjeMrKvesCoOSoF+CByPCI0KFTw0eEDPGn/f/oJK3/R/P/afw/Pf8/nJhsw/Y/B0FlpN4j3b8B&#10;LSxFblE7xJIuAF2ijv5VrqMVPPfaOlXt+RGVg1yriiuZjae91sR7Vags21LOwi4Aan7UVLgrih6u&#10;K4l0cfAS1NbZawtq7XMY5hely0UHCeMkZuwsS9Gy23Dyxxu5gKffftl4hdmTlsXXTKgaJa/ybl1l&#10;MdvgdxIxjtS9IWTsnUzKQk+vNfpVAPgChtfeMS+D+rm8tSBh8GBnGv9fpRIUy11v3XE5lzPk+g07&#10;pxpBiVZRoqyqqW12e5V2FdZwMS0mOaXGZ6S6fu5WMU+VK1Ccc9AvON+2VN5bt9v0Ql07Wf+wX7dW&#10;pf537jX912Ptcou+o9uWGZtftS4jtr7lr4u9aeOfW5JTt34Os2r4vPbkwc8/wtnRzcHRxWwXgJ29&#10;vTFy6o8vK8srLExvT3K4FgIQgAAEIAABCDQScNHUrKmVPVZbRntasSMC2PX/adsjzT6+xz8dB1Ty&#10;bbBmnlXm1ef30LZ/NepaavDTC2rN0QvJtOfKK6vo+f9ff/fQf7479M76HVbF2TQwzTI4d+W6wnaT&#10;SduZH2svN/YC2Lb9T9mwugvAbNapL2CQL9sjQD+jg3R9BLqn9BY1ki3AoCEcIwP96V+RqzMFp/X/&#10;qdOI5v/bfPy/2bw07RGIPnGWRp5wC062cljcBcDFw3PQOjupfB0YhcpeViGgD6gVh4VdAFyM7O6g&#10;NQztEKhhxxqwwwDsHRh7R/ZFNz2oRLXVbHGo/4Ja+LZo5Lcs4ewo+ONsWblKlF0gzL/L3FWoK6vv&#10;bYO/ufyEqSX0ll0dL9teUWbXlu1PzcRMi0YqS1q5F+huETizXS2k3Y2OqjJ2MEi1orXS8dlPBI2I&#10;cWF523nY8fiOTm5OTiL6cXBwcRK48uhGrWMysuq7YNuZBC6HAAQgAAEIQAACzQlQm99JU+OnKruP&#10;pnlq647b2dP6f9V8WhcAR9cVoF4AypwNn/9zRbVNF0DXZev0nFnZBdCu/FrVBdCulHAxBCAAAQhA&#10;AAIQgAAEIAABCHQ/gUZdAO0dGt39AJBjCEAAAhCAAAQgAAEIQAACEIBArxRAF0CvrHYUGgIQgAAE&#10;IAABCEAAAhCAAAR6nwC6AHpfnaPEEIAABCAAAQhAAAIQgAAEINArBdAF0CurHYWGAAQgAAEIQAAC&#10;EIAABCAAgd4n0PqmgL3PpF0l/t8337bremsu/sPvn7MmuI3D3ouSdm6JTIF6dulsfCt0seg6uO46&#10;OLkuho3sQAACEIAABCAAAQh0dQEsB9jVawj5gwAEIAABCEAAAhCAAAQgAAEI3AuB/w9fyYyk1p3J&#10;xgAAAABJRU5ErkJgglBLAwQUAAYACAAAACEAH5C4heIAAAALAQAADwAAAGRycy9kb3ducmV2Lnht&#10;bEyPQU/CQBCF7yb+h82YeINtQYrUbgkh6omQCCbG29Id2obubNNd2vLvHU96m5n38uZ72Xq0jeix&#10;87UjBfE0AoFUOFNTqeDz+DZ5BuGDJqMbR6jghh7W+f1dplPjBvrA/hBKwSHkU62gCqFNpfRFhVb7&#10;qWuRWDu7zurAa1dK0+mBw20jZ1GUSKtr4g+VbnFbYXE5XK2C90EPm3n82u8u5+3t+7jYf+1iVOrx&#10;Ydy8gAg4hj8z/OIzOuTMdHJXMl40CiazJ+4SFCxXCxBsWCVLHk7snCd8knkm/3fIfwAAAP//AwBQ&#10;SwECLQAUAAYACAAAACEAsYJntgoBAAATAgAAEwAAAAAAAAAAAAAAAAAAAAAAW0NvbnRlbnRfVHlw&#10;ZXNdLnhtbFBLAQItABQABgAIAAAAIQA4/SH/1gAAAJQBAAALAAAAAAAAAAAAAAAAADsBAABfcmVs&#10;cy8ucmVsc1BLAQItABQABgAIAAAAIQDvH8B+0wMAANAOAAAOAAAAAAAAAAAAAAAAADoCAABkcnMv&#10;ZTJvRG9jLnhtbFBLAQItABQABgAIAAAAIQA3J0dhzAAAACkCAAAZAAAAAAAAAAAAAAAAADkGAABk&#10;cnMvX3JlbHMvZTJvRG9jLnhtbC5yZWxzUEsBAi0ACgAAAAAAAAAhAJJ0AkpLuQEAS7kBABQAAAAA&#10;AAAAAAAAAAAAPAcAAGRycy9tZWRpYS9pbWFnZTMucG5nUEsBAi0ACgAAAAAAAAAhAFYRC2lxnQEA&#10;cZ0BABQAAAAAAAAAAAAAAAAAucABAGRycy9tZWRpYS9pbWFnZTIucG5nUEsBAi0ACgAAAAAAAAAh&#10;ACEGnDU4FgIAOBYCABQAAAAAAAAAAAAAAAAAXF4DAGRycy9tZWRpYS9pbWFnZTEucG5nUEsBAi0A&#10;FAAGAAgAAAAhAB+QuIXiAAAACwEAAA8AAAAAAAAAAAAAAAAAxnQFAGRycy9kb3ducmV2LnhtbFBL&#10;BQYAAAAACAAIAAACAADVd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86;width:43720;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BJFTDAAAA2wAAAA8AAABkcnMvZG93bnJldi54bWxET81qwkAQvhd8h2WEXopuGmiR1FVECBU8&#10;2MY8wHR3moRmZ0N2E2OfvlsQvM3H9zvr7WRbMVLvG8cKnpcJCGLtTMOVgvKcL1YgfEA22DomBVfy&#10;sN3MHtaYGXfhTxqLUIkYwj5DBXUIXSal1zVZ9EvXEUfu2/UWQ4R9JU2PlxhuW5kmyau02HBsqLGj&#10;fU36pxisgvxY8in9HY5F8vR1QH0dP/T7SanH+bR7AxFoCnfxzX0wcf4L/P8S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EkVMMAAADbAAAADwAAAAAAAAAAAAAAAACf&#10;AgAAZHJzL2Rvd25yZXYueG1sUEsFBgAAAAAEAAQA9wAAAI8DAAAAAA==&#10;">
                  <v:imagedata r:id="rId24" o:title="" croptop="11235f" cropbottom="3163f" cropleft="7407f" cropright="8138f"/>
                  <v:path arrowok="t"/>
                </v:shape>
                <v:shape id="Picture 16" o:spid="_x0000_s1028" type="#_x0000_t75" style="position:absolute;left:762;top:25336;width:42767;height:24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D/fCAAAA2wAAAA8AAABkcnMvZG93bnJldi54bWxET01rwkAQvRf8D8sIvdWNYkWiq0hA8NJD&#10;Ymg9jtkxCWZnQ3aNSX99t1DobR7vc7b7wTSip87VlhXMZxEI4sLqmksF+fn4tgbhPLLGxjIpGMnB&#10;fjd52WKs7ZNT6jNfihDCLkYFlfdtLKUrKjLoZrYlDtzNdgZ9gF0pdYfPEG4auYiilTRYc2iosKWk&#10;ouKePYwCnaV5cf0Y88/l1ztdlmVy9t+ZUq/T4bAB4Wnw/+I/90mH+Sv4/SUc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g/3wgAAANsAAAAPAAAAAAAAAAAAAAAAAJ8C&#10;AABkcnMvZG93bnJldi54bWxQSwUGAAAAAAQABAD3AAAAjgMAAAAA&#10;">
                  <v:imagedata r:id="rId25" o:title="" croptop="10460f" cropbottom="5681f" cropleft="8060f" cropright="8575f"/>
                  <v:path arrowok="t"/>
                </v:shape>
                <v:shape id="Picture 17" o:spid="_x0000_s1029" type="#_x0000_t75" style="position:absolute;top:50006;width:43624;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Q+LrCAAAA2wAAAA8AAABkcnMvZG93bnJldi54bWxET02LwjAQvQv7H8IseNN0PaitRpFFxYMo&#10;ugt7HZqxLTaT0sS2+uuNIOxtHu9z5svOlKKh2hWWFXwNIxDEqdUFZwp+fzaDKQjnkTWWlknBnRws&#10;Fx+9OSbatnyi5uwzEULYJagg975KpHRpTgbd0FbEgbvY2qAPsM6krrEN4aaUoygaS4MFh4YcK/rO&#10;Kb2eb0ZBFsdr87dqj6P1Kd7uDo90fG32SvU/u9UMhKfO/4vf7p0O8yfw+iUc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EPi6wgAAANsAAAAPAAAAAAAAAAAAAAAAAJ8C&#10;AABkcnMvZG93bnJldi54bWxQSwUGAAAAAAQABAD3AAAAjgMAAAAA&#10;">
                  <v:imagedata r:id="rId26" o:title="" croptop="9879f" cropbottom="29700f" cropleft="7406f" cropright="8248f"/>
                  <v:path arrowok="t"/>
                </v:shape>
              </v:group>
            </w:pict>
          </mc:Fallback>
        </mc:AlternateContent>
      </w:r>
      <w:r w:rsidR="000A18AC">
        <w:rPr>
          <w:rFonts w:ascii="Arial" w:hAnsi="Arial" w:cs="Arial"/>
          <w:sz w:val="24"/>
        </w:rPr>
        <w:t>I also asked my user’s what kind of colour scheme they think would work well with this layout, and this was the response I got:</w:t>
      </w:r>
    </w:p>
    <w:p w:rsidR="000A18AC" w:rsidRDefault="000A18AC" w:rsidP="008043AE">
      <w:pPr>
        <w:jc w:val="both"/>
        <w:rPr>
          <w:rFonts w:ascii="Arial" w:hAnsi="Arial" w:cs="Arial"/>
          <w:sz w:val="24"/>
        </w:rPr>
      </w:pPr>
    </w:p>
    <w:p w:rsidR="000A18AC" w:rsidRDefault="000A18AC" w:rsidP="008043AE">
      <w:pPr>
        <w:jc w:val="both"/>
        <w:rPr>
          <w:rFonts w:ascii="Arial" w:hAnsi="Arial" w:cs="Arial"/>
          <w:sz w:val="24"/>
        </w:rPr>
      </w:pPr>
    </w:p>
    <w:p w:rsidR="000A18AC" w:rsidRDefault="000A18AC"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896E56" w:rsidRDefault="00896E56" w:rsidP="008043AE">
      <w:pPr>
        <w:jc w:val="both"/>
        <w:rPr>
          <w:rFonts w:ascii="Arial" w:hAnsi="Arial" w:cs="Arial"/>
          <w:sz w:val="24"/>
        </w:rPr>
      </w:pPr>
    </w:p>
    <w:p w:rsidR="001D183C" w:rsidRDefault="001D183C">
      <w:pPr>
        <w:rPr>
          <w:rFonts w:ascii="Arial" w:hAnsi="Arial" w:cs="Arial"/>
          <w:sz w:val="24"/>
        </w:rPr>
      </w:pPr>
      <w:r>
        <w:rPr>
          <w:rFonts w:ascii="Arial" w:hAnsi="Arial" w:cs="Arial"/>
          <w:sz w:val="24"/>
        </w:rPr>
        <w:br w:type="page"/>
      </w:r>
    </w:p>
    <w:p w:rsidR="001D183C" w:rsidRDefault="001D183C" w:rsidP="001D183C">
      <w:pPr>
        <w:jc w:val="both"/>
        <w:rPr>
          <w:rFonts w:ascii="Arial" w:hAnsi="Arial" w:cs="Arial"/>
          <w:sz w:val="24"/>
        </w:rPr>
      </w:pPr>
      <w:r>
        <w:rPr>
          <w:rFonts w:ascii="Arial" w:hAnsi="Arial" w:cs="Arial"/>
          <w:sz w:val="24"/>
        </w:rPr>
        <w:lastRenderedPageBreak/>
        <w:t>For the implementation, I have decided to follow 10 Iterative Stages (which are explained in more detail in my Iterative Development Section). The stages are as follows:</w:t>
      </w:r>
    </w:p>
    <w:p w:rsidR="001D183C" w:rsidRDefault="001D183C" w:rsidP="001D183C">
      <w:pPr>
        <w:pStyle w:val="ListParagraph"/>
        <w:numPr>
          <w:ilvl w:val="0"/>
          <w:numId w:val="5"/>
        </w:numPr>
        <w:jc w:val="both"/>
        <w:rPr>
          <w:rFonts w:ascii="Arial" w:hAnsi="Arial" w:cs="Arial"/>
          <w:sz w:val="24"/>
        </w:rPr>
      </w:pPr>
      <w:r w:rsidRPr="001D183C">
        <w:rPr>
          <w:rFonts w:ascii="Arial" w:hAnsi="Arial" w:cs="Arial"/>
          <w:sz w:val="24"/>
        </w:rPr>
        <w:t>Iteration 1 - Basic Window, Sprite, Images and Click and Drag with money</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2 – Enemies and Enemy Animation</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3 – Weapons Animations</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4 – Collisions</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5 – Power Up (and Corresponding Collisions)</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6 – Game Loop</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7 – Speed</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8 – Menus, Buttons and Help Screen</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9 – High Scores</w:t>
      </w:r>
    </w:p>
    <w:p w:rsidR="001D183C" w:rsidRDefault="001D183C" w:rsidP="001D183C">
      <w:pPr>
        <w:pStyle w:val="ListParagraph"/>
        <w:numPr>
          <w:ilvl w:val="0"/>
          <w:numId w:val="5"/>
        </w:numPr>
        <w:jc w:val="both"/>
        <w:rPr>
          <w:rFonts w:ascii="Arial" w:hAnsi="Arial" w:cs="Arial"/>
          <w:sz w:val="24"/>
        </w:rPr>
      </w:pPr>
      <w:r>
        <w:rPr>
          <w:rFonts w:ascii="Arial" w:hAnsi="Arial" w:cs="Arial"/>
          <w:sz w:val="24"/>
        </w:rPr>
        <w:t>Iteration 10 – Aesthetics and Sounds</w:t>
      </w:r>
    </w:p>
    <w:p w:rsidR="001D183C" w:rsidRDefault="001D183C" w:rsidP="001D183C">
      <w:pPr>
        <w:jc w:val="both"/>
        <w:rPr>
          <w:rFonts w:ascii="Arial" w:hAnsi="Arial" w:cs="Arial"/>
          <w:b/>
          <w:sz w:val="24"/>
        </w:rPr>
      </w:pPr>
      <w:r>
        <w:rPr>
          <w:rFonts w:ascii="Arial" w:hAnsi="Arial" w:cs="Arial"/>
          <w:b/>
          <w:sz w:val="24"/>
        </w:rPr>
        <w:t>See Appendix B for Test Plan During Development</w:t>
      </w:r>
    </w:p>
    <w:p w:rsidR="001D183C" w:rsidRDefault="001D183C" w:rsidP="001D183C">
      <w:pPr>
        <w:jc w:val="both"/>
        <w:rPr>
          <w:rFonts w:ascii="Arial" w:hAnsi="Arial" w:cs="Arial"/>
          <w:sz w:val="24"/>
        </w:rPr>
      </w:pPr>
      <w:r>
        <w:rPr>
          <w:rFonts w:ascii="Arial" w:hAnsi="Arial" w:cs="Arial"/>
          <w:sz w:val="24"/>
        </w:rPr>
        <w:t>The first test data to be used is to be used during the iterative development process to test the functionality of the game so far.</w:t>
      </w:r>
      <w:r w:rsidR="00093AAE">
        <w:rPr>
          <w:rFonts w:ascii="Arial" w:hAnsi="Arial" w:cs="Arial"/>
          <w:sz w:val="24"/>
        </w:rPr>
        <w:t xml:space="preserve"> The reasons for these tests for each iteration are as follows:</w:t>
      </w:r>
    </w:p>
    <w:p w:rsidR="001D183C" w:rsidRDefault="001D183C" w:rsidP="001D183C">
      <w:pPr>
        <w:jc w:val="both"/>
        <w:rPr>
          <w:rFonts w:ascii="Arial" w:hAnsi="Arial" w:cs="Arial"/>
          <w:sz w:val="24"/>
        </w:rPr>
      </w:pPr>
      <w:r>
        <w:rPr>
          <w:rFonts w:ascii="Arial" w:hAnsi="Arial" w:cs="Arial"/>
          <w:sz w:val="24"/>
        </w:rPr>
        <w:t>For the first iteration, simple test data is required:</w:t>
      </w:r>
    </w:p>
    <w:p w:rsidR="001D183C" w:rsidRDefault="001D183C" w:rsidP="001D183C">
      <w:pPr>
        <w:pStyle w:val="ListParagraph"/>
        <w:numPr>
          <w:ilvl w:val="0"/>
          <w:numId w:val="6"/>
        </w:numPr>
        <w:jc w:val="both"/>
        <w:rPr>
          <w:rFonts w:ascii="Arial" w:hAnsi="Arial" w:cs="Arial"/>
          <w:sz w:val="24"/>
        </w:rPr>
      </w:pPr>
      <w:r>
        <w:rPr>
          <w:rFonts w:ascii="Arial" w:hAnsi="Arial" w:cs="Arial"/>
          <w:sz w:val="24"/>
        </w:rPr>
        <w:t>The opening of the application needs to be tested to ensure that the game can actually start up, as if it starts up here, it will start up in later stages too</w:t>
      </w:r>
    </w:p>
    <w:p w:rsidR="001D183C" w:rsidRDefault="001D183C" w:rsidP="001D183C">
      <w:pPr>
        <w:pStyle w:val="ListParagraph"/>
        <w:numPr>
          <w:ilvl w:val="0"/>
          <w:numId w:val="6"/>
        </w:numPr>
        <w:jc w:val="both"/>
        <w:rPr>
          <w:rFonts w:ascii="Arial" w:hAnsi="Arial" w:cs="Arial"/>
          <w:sz w:val="24"/>
        </w:rPr>
      </w:pPr>
      <w:r>
        <w:rPr>
          <w:rFonts w:ascii="Arial" w:hAnsi="Arial" w:cs="Arial"/>
          <w:sz w:val="24"/>
        </w:rPr>
        <w:t>The click and drag function needs to be tested here. This is because the first iteration is largely being used to add weapons to the map using user mouse input and so at this stage, this needs to be confirmed to be working before proceeding to the next stages (to avoid encountering problems later on)</w:t>
      </w:r>
    </w:p>
    <w:p w:rsidR="001D183C" w:rsidRDefault="001D183C" w:rsidP="001D183C">
      <w:pPr>
        <w:jc w:val="both"/>
        <w:rPr>
          <w:rFonts w:ascii="Arial" w:hAnsi="Arial" w:cs="Arial"/>
          <w:sz w:val="24"/>
        </w:rPr>
      </w:pPr>
      <w:r>
        <w:rPr>
          <w:rFonts w:ascii="Arial" w:hAnsi="Arial" w:cs="Arial"/>
          <w:sz w:val="24"/>
        </w:rPr>
        <w:t>Iteration 2 Introduces enemies and so the test data is related to enemy addition which should be automatic upon pressing “run”:</w:t>
      </w:r>
    </w:p>
    <w:p w:rsidR="001D183C" w:rsidRDefault="001D183C" w:rsidP="001D183C">
      <w:pPr>
        <w:pStyle w:val="ListParagraph"/>
        <w:numPr>
          <w:ilvl w:val="0"/>
          <w:numId w:val="7"/>
        </w:numPr>
        <w:jc w:val="both"/>
        <w:rPr>
          <w:rFonts w:ascii="Arial" w:hAnsi="Arial" w:cs="Arial"/>
          <w:sz w:val="24"/>
        </w:rPr>
      </w:pPr>
      <w:r>
        <w:rPr>
          <w:rFonts w:ascii="Arial" w:hAnsi="Arial" w:cs="Arial"/>
          <w:sz w:val="24"/>
        </w:rPr>
        <w:t>The enemies that are added should be the right amount according to the player’s score using the enemies algorithm described previously. Therefore, it is important to make sure this is working at the end of this iteration</w:t>
      </w:r>
    </w:p>
    <w:p w:rsidR="001D183C" w:rsidRDefault="001D183C" w:rsidP="001D183C">
      <w:pPr>
        <w:pStyle w:val="ListParagraph"/>
        <w:numPr>
          <w:ilvl w:val="0"/>
          <w:numId w:val="7"/>
        </w:numPr>
        <w:jc w:val="both"/>
        <w:rPr>
          <w:rFonts w:ascii="Arial" w:hAnsi="Arial" w:cs="Arial"/>
          <w:sz w:val="24"/>
        </w:rPr>
      </w:pPr>
      <w:r>
        <w:rPr>
          <w:rFonts w:ascii="Arial" w:hAnsi="Arial" w:cs="Arial"/>
          <w:sz w:val="24"/>
        </w:rPr>
        <w:t>The enemies need to be added one after the other to ensure that they don’t all bunch together in one place and therefore make it hard for weapons</w:t>
      </w:r>
      <w:r w:rsidR="00093AAE">
        <w:rPr>
          <w:rFonts w:ascii="Arial" w:hAnsi="Arial" w:cs="Arial"/>
          <w:sz w:val="24"/>
        </w:rPr>
        <w:t xml:space="preserve"> to fire at the enemy (and also, if enemies are all bunched together, the game will be much harder for the user)</w:t>
      </w:r>
    </w:p>
    <w:p w:rsidR="00093AAE" w:rsidRDefault="00093AAE" w:rsidP="001D183C">
      <w:pPr>
        <w:pStyle w:val="ListParagraph"/>
        <w:numPr>
          <w:ilvl w:val="0"/>
          <w:numId w:val="7"/>
        </w:numPr>
        <w:jc w:val="both"/>
        <w:rPr>
          <w:rFonts w:ascii="Arial" w:hAnsi="Arial" w:cs="Arial"/>
          <w:sz w:val="24"/>
        </w:rPr>
      </w:pPr>
      <w:r>
        <w:rPr>
          <w:rFonts w:ascii="Arial" w:hAnsi="Arial" w:cs="Arial"/>
          <w:sz w:val="24"/>
        </w:rPr>
        <w:t>The enemies need to follow the shape of the map as that is what the user expects them to do. If they aren’t doing this, then the game will not work properly and so it is important this is tested now.</w:t>
      </w:r>
    </w:p>
    <w:p w:rsidR="00093AAE" w:rsidRDefault="00093AAE" w:rsidP="00093AAE">
      <w:pPr>
        <w:jc w:val="both"/>
        <w:rPr>
          <w:rFonts w:ascii="Arial" w:hAnsi="Arial" w:cs="Arial"/>
          <w:sz w:val="24"/>
        </w:rPr>
      </w:pPr>
    </w:p>
    <w:p w:rsidR="00093AAE" w:rsidRDefault="00093AAE" w:rsidP="00093AAE">
      <w:pPr>
        <w:jc w:val="both"/>
        <w:rPr>
          <w:rFonts w:ascii="Arial" w:hAnsi="Arial" w:cs="Arial"/>
          <w:sz w:val="24"/>
        </w:rPr>
      </w:pPr>
      <w:r>
        <w:rPr>
          <w:rFonts w:ascii="Arial" w:hAnsi="Arial" w:cs="Arial"/>
          <w:sz w:val="24"/>
        </w:rPr>
        <w:lastRenderedPageBreak/>
        <w:t>Iteration 3 again should also run automatically:</w:t>
      </w:r>
    </w:p>
    <w:p w:rsidR="00093AAE" w:rsidRDefault="00093AAE" w:rsidP="00093AAE">
      <w:pPr>
        <w:pStyle w:val="ListParagraph"/>
        <w:numPr>
          <w:ilvl w:val="0"/>
          <w:numId w:val="8"/>
        </w:numPr>
        <w:jc w:val="both"/>
        <w:rPr>
          <w:rFonts w:ascii="Arial" w:hAnsi="Arial" w:cs="Arial"/>
          <w:sz w:val="24"/>
        </w:rPr>
      </w:pPr>
      <w:r>
        <w:rPr>
          <w:rFonts w:ascii="Arial" w:hAnsi="Arial" w:cs="Arial"/>
          <w:sz w:val="24"/>
        </w:rPr>
        <w:t>The weapons need to lock on to the enemy using the lock on algorithm described previously. If this is not done, then the game won’t function</w:t>
      </w:r>
    </w:p>
    <w:p w:rsidR="00093AAE" w:rsidRDefault="00093AAE" w:rsidP="00093AAE">
      <w:pPr>
        <w:pStyle w:val="ListParagraph"/>
        <w:numPr>
          <w:ilvl w:val="0"/>
          <w:numId w:val="8"/>
        </w:numPr>
        <w:jc w:val="both"/>
        <w:rPr>
          <w:rFonts w:ascii="Arial" w:hAnsi="Arial" w:cs="Arial"/>
          <w:sz w:val="24"/>
        </w:rPr>
      </w:pPr>
      <w:r>
        <w:rPr>
          <w:rFonts w:ascii="Arial" w:hAnsi="Arial" w:cs="Arial"/>
          <w:sz w:val="24"/>
        </w:rPr>
        <w:t>The weapons also need to fire at the enemy given that it is within the correct distance</w:t>
      </w:r>
    </w:p>
    <w:p w:rsidR="00093AAE" w:rsidRDefault="00093AAE" w:rsidP="00093AAE">
      <w:pPr>
        <w:pStyle w:val="ListParagraph"/>
        <w:numPr>
          <w:ilvl w:val="0"/>
          <w:numId w:val="8"/>
        </w:numPr>
        <w:jc w:val="both"/>
        <w:rPr>
          <w:rFonts w:ascii="Arial" w:hAnsi="Arial" w:cs="Arial"/>
          <w:sz w:val="24"/>
        </w:rPr>
      </w:pPr>
      <w:r>
        <w:rPr>
          <w:rFonts w:ascii="Arial" w:hAnsi="Arial" w:cs="Arial"/>
          <w:sz w:val="24"/>
        </w:rPr>
        <w:t>The reset times are important as this is a major requirement of the problem specification and therefore needs to be tested at this stage</w:t>
      </w:r>
    </w:p>
    <w:p w:rsidR="00093AAE" w:rsidRDefault="00093AAE" w:rsidP="00093AAE">
      <w:pPr>
        <w:jc w:val="both"/>
        <w:rPr>
          <w:rFonts w:ascii="Arial" w:hAnsi="Arial" w:cs="Arial"/>
          <w:sz w:val="24"/>
        </w:rPr>
      </w:pPr>
      <w:r>
        <w:rPr>
          <w:rFonts w:ascii="Arial" w:hAnsi="Arial" w:cs="Arial"/>
          <w:sz w:val="24"/>
        </w:rPr>
        <w:t>Iteration 4 involves adding collisions:</w:t>
      </w:r>
    </w:p>
    <w:p w:rsidR="00093AAE" w:rsidRDefault="00093AAE" w:rsidP="00093AAE">
      <w:pPr>
        <w:pStyle w:val="ListParagraph"/>
        <w:numPr>
          <w:ilvl w:val="0"/>
          <w:numId w:val="9"/>
        </w:numPr>
        <w:jc w:val="both"/>
        <w:rPr>
          <w:rFonts w:ascii="Arial" w:hAnsi="Arial" w:cs="Arial"/>
          <w:sz w:val="24"/>
        </w:rPr>
      </w:pPr>
      <w:r>
        <w:rPr>
          <w:rFonts w:ascii="Arial" w:hAnsi="Arial" w:cs="Arial"/>
          <w:sz w:val="24"/>
        </w:rPr>
        <w:t>When a weapon attacks an enemy, or an enemy attacks the main tower, it is important that the enemy or the tower’s health goes down, and so this needs to be ensured for all enemies and towers and checked to be true at the end of this iteration</w:t>
      </w:r>
    </w:p>
    <w:p w:rsidR="00093AAE" w:rsidRDefault="00093AAE" w:rsidP="00093AAE">
      <w:pPr>
        <w:pStyle w:val="ListParagraph"/>
        <w:numPr>
          <w:ilvl w:val="0"/>
          <w:numId w:val="9"/>
        </w:numPr>
        <w:jc w:val="both"/>
        <w:rPr>
          <w:rFonts w:ascii="Arial" w:hAnsi="Arial" w:cs="Arial"/>
          <w:sz w:val="24"/>
        </w:rPr>
      </w:pPr>
      <w:r w:rsidRPr="00093AAE">
        <w:rPr>
          <w:rFonts w:ascii="Arial" w:hAnsi="Arial" w:cs="Arial"/>
          <w:sz w:val="24"/>
        </w:rPr>
        <w:t>If health of a tower or an enemy reaches zero, there needs to be some sort of feedback and removal of an object and this needs to be ensured by the code.</w:t>
      </w:r>
    </w:p>
    <w:p w:rsidR="00093AAE" w:rsidRDefault="00093AAE" w:rsidP="00093AAE">
      <w:pPr>
        <w:jc w:val="both"/>
        <w:rPr>
          <w:rFonts w:ascii="Arial" w:hAnsi="Arial" w:cs="Arial"/>
          <w:sz w:val="24"/>
        </w:rPr>
      </w:pPr>
      <w:r>
        <w:rPr>
          <w:rFonts w:ascii="Arial" w:hAnsi="Arial" w:cs="Arial"/>
          <w:sz w:val="24"/>
        </w:rPr>
        <w:t>Iteration 5 – Powerup</w:t>
      </w:r>
    </w:p>
    <w:p w:rsidR="00093AAE" w:rsidRDefault="00093AAE" w:rsidP="00093AAE">
      <w:pPr>
        <w:pStyle w:val="ListParagraph"/>
        <w:numPr>
          <w:ilvl w:val="0"/>
          <w:numId w:val="10"/>
        </w:numPr>
        <w:jc w:val="both"/>
        <w:rPr>
          <w:rFonts w:ascii="Arial" w:hAnsi="Arial" w:cs="Arial"/>
          <w:sz w:val="24"/>
        </w:rPr>
      </w:pPr>
      <w:r>
        <w:rPr>
          <w:rFonts w:ascii="Arial" w:hAnsi="Arial" w:cs="Arial"/>
          <w:sz w:val="24"/>
        </w:rPr>
        <w:t>The power up is a key feature of the problem specification to be tested</w:t>
      </w:r>
    </w:p>
    <w:p w:rsidR="00093AAE" w:rsidRDefault="00093AAE" w:rsidP="00093AAE">
      <w:pPr>
        <w:pStyle w:val="ListParagraph"/>
        <w:numPr>
          <w:ilvl w:val="0"/>
          <w:numId w:val="10"/>
        </w:numPr>
        <w:jc w:val="both"/>
        <w:rPr>
          <w:rFonts w:ascii="Arial" w:hAnsi="Arial" w:cs="Arial"/>
          <w:sz w:val="24"/>
        </w:rPr>
      </w:pPr>
      <w:r w:rsidRPr="00093AAE">
        <w:rPr>
          <w:rFonts w:ascii="Arial" w:hAnsi="Arial" w:cs="Arial"/>
          <w:sz w:val="24"/>
        </w:rPr>
        <w:t>The power up needs to ensure that it c</w:t>
      </w:r>
      <w:r>
        <w:rPr>
          <w:rFonts w:ascii="Arial" w:hAnsi="Arial" w:cs="Arial"/>
          <w:sz w:val="24"/>
        </w:rPr>
        <w:t>an only be used once per mission. This needs to be tested to ensure it follows these rules. Equally, it needs to be tested to make sure that it is only bought given the user has enough money to buy it.</w:t>
      </w:r>
    </w:p>
    <w:p w:rsidR="00093AAE" w:rsidRDefault="00093AAE" w:rsidP="00093AAE">
      <w:pPr>
        <w:pStyle w:val="ListParagraph"/>
        <w:numPr>
          <w:ilvl w:val="0"/>
          <w:numId w:val="10"/>
        </w:numPr>
        <w:jc w:val="both"/>
        <w:rPr>
          <w:rFonts w:ascii="Arial" w:hAnsi="Arial" w:cs="Arial"/>
          <w:sz w:val="24"/>
        </w:rPr>
      </w:pPr>
      <w:r>
        <w:rPr>
          <w:rFonts w:ascii="Arial" w:hAnsi="Arial" w:cs="Arial"/>
          <w:sz w:val="24"/>
        </w:rPr>
        <w:t>In addition, the corresponding collisions need to be tested as well as this is another weapon</w:t>
      </w:r>
    </w:p>
    <w:p w:rsidR="00093AAE" w:rsidRDefault="00093AAE" w:rsidP="00093AAE">
      <w:pPr>
        <w:jc w:val="both"/>
        <w:rPr>
          <w:rFonts w:ascii="Arial" w:hAnsi="Arial" w:cs="Arial"/>
          <w:sz w:val="24"/>
        </w:rPr>
      </w:pPr>
      <w:r>
        <w:rPr>
          <w:rFonts w:ascii="Arial" w:hAnsi="Arial" w:cs="Arial"/>
          <w:sz w:val="24"/>
        </w:rPr>
        <w:t>Iteration 6 – Game Loop</w:t>
      </w:r>
    </w:p>
    <w:p w:rsidR="00093AAE" w:rsidRDefault="00093AAE" w:rsidP="00093AAE">
      <w:pPr>
        <w:pStyle w:val="ListParagraph"/>
        <w:numPr>
          <w:ilvl w:val="0"/>
          <w:numId w:val="11"/>
        </w:numPr>
        <w:jc w:val="both"/>
        <w:rPr>
          <w:rFonts w:ascii="Arial" w:hAnsi="Arial" w:cs="Arial"/>
          <w:sz w:val="24"/>
        </w:rPr>
      </w:pPr>
      <w:r>
        <w:rPr>
          <w:rFonts w:ascii="Arial" w:hAnsi="Arial" w:cs="Arial"/>
          <w:sz w:val="24"/>
        </w:rPr>
        <w:t>As the simulation needs to run automatically without user input, it needs to be ensured that it is doing so and be tested at this stage</w:t>
      </w:r>
    </w:p>
    <w:p w:rsidR="00093AAE" w:rsidRDefault="00093AAE" w:rsidP="00093AAE">
      <w:pPr>
        <w:jc w:val="both"/>
        <w:rPr>
          <w:rFonts w:ascii="Arial" w:hAnsi="Arial" w:cs="Arial"/>
          <w:sz w:val="24"/>
        </w:rPr>
      </w:pPr>
      <w:r>
        <w:rPr>
          <w:rFonts w:ascii="Arial" w:hAnsi="Arial" w:cs="Arial"/>
          <w:sz w:val="24"/>
        </w:rPr>
        <w:t>Iteration 7 – Speed</w:t>
      </w:r>
    </w:p>
    <w:p w:rsidR="00093AAE" w:rsidRDefault="00093AAE" w:rsidP="00093AAE">
      <w:pPr>
        <w:pStyle w:val="ListParagraph"/>
        <w:numPr>
          <w:ilvl w:val="0"/>
          <w:numId w:val="11"/>
        </w:numPr>
        <w:jc w:val="both"/>
        <w:rPr>
          <w:rFonts w:ascii="Arial" w:hAnsi="Arial" w:cs="Arial"/>
          <w:sz w:val="24"/>
        </w:rPr>
      </w:pPr>
      <w:r>
        <w:rPr>
          <w:rFonts w:ascii="Arial" w:hAnsi="Arial" w:cs="Arial"/>
          <w:sz w:val="24"/>
        </w:rPr>
        <w:t xml:space="preserve">This is part of the problem specification that needs to be checked to ensure that when the user clicks on a certain speed button, it increases/decreases the speed to the corresponding </w:t>
      </w:r>
      <w:r w:rsidR="00FE30D4">
        <w:rPr>
          <w:rFonts w:ascii="Arial" w:hAnsi="Arial" w:cs="Arial"/>
          <w:sz w:val="24"/>
        </w:rPr>
        <w:t>speed value and doesn’t do something invalid</w:t>
      </w:r>
    </w:p>
    <w:p w:rsidR="00FE30D4" w:rsidRDefault="00FE30D4" w:rsidP="00FE30D4">
      <w:pPr>
        <w:jc w:val="both"/>
        <w:rPr>
          <w:rFonts w:ascii="Arial" w:hAnsi="Arial" w:cs="Arial"/>
          <w:sz w:val="24"/>
        </w:rPr>
      </w:pPr>
      <w:r>
        <w:rPr>
          <w:rFonts w:ascii="Arial" w:hAnsi="Arial" w:cs="Arial"/>
          <w:sz w:val="24"/>
        </w:rPr>
        <w:t>Iteration 8 – Menus, Help, Info</w:t>
      </w:r>
    </w:p>
    <w:p w:rsidR="00FE30D4" w:rsidRDefault="00FE30D4" w:rsidP="00FE30D4">
      <w:pPr>
        <w:pStyle w:val="ListParagraph"/>
        <w:numPr>
          <w:ilvl w:val="0"/>
          <w:numId w:val="11"/>
        </w:numPr>
        <w:jc w:val="both"/>
        <w:rPr>
          <w:rFonts w:ascii="Arial" w:hAnsi="Arial" w:cs="Arial"/>
          <w:sz w:val="24"/>
        </w:rPr>
      </w:pPr>
      <w:r>
        <w:rPr>
          <w:rFonts w:ascii="Arial" w:hAnsi="Arial" w:cs="Arial"/>
          <w:sz w:val="24"/>
        </w:rPr>
        <w:t>All of these buttons and help screens need to be checked to ensure that they are working/functioning and are displaying the correct information. If they are not, then the user may not know what to do in a certain situation.</w:t>
      </w:r>
    </w:p>
    <w:p w:rsidR="00FE30D4" w:rsidRDefault="00FE30D4" w:rsidP="00FE30D4">
      <w:pPr>
        <w:jc w:val="both"/>
        <w:rPr>
          <w:rFonts w:ascii="Arial" w:hAnsi="Arial" w:cs="Arial"/>
          <w:sz w:val="24"/>
        </w:rPr>
      </w:pPr>
    </w:p>
    <w:p w:rsidR="00FE30D4" w:rsidRDefault="00FE30D4" w:rsidP="00FE30D4">
      <w:pPr>
        <w:jc w:val="both"/>
        <w:rPr>
          <w:rFonts w:ascii="Arial" w:hAnsi="Arial" w:cs="Arial"/>
          <w:sz w:val="24"/>
        </w:rPr>
      </w:pPr>
    </w:p>
    <w:p w:rsidR="00FE30D4" w:rsidRDefault="00FE30D4" w:rsidP="00FE30D4">
      <w:pPr>
        <w:jc w:val="both"/>
        <w:rPr>
          <w:rFonts w:ascii="Arial" w:hAnsi="Arial" w:cs="Arial"/>
          <w:sz w:val="24"/>
        </w:rPr>
      </w:pPr>
      <w:r>
        <w:rPr>
          <w:rFonts w:ascii="Arial" w:hAnsi="Arial" w:cs="Arial"/>
          <w:sz w:val="24"/>
        </w:rPr>
        <w:lastRenderedPageBreak/>
        <w:t>Iteration 9 – High Scores</w:t>
      </w:r>
    </w:p>
    <w:p w:rsidR="00FE30D4" w:rsidRDefault="00FE30D4" w:rsidP="00FE30D4">
      <w:pPr>
        <w:pStyle w:val="ListParagraph"/>
        <w:numPr>
          <w:ilvl w:val="0"/>
          <w:numId w:val="11"/>
        </w:numPr>
        <w:jc w:val="both"/>
        <w:rPr>
          <w:rFonts w:ascii="Arial" w:hAnsi="Arial" w:cs="Arial"/>
          <w:sz w:val="24"/>
        </w:rPr>
      </w:pPr>
      <w:r>
        <w:rPr>
          <w:rFonts w:ascii="Arial" w:hAnsi="Arial" w:cs="Arial"/>
          <w:sz w:val="24"/>
        </w:rPr>
        <w:t xml:space="preserve">This is part of the problem specification and needs to be tested to ensure that the file is being accessed correctly and is displaying high scores in the correct order. </w:t>
      </w:r>
    </w:p>
    <w:p w:rsidR="00FE30D4" w:rsidRDefault="00FE30D4" w:rsidP="00FE30D4">
      <w:pPr>
        <w:pStyle w:val="ListParagraph"/>
        <w:numPr>
          <w:ilvl w:val="0"/>
          <w:numId w:val="11"/>
        </w:numPr>
        <w:jc w:val="both"/>
        <w:rPr>
          <w:rFonts w:ascii="Arial" w:hAnsi="Arial" w:cs="Arial"/>
          <w:sz w:val="24"/>
        </w:rPr>
      </w:pPr>
      <w:r>
        <w:rPr>
          <w:rFonts w:ascii="Arial" w:hAnsi="Arial" w:cs="Arial"/>
          <w:sz w:val="24"/>
        </w:rPr>
        <w:t>It also needs to automate the high score display and add the high score to the correct place in the file by itself, and needs to be tested to ensure it does this</w:t>
      </w:r>
    </w:p>
    <w:p w:rsidR="00FE30D4" w:rsidRDefault="00FE30D4" w:rsidP="00FE30D4">
      <w:pPr>
        <w:jc w:val="both"/>
        <w:rPr>
          <w:rFonts w:ascii="Arial" w:hAnsi="Arial" w:cs="Arial"/>
          <w:sz w:val="24"/>
        </w:rPr>
      </w:pPr>
      <w:r>
        <w:rPr>
          <w:rFonts w:ascii="Arial" w:hAnsi="Arial" w:cs="Arial"/>
          <w:sz w:val="24"/>
        </w:rPr>
        <w:t>Iteration 10 – Aesthetics and sounds</w:t>
      </w:r>
    </w:p>
    <w:p w:rsidR="00FE30D4" w:rsidRDefault="00FE30D4" w:rsidP="00FE30D4">
      <w:pPr>
        <w:pStyle w:val="ListParagraph"/>
        <w:numPr>
          <w:ilvl w:val="0"/>
          <w:numId w:val="12"/>
        </w:numPr>
        <w:jc w:val="both"/>
        <w:rPr>
          <w:rFonts w:ascii="Arial" w:hAnsi="Arial" w:cs="Arial"/>
          <w:sz w:val="24"/>
        </w:rPr>
      </w:pPr>
      <w:r>
        <w:rPr>
          <w:rFonts w:ascii="Arial" w:hAnsi="Arial" w:cs="Arial"/>
          <w:sz w:val="24"/>
        </w:rPr>
        <w:t>This is purely testing to ensure everything looks nice and sound effects that have been added play at the correct time. This is to ensure a seamless experience for the user</w:t>
      </w:r>
    </w:p>
    <w:p w:rsidR="00FE30D4" w:rsidRDefault="00FE30D4" w:rsidP="00FE30D4">
      <w:pPr>
        <w:jc w:val="both"/>
        <w:rPr>
          <w:rFonts w:ascii="Arial" w:hAnsi="Arial" w:cs="Arial"/>
          <w:sz w:val="24"/>
        </w:rPr>
      </w:pPr>
      <w:r>
        <w:rPr>
          <w:rFonts w:ascii="Arial" w:hAnsi="Arial" w:cs="Arial"/>
          <w:sz w:val="24"/>
        </w:rPr>
        <w:t>The testing during development is not limited to this, as this is only the black box test data and there will be a need for white box testing during development as well.</w:t>
      </w:r>
    </w:p>
    <w:p w:rsidR="00FE30D4" w:rsidRDefault="00FE30D4" w:rsidP="00FE30D4">
      <w:pPr>
        <w:jc w:val="both"/>
        <w:rPr>
          <w:rFonts w:ascii="Arial" w:hAnsi="Arial" w:cs="Arial"/>
          <w:b/>
          <w:sz w:val="24"/>
        </w:rPr>
      </w:pPr>
      <w:r>
        <w:rPr>
          <w:rFonts w:ascii="Arial" w:hAnsi="Arial" w:cs="Arial"/>
          <w:b/>
          <w:sz w:val="24"/>
        </w:rPr>
        <w:t>See Appendix C for Test Data for use After Development</w:t>
      </w:r>
    </w:p>
    <w:p w:rsidR="00FE30D4" w:rsidRDefault="00FE30D4" w:rsidP="00FE30D4">
      <w:pPr>
        <w:jc w:val="both"/>
        <w:rPr>
          <w:rFonts w:ascii="Arial" w:hAnsi="Arial" w:cs="Arial"/>
          <w:sz w:val="24"/>
        </w:rPr>
      </w:pPr>
      <w:r>
        <w:rPr>
          <w:rFonts w:ascii="Arial" w:hAnsi="Arial" w:cs="Arial"/>
          <w:sz w:val="24"/>
        </w:rPr>
        <w:t>This test data is largely testing against the problem specification. The purpose of this test data is for it to act as a form of acceptance testing, where each part of the problem specification is checked and if it has been fulfilled, it is ticked off.</w:t>
      </w:r>
    </w:p>
    <w:p w:rsidR="00FE30D4" w:rsidRPr="00FE30D4" w:rsidRDefault="00FE30D4" w:rsidP="00FE30D4">
      <w:pPr>
        <w:jc w:val="both"/>
        <w:rPr>
          <w:rFonts w:ascii="Arial" w:hAnsi="Arial" w:cs="Arial"/>
          <w:sz w:val="24"/>
        </w:rPr>
      </w:pPr>
      <w:r>
        <w:rPr>
          <w:rFonts w:ascii="Arial" w:hAnsi="Arial" w:cs="Arial"/>
          <w:sz w:val="24"/>
        </w:rPr>
        <w:t>Each of the test data refers to a certain aspect of the game. For example, the Menu section refers to all the parts of the problem specification that are to do with the menu. Each button on the menu needs to be tested to ensure it is doing what that button is supposed to do, such as “Start New Game” should start the game and allow the user to play, whereas the “Help” button should allow the user to gain access to any Help Information they require. This again is a form of black box testing.</w:t>
      </w:r>
    </w:p>
    <w:sectPr w:rsidR="00FE30D4" w:rsidRPr="00FE30D4" w:rsidSect="00194B9A">
      <w:footerReference w:type="default" r:id="rId27"/>
      <w:pgSz w:w="11906" w:h="16838"/>
      <w:pgMar w:top="1440" w:right="1440" w:bottom="1440" w:left="1440" w:header="708" w:footer="708" w:gutter="0"/>
      <w:pgNumType w:start="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C8D" w:rsidRDefault="00C96C8D" w:rsidP="00194B9A">
      <w:pPr>
        <w:spacing w:after="0" w:line="240" w:lineRule="auto"/>
      </w:pPr>
      <w:r>
        <w:separator/>
      </w:r>
    </w:p>
  </w:endnote>
  <w:endnote w:type="continuationSeparator" w:id="0">
    <w:p w:rsidR="00C96C8D" w:rsidRDefault="00C96C8D" w:rsidP="0019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C8D" w:rsidRPr="00194B9A" w:rsidRDefault="00C96C8D" w:rsidP="00194B9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Ghusharib Chohan 605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C1B24" w:rsidRPr="002C1B24">
      <w:rPr>
        <w:rFonts w:asciiTheme="majorHAnsi" w:eastAsiaTheme="majorEastAsia" w:hAnsiTheme="majorHAnsi" w:cstheme="majorBidi"/>
        <w:noProof/>
      </w:rPr>
      <w:t>28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C8D" w:rsidRDefault="00C96C8D" w:rsidP="00194B9A">
      <w:pPr>
        <w:spacing w:after="0" w:line="240" w:lineRule="auto"/>
      </w:pPr>
      <w:r>
        <w:separator/>
      </w:r>
    </w:p>
  </w:footnote>
  <w:footnote w:type="continuationSeparator" w:id="0">
    <w:p w:rsidR="00C96C8D" w:rsidRDefault="00C96C8D" w:rsidP="00194B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500"/>
    <w:multiLevelType w:val="hybridMultilevel"/>
    <w:tmpl w:val="B28C436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nsid w:val="10B235FE"/>
    <w:multiLevelType w:val="hybridMultilevel"/>
    <w:tmpl w:val="B9268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1B3E2D"/>
    <w:multiLevelType w:val="hybridMultilevel"/>
    <w:tmpl w:val="034A8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232157"/>
    <w:multiLevelType w:val="hybridMultilevel"/>
    <w:tmpl w:val="9EC0C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7F471F"/>
    <w:multiLevelType w:val="hybridMultilevel"/>
    <w:tmpl w:val="5C56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322D6"/>
    <w:multiLevelType w:val="hybridMultilevel"/>
    <w:tmpl w:val="91586E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B107C6A"/>
    <w:multiLevelType w:val="hybridMultilevel"/>
    <w:tmpl w:val="A4D89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F931359"/>
    <w:multiLevelType w:val="hybridMultilevel"/>
    <w:tmpl w:val="E8AED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2DC5FFD"/>
    <w:multiLevelType w:val="hybridMultilevel"/>
    <w:tmpl w:val="81D8A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A577FB"/>
    <w:multiLevelType w:val="hybridMultilevel"/>
    <w:tmpl w:val="59FEF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B13FF6"/>
    <w:multiLevelType w:val="hybridMultilevel"/>
    <w:tmpl w:val="1A44E3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5C67307"/>
    <w:multiLevelType w:val="hybridMultilevel"/>
    <w:tmpl w:val="628C2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11"/>
  </w:num>
  <w:num w:numId="6">
    <w:abstractNumId w:val="6"/>
  </w:num>
  <w:num w:numId="7">
    <w:abstractNumId w:val="9"/>
  </w:num>
  <w:num w:numId="8">
    <w:abstractNumId w:val="10"/>
  </w:num>
  <w:num w:numId="9">
    <w:abstractNumId w:val="2"/>
  </w:num>
  <w:num w:numId="10">
    <w:abstractNumId w:val="8"/>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B9A"/>
    <w:rsid w:val="00016566"/>
    <w:rsid w:val="00035C9C"/>
    <w:rsid w:val="000577B4"/>
    <w:rsid w:val="00093AAE"/>
    <w:rsid w:val="000A18AC"/>
    <w:rsid w:val="000E7CEC"/>
    <w:rsid w:val="001066C7"/>
    <w:rsid w:val="00123D86"/>
    <w:rsid w:val="00194B9A"/>
    <w:rsid w:val="001D183C"/>
    <w:rsid w:val="00214676"/>
    <w:rsid w:val="0027153F"/>
    <w:rsid w:val="00274C0A"/>
    <w:rsid w:val="002B44D2"/>
    <w:rsid w:val="002C1B24"/>
    <w:rsid w:val="00326328"/>
    <w:rsid w:val="0034692C"/>
    <w:rsid w:val="003975E3"/>
    <w:rsid w:val="003D233A"/>
    <w:rsid w:val="00410F0E"/>
    <w:rsid w:val="00417A81"/>
    <w:rsid w:val="0044729E"/>
    <w:rsid w:val="0045584D"/>
    <w:rsid w:val="00455FBB"/>
    <w:rsid w:val="0049479C"/>
    <w:rsid w:val="004B393D"/>
    <w:rsid w:val="00527C19"/>
    <w:rsid w:val="0056032B"/>
    <w:rsid w:val="005731E8"/>
    <w:rsid w:val="00574ACC"/>
    <w:rsid w:val="00631C5E"/>
    <w:rsid w:val="00654B00"/>
    <w:rsid w:val="00655685"/>
    <w:rsid w:val="00657568"/>
    <w:rsid w:val="0067534C"/>
    <w:rsid w:val="00686D08"/>
    <w:rsid w:val="006951CD"/>
    <w:rsid w:val="006C3B02"/>
    <w:rsid w:val="006E6B39"/>
    <w:rsid w:val="006F04F6"/>
    <w:rsid w:val="007B0701"/>
    <w:rsid w:val="007B304C"/>
    <w:rsid w:val="007C06A9"/>
    <w:rsid w:val="007C55CC"/>
    <w:rsid w:val="007D24D3"/>
    <w:rsid w:val="007F4632"/>
    <w:rsid w:val="00803474"/>
    <w:rsid w:val="008043AE"/>
    <w:rsid w:val="008332E5"/>
    <w:rsid w:val="00896E56"/>
    <w:rsid w:val="00896FF7"/>
    <w:rsid w:val="008A6444"/>
    <w:rsid w:val="008D5365"/>
    <w:rsid w:val="008E691F"/>
    <w:rsid w:val="00911276"/>
    <w:rsid w:val="009555FC"/>
    <w:rsid w:val="00965005"/>
    <w:rsid w:val="009D763A"/>
    <w:rsid w:val="009E21AA"/>
    <w:rsid w:val="00A00773"/>
    <w:rsid w:val="00A10EE6"/>
    <w:rsid w:val="00A3470E"/>
    <w:rsid w:val="00A409C0"/>
    <w:rsid w:val="00AA2E1A"/>
    <w:rsid w:val="00B628F7"/>
    <w:rsid w:val="00B77D82"/>
    <w:rsid w:val="00B82546"/>
    <w:rsid w:val="00BB663D"/>
    <w:rsid w:val="00BD5ACF"/>
    <w:rsid w:val="00BE5543"/>
    <w:rsid w:val="00BF1FC0"/>
    <w:rsid w:val="00C670B9"/>
    <w:rsid w:val="00C96C8D"/>
    <w:rsid w:val="00CD1D59"/>
    <w:rsid w:val="00CE4071"/>
    <w:rsid w:val="00D0626B"/>
    <w:rsid w:val="00D41ECB"/>
    <w:rsid w:val="00D500DF"/>
    <w:rsid w:val="00D55D4E"/>
    <w:rsid w:val="00D6325D"/>
    <w:rsid w:val="00D96E40"/>
    <w:rsid w:val="00E30D4C"/>
    <w:rsid w:val="00E441B0"/>
    <w:rsid w:val="00E841B0"/>
    <w:rsid w:val="00E90263"/>
    <w:rsid w:val="00E96124"/>
    <w:rsid w:val="00EB7664"/>
    <w:rsid w:val="00F02E10"/>
    <w:rsid w:val="00F574AC"/>
    <w:rsid w:val="00F77543"/>
    <w:rsid w:val="00FD70EF"/>
    <w:rsid w:val="00FE1811"/>
    <w:rsid w:val="00FE30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B9A"/>
  </w:style>
  <w:style w:type="paragraph" w:styleId="Footer">
    <w:name w:val="footer"/>
    <w:basedOn w:val="Normal"/>
    <w:link w:val="FooterChar"/>
    <w:uiPriority w:val="99"/>
    <w:unhideWhenUsed/>
    <w:rsid w:val="00194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B9A"/>
  </w:style>
  <w:style w:type="paragraph" w:styleId="BalloonText">
    <w:name w:val="Balloon Text"/>
    <w:basedOn w:val="Normal"/>
    <w:link w:val="BalloonTextChar"/>
    <w:uiPriority w:val="99"/>
    <w:semiHidden/>
    <w:unhideWhenUsed/>
    <w:rsid w:val="00194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B9A"/>
    <w:rPr>
      <w:rFonts w:ascii="Tahoma" w:hAnsi="Tahoma" w:cs="Tahoma"/>
      <w:sz w:val="16"/>
      <w:szCs w:val="16"/>
    </w:rPr>
  </w:style>
  <w:style w:type="paragraph" w:styleId="ListParagraph">
    <w:name w:val="List Paragraph"/>
    <w:basedOn w:val="Normal"/>
    <w:uiPriority w:val="34"/>
    <w:qFormat/>
    <w:rsid w:val="00D6325D"/>
    <w:pPr>
      <w:ind w:left="720"/>
      <w:contextualSpacing/>
    </w:pPr>
  </w:style>
  <w:style w:type="character" w:styleId="Hyperlink">
    <w:name w:val="Hyperlink"/>
    <w:basedOn w:val="DefaultParagraphFont"/>
    <w:uiPriority w:val="99"/>
    <w:unhideWhenUsed/>
    <w:rsid w:val="00C670B9"/>
    <w:rPr>
      <w:color w:val="0000FF" w:themeColor="hyperlink"/>
      <w:u w:val="single"/>
    </w:rPr>
  </w:style>
  <w:style w:type="table" w:styleId="TableGrid">
    <w:name w:val="Table Grid"/>
    <w:basedOn w:val="TableNormal"/>
    <w:uiPriority w:val="59"/>
    <w:rsid w:val="006556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B9A"/>
  </w:style>
  <w:style w:type="paragraph" w:styleId="Footer">
    <w:name w:val="footer"/>
    <w:basedOn w:val="Normal"/>
    <w:link w:val="FooterChar"/>
    <w:uiPriority w:val="99"/>
    <w:unhideWhenUsed/>
    <w:rsid w:val="00194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B9A"/>
  </w:style>
  <w:style w:type="paragraph" w:styleId="BalloonText">
    <w:name w:val="Balloon Text"/>
    <w:basedOn w:val="Normal"/>
    <w:link w:val="BalloonTextChar"/>
    <w:uiPriority w:val="99"/>
    <w:semiHidden/>
    <w:unhideWhenUsed/>
    <w:rsid w:val="00194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B9A"/>
    <w:rPr>
      <w:rFonts w:ascii="Tahoma" w:hAnsi="Tahoma" w:cs="Tahoma"/>
      <w:sz w:val="16"/>
      <w:szCs w:val="16"/>
    </w:rPr>
  </w:style>
  <w:style w:type="paragraph" w:styleId="ListParagraph">
    <w:name w:val="List Paragraph"/>
    <w:basedOn w:val="Normal"/>
    <w:uiPriority w:val="34"/>
    <w:qFormat/>
    <w:rsid w:val="00D6325D"/>
    <w:pPr>
      <w:ind w:left="720"/>
      <w:contextualSpacing/>
    </w:pPr>
  </w:style>
  <w:style w:type="character" w:styleId="Hyperlink">
    <w:name w:val="Hyperlink"/>
    <w:basedOn w:val="DefaultParagraphFont"/>
    <w:uiPriority w:val="99"/>
    <w:unhideWhenUsed/>
    <w:rsid w:val="00C670B9"/>
    <w:rPr>
      <w:color w:val="0000FF" w:themeColor="hyperlink"/>
      <w:u w:val="single"/>
    </w:rPr>
  </w:style>
  <w:style w:type="table" w:styleId="TableGrid">
    <w:name w:val="Table Grid"/>
    <w:basedOn w:val="TableNormal"/>
    <w:uiPriority w:val="59"/>
    <w:rsid w:val="006556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husharibcomputinggame.wordpress.com/2017/10/11/game-design/"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A3C34-5833-47D5-B1D8-132190A1D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12AB7F97</Template>
  <TotalTime>373</TotalTime>
  <Pages>27</Pages>
  <Words>4981</Words>
  <Characters>28395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33310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CHOHANG</dc:creator>
  <cp:lastModifiedBy>CHOHANG</cp:lastModifiedBy>
  <cp:revision>80</cp:revision>
  <dcterms:created xsi:type="dcterms:W3CDTF">2017-10-03T13:43:00Z</dcterms:created>
  <dcterms:modified xsi:type="dcterms:W3CDTF">2018-03-15T12:17:00Z</dcterms:modified>
</cp:coreProperties>
</file>